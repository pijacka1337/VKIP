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5814068"/>
        <w:docPartObj>
          <w:docPartGallery w:val="Cover Pages"/>
          <w:docPartUnique/>
        </w:docPartObj>
      </w:sdtPr>
      <w:sdtContent>
        <w:p w14:paraId="4FFD291C" w14:textId="1F14E059" w:rsidR="00544B67" w:rsidRDefault="00544B67" w:rsidP="00783308"/>
        <w:tbl>
          <w:tblPr>
            <w:tblpPr w:leftFromText="187" w:rightFromText="187" w:horzAnchor="margin" w:tblpXSpec="center" w:tblpY="288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7205"/>
          </w:tblGrid>
          <w:tr w:rsidR="00544B67" w14:paraId="46C59298" w14:textId="77777777">
            <w:sdt>
              <w:sdtPr>
                <w:rPr>
                  <w:color w:val="0F4761" w:themeColor="accent1" w:themeShade="BF"/>
                  <w:sz w:val="24"/>
                  <w:szCs w:val="24"/>
                </w:rPr>
                <w:alias w:val="Podjetje"/>
                <w:id w:val="13406915"/>
                <w:placeholder>
                  <w:docPart w:val="C920AD02921B43BDB3DCD20890B2FC91"/>
                </w:placeholder>
                <w:dataBinding w:prefixMappings="xmlns:ns0='http://schemas.openxmlformats.org/officeDocument/2006/extended-properties'" w:xpath="/ns0:Properties[1]/ns0:Company[1]" w:storeItemID="{6668398D-A668-4E3E-A5EB-62B293D839F1}"/>
                <w:text/>
              </w:sdtPr>
              <w:sdtContent>
                <w:tc>
                  <w:tcPr>
                    <w:tcW w:w="7672" w:type="dxa"/>
                    <w:tcMar>
                      <w:top w:w="216" w:type="dxa"/>
                      <w:left w:w="115" w:type="dxa"/>
                      <w:bottom w:w="216" w:type="dxa"/>
                      <w:right w:w="115" w:type="dxa"/>
                    </w:tcMar>
                  </w:tcPr>
                  <w:p w14:paraId="3E1F0312" w14:textId="1F2AE2DA" w:rsidR="00544B67" w:rsidRDefault="00696AA8" w:rsidP="00783308">
                    <w:pPr>
                      <w:pStyle w:val="NoSpacing"/>
                      <w:jc w:val="both"/>
                      <w:rPr>
                        <w:color w:val="0F4761" w:themeColor="accent1" w:themeShade="BF"/>
                        <w:sz w:val="24"/>
                      </w:rPr>
                    </w:pPr>
                    <w:r>
                      <w:rPr>
                        <w:color w:val="0F4761" w:themeColor="accent1" w:themeShade="BF"/>
                        <w:sz w:val="24"/>
                        <w:szCs w:val="24"/>
                      </w:rPr>
                      <w:t xml:space="preserve">Univerza v Mariboru, </w:t>
                    </w:r>
                    <w:r w:rsidR="006B2D9F">
                      <w:rPr>
                        <w:color w:val="0F4761" w:themeColor="accent1" w:themeShade="BF"/>
                        <w:sz w:val="24"/>
                        <w:szCs w:val="24"/>
                      </w:rPr>
                      <w:t>F</w:t>
                    </w:r>
                    <w:r>
                      <w:rPr>
                        <w:color w:val="0F4761" w:themeColor="accent1" w:themeShade="BF"/>
                        <w:sz w:val="24"/>
                        <w:szCs w:val="24"/>
                      </w:rPr>
                      <w:t>akulteta za elektrotehniko, računalništvo in informatiko</w:t>
                    </w:r>
                  </w:p>
                </w:tc>
              </w:sdtContent>
            </w:sdt>
          </w:tr>
          <w:tr w:rsidR="00544B67" w14:paraId="1D62C987" w14:textId="77777777">
            <w:tc>
              <w:tcPr>
                <w:tcW w:w="7672" w:type="dxa"/>
              </w:tcPr>
              <w:sdt>
                <w:sdtPr>
                  <w:rPr>
                    <w:rFonts w:asciiTheme="majorHAnsi" w:eastAsiaTheme="majorEastAsia" w:hAnsiTheme="majorHAnsi" w:cstheme="majorBidi"/>
                    <w:color w:val="156082" w:themeColor="accent1"/>
                    <w:sz w:val="88"/>
                    <w:szCs w:val="88"/>
                  </w:rPr>
                  <w:alias w:val="Naslov"/>
                  <w:id w:val="13406919"/>
                  <w:placeholder>
                    <w:docPart w:val="5047FD2C2BA04D5C96D18EFD38D8860E"/>
                  </w:placeholder>
                  <w:dataBinding w:prefixMappings="xmlns:ns0='http://schemas.openxmlformats.org/package/2006/metadata/core-properties' xmlns:ns1='http://purl.org/dc/elements/1.1/'" w:xpath="/ns0:coreProperties[1]/ns1:title[1]" w:storeItemID="{6C3C8BC8-F283-45AE-878A-BAB7291924A1}"/>
                  <w:text/>
                </w:sdtPr>
                <w:sdtContent>
                  <w:p w14:paraId="2495AEE2" w14:textId="78053623" w:rsidR="00544B67" w:rsidRDefault="0046557B" w:rsidP="00C76557">
                    <w:pPr>
                      <w:pStyle w:val="NoSpacing"/>
                      <w:spacing w:line="216" w:lineRule="auto"/>
                      <w:rPr>
                        <w:rFonts w:asciiTheme="majorHAnsi" w:eastAsiaTheme="majorEastAsia" w:hAnsiTheme="majorHAnsi" w:cstheme="majorBidi"/>
                        <w:color w:val="156082" w:themeColor="accent1"/>
                        <w:sz w:val="88"/>
                        <w:szCs w:val="88"/>
                      </w:rPr>
                    </w:pPr>
                    <w:r>
                      <w:rPr>
                        <w:rFonts w:asciiTheme="majorHAnsi" w:eastAsiaTheme="majorEastAsia" w:hAnsiTheme="majorHAnsi" w:cstheme="majorBidi"/>
                        <w:color w:val="156082" w:themeColor="accent1"/>
                        <w:sz w:val="88"/>
                        <w:szCs w:val="88"/>
                      </w:rPr>
                      <w:t>Zbirka vaj in nalog za akademsko pisanje</w:t>
                    </w:r>
                  </w:p>
                </w:sdtContent>
              </w:sdt>
            </w:tc>
          </w:tr>
          <w:tr w:rsidR="00544B67" w14:paraId="544E453C" w14:textId="77777777">
            <w:sdt>
              <w:sdtPr>
                <w:rPr>
                  <w:color w:val="0F4761" w:themeColor="accent1" w:themeShade="BF"/>
                  <w:sz w:val="24"/>
                  <w:szCs w:val="24"/>
                </w:rPr>
                <w:alias w:val="Podnaslov"/>
                <w:id w:val="13406923"/>
                <w:placeholder>
                  <w:docPart w:val="C4744B439DF2402098E2924B621C183E"/>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71DA0713" w14:textId="23457F33" w:rsidR="00544B67" w:rsidRDefault="00696AA8" w:rsidP="00783308">
                    <w:pPr>
                      <w:pStyle w:val="NoSpacing"/>
                      <w:jc w:val="both"/>
                      <w:rPr>
                        <w:color w:val="0F4761" w:themeColor="accent1" w:themeShade="BF"/>
                        <w:sz w:val="24"/>
                      </w:rPr>
                    </w:pPr>
                    <w:r>
                      <w:rPr>
                        <w:color w:val="0F4761" w:themeColor="accent1" w:themeShade="BF"/>
                        <w:sz w:val="24"/>
                        <w:szCs w:val="24"/>
                      </w:rPr>
                      <w:t>Veščine komuniciranja v inženirskem poklicu</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6959"/>
          </w:tblGrid>
          <w:tr w:rsidR="00544B67" w14:paraId="6FEC99EA" w14:textId="77777777">
            <w:tc>
              <w:tcPr>
                <w:tcW w:w="7221" w:type="dxa"/>
                <w:tcMar>
                  <w:top w:w="216" w:type="dxa"/>
                  <w:left w:w="115" w:type="dxa"/>
                  <w:bottom w:w="216" w:type="dxa"/>
                  <w:right w:w="115" w:type="dxa"/>
                </w:tcMar>
              </w:tcPr>
              <w:sdt>
                <w:sdtPr>
                  <w:rPr>
                    <w:color w:val="156082" w:themeColor="accent1"/>
                    <w:sz w:val="28"/>
                    <w:szCs w:val="28"/>
                  </w:rPr>
                  <w:alias w:val="Avtor"/>
                  <w:id w:val="13406928"/>
                  <w:placeholder>
                    <w:docPart w:val="6C7BB8275D0A4A848FE297E91CAA12BE"/>
                  </w:placeholder>
                  <w:dataBinding w:prefixMappings="xmlns:ns0='http://schemas.openxmlformats.org/package/2006/metadata/core-properties' xmlns:ns1='http://purl.org/dc/elements/1.1/'" w:xpath="/ns0:coreProperties[1]/ns1:creator[1]" w:storeItemID="{6C3C8BC8-F283-45AE-878A-BAB7291924A1}"/>
                  <w:text/>
                </w:sdtPr>
                <w:sdtContent>
                  <w:p w14:paraId="59C2E6D6" w14:textId="46C3456D" w:rsidR="00544B67" w:rsidRDefault="00696AA8" w:rsidP="00783308">
                    <w:pPr>
                      <w:pStyle w:val="NoSpacing"/>
                      <w:jc w:val="both"/>
                      <w:rPr>
                        <w:color w:val="156082" w:themeColor="accent1"/>
                        <w:sz w:val="28"/>
                        <w:szCs w:val="28"/>
                      </w:rPr>
                    </w:pPr>
                    <w:r>
                      <w:rPr>
                        <w:color w:val="156082" w:themeColor="accent1"/>
                        <w:sz w:val="28"/>
                        <w:szCs w:val="28"/>
                      </w:rPr>
                      <w:t>Darinka Verdonik</w:t>
                    </w:r>
                  </w:p>
                </w:sdtContent>
              </w:sdt>
              <w:sdt>
                <w:sdtPr>
                  <w:rPr>
                    <w:color w:val="156082" w:themeColor="accent1"/>
                    <w:sz w:val="28"/>
                    <w:szCs w:val="28"/>
                  </w:rPr>
                  <w:alias w:val="Datum"/>
                  <w:tag w:val="Datum"/>
                  <w:id w:val="13406932"/>
                  <w:placeholder>
                    <w:docPart w:val="2A4582C29C0F4D70B1281A22DDF1ABD4"/>
                  </w:placeholder>
                  <w:dataBinding w:prefixMappings="xmlns:ns0='http://schemas.microsoft.com/office/2006/coverPageProps'" w:xpath="/ns0:CoverPageProperties[1]/ns0:PublishDate[1]" w:storeItemID="{55AF091B-3C7A-41E3-B477-F2FDAA23CFDA}"/>
                  <w:date w:fullDate="2026-02-17T00:00:00Z">
                    <w:dateFormat w:val="d.M.yyyy"/>
                    <w:lid w:val="sl-SI"/>
                    <w:storeMappedDataAs w:val="dateTime"/>
                    <w:calendar w:val="gregorian"/>
                  </w:date>
                </w:sdtPr>
                <w:sdtContent>
                  <w:p w14:paraId="251E89FE" w14:textId="5EF086D1" w:rsidR="00544B67" w:rsidRDefault="006B2D9F" w:rsidP="00783308">
                    <w:pPr>
                      <w:pStyle w:val="NoSpacing"/>
                      <w:jc w:val="both"/>
                      <w:rPr>
                        <w:color w:val="156082" w:themeColor="accent1"/>
                        <w:sz w:val="28"/>
                        <w:szCs w:val="28"/>
                      </w:rPr>
                    </w:pPr>
                    <w:r>
                      <w:rPr>
                        <w:color w:val="156082" w:themeColor="accent1"/>
                        <w:sz w:val="28"/>
                        <w:szCs w:val="28"/>
                      </w:rPr>
                      <w:t>1</w:t>
                    </w:r>
                    <w:r w:rsidR="00EE5F9C">
                      <w:rPr>
                        <w:color w:val="156082" w:themeColor="accent1"/>
                        <w:sz w:val="28"/>
                        <w:szCs w:val="28"/>
                      </w:rPr>
                      <w:t>7</w:t>
                    </w:r>
                    <w:r>
                      <w:rPr>
                        <w:color w:val="156082" w:themeColor="accent1"/>
                        <w:sz w:val="28"/>
                        <w:szCs w:val="28"/>
                      </w:rPr>
                      <w:t>.2.2026</w:t>
                    </w:r>
                  </w:p>
                </w:sdtContent>
              </w:sdt>
              <w:p w14:paraId="1FA09E7B" w14:textId="77777777" w:rsidR="00544B67" w:rsidRDefault="00544B67" w:rsidP="00783308">
                <w:pPr>
                  <w:pStyle w:val="NoSpacing"/>
                  <w:jc w:val="both"/>
                  <w:rPr>
                    <w:color w:val="156082" w:themeColor="accent1"/>
                  </w:rPr>
                </w:pPr>
              </w:p>
            </w:tc>
          </w:tr>
        </w:tbl>
        <w:p w14:paraId="3C66D4C4" w14:textId="0FF758C3" w:rsidR="00544B67" w:rsidRDefault="00544B67" w:rsidP="00783308">
          <w:pPr>
            <w:spacing w:line="240" w:lineRule="auto"/>
            <w:rPr>
              <w:rFonts w:cs="Times New Roman"/>
              <w:b/>
              <w:bCs/>
              <w:caps/>
              <w:kern w:val="32"/>
              <w:sz w:val="36"/>
              <w:szCs w:val="36"/>
            </w:rPr>
          </w:pPr>
          <w:r>
            <w:br w:type="page"/>
          </w:r>
        </w:p>
      </w:sdtContent>
    </w:sdt>
    <w:p w14:paraId="6D06E98D" w14:textId="77777777" w:rsidR="00696AA8" w:rsidRDefault="00696AA8" w:rsidP="00783308">
      <w:pPr>
        <w:pStyle w:val="Heading1"/>
        <w:numPr>
          <w:ilvl w:val="0"/>
          <w:numId w:val="0"/>
        </w:numPr>
        <w:ind w:left="432" w:hanging="432"/>
        <w:jc w:val="both"/>
        <w:rPr>
          <w:lang w:val="sl-SI"/>
        </w:rPr>
      </w:pPr>
    </w:p>
    <w:p w14:paraId="02E17C6F" w14:textId="1F6F62ED" w:rsidR="00EC6A0E" w:rsidRDefault="00EC6A0E" w:rsidP="00783308">
      <w:pPr>
        <w:pStyle w:val="TOCHeading"/>
        <w:jc w:val="both"/>
        <w:rPr>
          <w:lang w:val="sl-SI"/>
        </w:rPr>
      </w:pPr>
    </w:p>
    <w:sdt>
      <w:sdtPr>
        <w:rPr>
          <w:rFonts w:ascii="Calibri" w:eastAsia="Times New Roman" w:hAnsi="Calibri" w:cs="Arial"/>
          <w:color w:val="auto"/>
          <w:sz w:val="24"/>
          <w:szCs w:val="22"/>
          <w:lang w:val="sl-SI"/>
        </w:rPr>
        <w:id w:val="-818871570"/>
        <w:docPartObj>
          <w:docPartGallery w:val="Table of Contents"/>
          <w:docPartUnique/>
        </w:docPartObj>
      </w:sdtPr>
      <w:sdtEndPr>
        <w:rPr>
          <w:b/>
          <w:bCs/>
        </w:rPr>
      </w:sdtEndPr>
      <w:sdtContent>
        <w:p w14:paraId="2241FBB2" w14:textId="52E3A944" w:rsidR="007A6A4F" w:rsidRPr="00EC6A0E" w:rsidRDefault="007A6A4F" w:rsidP="00783308">
          <w:pPr>
            <w:pStyle w:val="TOCHeading"/>
            <w:jc w:val="both"/>
            <w:rPr>
              <w:lang w:val="sl-SI"/>
            </w:rPr>
          </w:pPr>
          <w:r>
            <w:rPr>
              <w:lang w:val="sl-SI"/>
            </w:rPr>
            <w:t>Vsebina</w:t>
          </w:r>
        </w:p>
        <w:p w14:paraId="720B75F8" w14:textId="2FCAFAE7" w:rsidR="00EE5F9C" w:rsidRDefault="007A6A4F">
          <w:pPr>
            <w:pStyle w:val="TOC1"/>
            <w:rPr>
              <w:rFonts w:asciiTheme="minorHAnsi" w:eastAsiaTheme="minorEastAsia" w:hAnsiTheme="minorHAnsi" w:cstheme="minorBidi"/>
              <w:b w:val="0"/>
              <w:bCs w:val="0"/>
              <w:caps w:val="0"/>
              <w:kern w:val="2"/>
              <w:sz w:val="24"/>
              <w:szCs w:val="24"/>
              <w:lang w:val="en-SI" w:eastAsia="en-SI"/>
              <w14:ligatures w14:val="standardContextual"/>
            </w:rPr>
          </w:pPr>
          <w:r>
            <w:fldChar w:fldCharType="begin"/>
          </w:r>
          <w:r>
            <w:instrText xml:space="preserve"> TOC \o "1-3" \h \z \u </w:instrText>
          </w:r>
          <w:r>
            <w:fldChar w:fldCharType="separate"/>
          </w:r>
          <w:hyperlink w:anchor="_Toc222215408" w:history="1">
            <w:r w:rsidR="00EE5F9C" w:rsidRPr="00B5041D">
              <w:rPr>
                <w:rStyle w:val="Hyperlink"/>
              </w:rPr>
              <w:t>Uvod</w:t>
            </w:r>
            <w:r w:rsidR="00EE5F9C">
              <w:rPr>
                <w:webHidden/>
              </w:rPr>
              <w:tab/>
            </w:r>
            <w:r w:rsidR="00EE5F9C">
              <w:rPr>
                <w:webHidden/>
              </w:rPr>
              <w:fldChar w:fldCharType="begin"/>
            </w:r>
            <w:r w:rsidR="00EE5F9C">
              <w:rPr>
                <w:webHidden/>
              </w:rPr>
              <w:instrText xml:space="preserve"> PAGEREF _Toc222215408 \h </w:instrText>
            </w:r>
            <w:r w:rsidR="00EE5F9C">
              <w:rPr>
                <w:webHidden/>
              </w:rPr>
            </w:r>
            <w:r w:rsidR="00EE5F9C">
              <w:rPr>
                <w:webHidden/>
              </w:rPr>
              <w:fldChar w:fldCharType="separate"/>
            </w:r>
            <w:r w:rsidR="00EE5F9C">
              <w:rPr>
                <w:webHidden/>
              </w:rPr>
              <w:t>2</w:t>
            </w:r>
            <w:r w:rsidR="00EE5F9C">
              <w:rPr>
                <w:webHidden/>
              </w:rPr>
              <w:fldChar w:fldCharType="end"/>
            </w:r>
          </w:hyperlink>
        </w:p>
        <w:p w14:paraId="3CB9A8F9" w14:textId="6BB80387" w:rsidR="00EE5F9C" w:rsidRDefault="00EE5F9C">
          <w:pPr>
            <w:pStyle w:val="TOC1"/>
            <w:rPr>
              <w:rFonts w:asciiTheme="minorHAnsi" w:eastAsiaTheme="minorEastAsia" w:hAnsiTheme="minorHAnsi" w:cstheme="minorBidi"/>
              <w:b w:val="0"/>
              <w:bCs w:val="0"/>
              <w:caps w:val="0"/>
              <w:kern w:val="2"/>
              <w:sz w:val="24"/>
              <w:szCs w:val="24"/>
              <w:lang w:val="en-SI" w:eastAsia="en-SI"/>
              <w14:ligatures w14:val="standardContextual"/>
            </w:rPr>
          </w:pPr>
          <w:hyperlink w:anchor="_Toc222215409" w:history="1">
            <w:r w:rsidRPr="00B5041D">
              <w:rPr>
                <w:rStyle w:val="Hyperlink"/>
              </w:rPr>
              <w:t>VajA 1: iskanjE LITERATURE</w:t>
            </w:r>
            <w:r>
              <w:rPr>
                <w:webHidden/>
              </w:rPr>
              <w:tab/>
            </w:r>
            <w:r>
              <w:rPr>
                <w:webHidden/>
              </w:rPr>
              <w:fldChar w:fldCharType="begin"/>
            </w:r>
            <w:r>
              <w:rPr>
                <w:webHidden/>
              </w:rPr>
              <w:instrText xml:space="preserve"> PAGEREF _Toc222215409 \h </w:instrText>
            </w:r>
            <w:r>
              <w:rPr>
                <w:webHidden/>
              </w:rPr>
            </w:r>
            <w:r>
              <w:rPr>
                <w:webHidden/>
              </w:rPr>
              <w:fldChar w:fldCharType="separate"/>
            </w:r>
            <w:r>
              <w:rPr>
                <w:webHidden/>
              </w:rPr>
              <w:t>4</w:t>
            </w:r>
            <w:r>
              <w:rPr>
                <w:webHidden/>
              </w:rPr>
              <w:fldChar w:fldCharType="end"/>
            </w:r>
          </w:hyperlink>
        </w:p>
        <w:p w14:paraId="3994384B" w14:textId="0F0C531A" w:rsidR="00EE5F9C" w:rsidRDefault="00EE5F9C">
          <w:pPr>
            <w:pStyle w:val="TOC1"/>
            <w:rPr>
              <w:rFonts w:asciiTheme="minorHAnsi" w:eastAsiaTheme="minorEastAsia" w:hAnsiTheme="minorHAnsi" w:cstheme="minorBidi"/>
              <w:b w:val="0"/>
              <w:bCs w:val="0"/>
              <w:caps w:val="0"/>
              <w:kern w:val="2"/>
              <w:sz w:val="24"/>
              <w:szCs w:val="24"/>
              <w:lang w:val="en-SI" w:eastAsia="en-SI"/>
              <w14:ligatures w14:val="standardContextual"/>
            </w:rPr>
          </w:pPr>
          <w:hyperlink w:anchor="_Toc222215410" w:history="1">
            <w:r w:rsidRPr="00B5041D">
              <w:rPr>
                <w:rStyle w:val="Hyperlink"/>
              </w:rPr>
              <w:t>VajA 2: UREJANJE LITERATURE V ORODJU ZOTERO</w:t>
            </w:r>
            <w:r>
              <w:rPr>
                <w:webHidden/>
              </w:rPr>
              <w:tab/>
            </w:r>
            <w:r>
              <w:rPr>
                <w:webHidden/>
              </w:rPr>
              <w:fldChar w:fldCharType="begin"/>
            </w:r>
            <w:r>
              <w:rPr>
                <w:webHidden/>
              </w:rPr>
              <w:instrText xml:space="preserve"> PAGEREF _Toc222215410 \h </w:instrText>
            </w:r>
            <w:r>
              <w:rPr>
                <w:webHidden/>
              </w:rPr>
            </w:r>
            <w:r>
              <w:rPr>
                <w:webHidden/>
              </w:rPr>
              <w:fldChar w:fldCharType="separate"/>
            </w:r>
            <w:r>
              <w:rPr>
                <w:webHidden/>
              </w:rPr>
              <w:t>6</w:t>
            </w:r>
            <w:r>
              <w:rPr>
                <w:webHidden/>
              </w:rPr>
              <w:fldChar w:fldCharType="end"/>
            </w:r>
          </w:hyperlink>
        </w:p>
        <w:p w14:paraId="064054F0" w14:textId="40D7CE95" w:rsidR="00EE5F9C" w:rsidRDefault="00EE5F9C">
          <w:pPr>
            <w:pStyle w:val="TOC1"/>
            <w:rPr>
              <w:rFonts w:asciiTheme="minorHAnsi" w:eastAsiaTheme="minorEastAsia" w:hAnsiTheme="minorHAnsi" w:cstheme="minorBidi"/>
              <w:b w:val="0"/>
              <w:bCs w:val="0"/>
              <w:caps w:val="0"/>
              <w:kern w:val="2"/>
              <w:sz w:val="24"/>
              <w:szCs w:val="24"/>
              <w:lang w:val="en-SI" w:eastAsia="en-SI"/>
              <w14:ligatures w14:val="standardContextual"/>
            </w:rPr>
          </w:pPr>
          <w:hyperlink w:anchor="_Toc222215411" w:history="1">
            <w:r w:rsidRPr="00B5041D">
              <w:rPr>
                <w:rStyle w:val="Hyperlink"/>
                <w:lang w:val="fr-FR"/>
              </w:rPr>
              <w:t>Vaja 3: NAVAJANJE LITERATURE</w:t>
            </w:r>
            <w:r>
              <w:rPr>
                <w:webHidden/>
              </w:rPr>
              <w:tab/>
            </w:r>
            <w:r>
              <w:rPr>
                <w:webHidden/>
              </w:rPr>
              <w:fldChar w:fldCharType="begin"/>
            </w:r>
            <w:r>
              <w:rPr>
                <w:webHidden/>
              </w:rPr>
              <w:instrText xml:space="preserve"> PAGEREF _Toc222215411 \h </w:instrText>
            </w:r>
            <w:r>
              <w:rPr>
                <w:webHidden/>
              </w:rPr>
            </w:r>
            <w:r>
              <w:rPr>
                <w:webHidden/>
              </w:rPr>
              <w:fldChar w:fldCharType="separate"/>
            </w:r>
            <w:r>
              <w:rPr>
                <w:webHidden/>
              </w:rPr>
              <w:t>10</w:t>
            </w:r>
            <w:r>
              <w:rPr>
                <w:webHidden/>
              </w:rPr>
              <w:fldChar w:fldCharType="end"/>
            </w:r>
          </w:hyperlink>
        </w:p>
        <w:p w14:paraId="6D073DCC" w14:textId="1F842361" w:rsidR="00EE5F9C" w:rsidRDefault="00EE5F9C">
          <w:pPr>
            <w:pStyle w:val="TOC1"/>
            <w:rPr>
              <w:rFonts w:asciiTheme="minorHAnsi" w:eastAsiaTheme="minorEastAsia" w:hAnsiTheme="minorHAnsi" w:cstheme="minorBidi"/>
              <w:b w:val="0"/>
              <w:bCs w:val="0"/>
              <w:caps w:val="0"/>
              <w:kern w:val="2"/>
              <w:sz w:val="24"/>
              <w:szCs w:val="24"/>
              <w:lang w:val="en-SI" w:eastAsia="en-SI"/>
              <w14:ligatures w14:val="standardContextual"/>
            </w:rPr>
          </w:pPr>
          <w:hyperlink w:anchor="_Toc222215412" w:history="1">
            <w:r w:rsidRPr="00B5041D">
              <w:rPr>
                <w:rStyle w:val="Hyperlink"/>
              </w:rPr>
              <w:t>NALOGA 4:  PISANJE TEORETSKEGA PREGLEDA PODROČJA</w:t>
            </w:r>
            <w:r>
              <w:rPr>
                <w:webHidden/>
              </w:rPr>
              <w:tab/>
            </w:r>
            <w:r>
              <w:rPr>
                <w:webHidden/>
              </w:rPr>
              <w:fldChar w:fldCharType="begin"/>
            </w:r>
            <w:r>
              <w:rPr>
                <w:webHidden/>
              </w:rPr>
              <w:instrText xml:space="preserve"> PAGEREF _Toc222215412 \h </w:instrText>
            </w:r>
            <w:r>
              <w:rPr>
                <w:webHidden/>
              </w:rPr>
            </w:r>
            <w:r>
              <w:rPr>
                <w:webHidden/>
              </w:rPr>
              <w:fldChar w:fldCharType="separate"/>
            </w:r>
            <w:r>
              <w:rPr>
                <w:webHidden/>
              </w:rPr>
              <w:t>11</w:t>
            </w:r>
            <w:r>
              <w:rPr>
                <w:webHidden/>
              </w:rPr>
              <w:fldChar w:fldCharType="end"/>
            </w:r>
          </w:hyperlink>
        </w:p>
        <w:p w14:paraId="49DAA74E" w14:textId="69B95792" w:rsidR="00EE5F9C" w:rsidRDefault="00EE5F9C">
          <w:pPr>
            <w:pStyle w:val="TOC1"/>
            <w:rPr>
              <w:rFonts w:asciiTheme="minorHAnsi" w:eastAsiaTheme="minorEastAsia" w:hAnsiTheme="minorHAnsi" w:cstheme="minorBidi"/>
              <w:b w:val="0"/>
              <w:bCs w:val="0"/>
              <w:caps w:val="0"/>
              <w:kern w:val="2"/>
              <w:sz w:val="24"/>
              <w:szCs w:val="24"/>
              <w:lang w:val="en-SI" w:eastAsia="en-SI"/>
              <w14:ligatures w14:val="standardContextual"/>
            </w:rPr>
          </w:pPr>
          <w:hyperlink w:anchor="_Toc222215413" w:history="1">
            <w:r w:rsidRPr="00B5041D">
              <w:rPr>
                <w:rStyle w:val="Hyperlink"/>
              </w:rPr>
              <w:t>VajA 5: USTVARJANJE IN IZVOZ SEZNAMA LITERATURE Z ORODJEM ZOTERO</w:t>
            </w:r>
            <w:r>
              <w:rPr>
                <w:webHidden/>
              </w:rPr>
              <w:tab/>
            </w:r>
            <w:r>
              <w:rPr>
                <w:webHidden/>
              </w:rPr>
              <w:fldChar w:fldCharType="begin"/>
            </w:r>
            <w:r>
              <w:rPr>
                <w:webHidden/>
              </w:rPr>
              <w:instrText xml:space="preserve"> PAGEREF _Toc222215413 \h </w:instrText>
            </w:r>
            <w:r>
              <w:rPr>
                <w:webHidden/>
              </w:rPr>
            </w:r>
            <w:r>
              <w:rPr>
                <w:webHidden/>
              </w:rPr>
              <w:fldChar w:fldCharType="separate"/>
            </w:r>
            <w:r>
              <w:rPr>
                <w:webHidden/>
              </w:rPr>
              <w:t>14</w:t>
            </w:r>
            <w:r>
              <w:rPr>
                <w:webHidden/>
              </w:rPr>
              <w:fldChar w:fldCharType="end"/>
            </w:r>
          </w:hyperlink>
        </w:p>
        <w:p w14:paraId="64514043" w14:textId="633BDB77" w:rsidR="00EE5F9C" w:rsidRDefault="00EE5F9C">
          <w:pPr>
            <w:pStyle w:val="TOC1"/>
            <w:rPr>
              <w:rFonts w:asciiTheme="minorHAnsi" w:eastAsiaTheme="minorEastAsia" w:hAnsiTheme="minorHAnsi" w:cstheme="minorBidi"/>
              <w:b w:val="0"/>
              <w:bCs w:val="0"/>
              <w:caps w:val="0"/>
              <w:kern w:val="2"/>
              <w:sz w:val="24"/>
              <w:szCs w:val="24"/>
              <w:lang w:val="en-SI" w:eastAsia="en-SI"/>
              <w14:ligatures w14:val="standardContextual"/>
            </w:rPr>
          </w:pPr>
          <w:hyperlink w:anchor="_Toc222215414" w:history="1">
            <w:r w:rsidRPr="00B5041D">
              <w:rPr>
                <w:rStyle w:val="Hyperlink"/>
              </w:rPr>
              <w:t>NALOGA 6: OPISOVANJE LASTNEGA RAZVOJNEGA ALI RAzISKOVALNEGA DELA</w:t>
            </w:r>
            <w:r>
              <w:rPr>
                <w:webHidden/>
              </w:rPr>
              <w:tab/>
            </w:r>
            <w:r>
              <w:rPr>
                <w:webHidden/>
              </w:rPr>
              <w:fldChar w:fldCharType="begin"/>
            </w:r>
            <w:r>
              <w:rPr>
                <w:webHidden/>
              </w:rPr>
              <w:instrText xml:space="preserve"> PAGEREF _Toc222215414 \h </w:instrText>
            </w:r>
            <w:r>
              <w:rPr>
                <w:webHidden/>
              </w:rPr>
            </w:r>
            <w:r>
              <w:rPr>
                <w:webHidden/>
              </w:rPr>
              <w:fldChar w:fldCharType="separate"/>
            </w:r>
            <w:r>
              <w:rPr>
                <w:webHidden/>
              </w:rPr>
              <w:t>17</w:t>
            </w:r>
            <w:r>
              <w:rPr>
                <w:webHidden/>
              </w:rPr>
              <w:fldChar w:fldCharType="end"/>
            </w:r>
          </w:hyperlink>
        </w:p>
        <w:p w14:paraId="1C1B3DE2" w14:textId="02D46A9A" w:rsidR="00EE5F9C" w:rsidRDefault="00EE5F9C">
          <w:pPr>
            <w:pStyle w:val="TOC1"/>
            <w:rPr>
              <w:rFonts w:asciiTheme="minorHAnsi" w:eastAsiaTheme="minorEastAsia" w:hAnsiTheme="minorHAnsi" w:cstheme="minorBidi"/>
              <w:b w:val="0"/>
              <w:bCs w:val="0"/>
              <w:caps w:val="0"/>
              <w:kern w:val="2"/>
              <w:sz w:val="24"/>
              <w:szCs w:val="24"/>
              <w:lang w:val="en-SI" w:eastAsia="en-SI"/>
              <w14:ligatures w14:val="standardContextual"/>
            </w:rPr>
          </w:pPr>
          <w:hyperlink w:anchor="_Toc222215415" w:history="1">
            <w:r w:rsidRPr="00B5041D">
              <w:rPr>
                <w:rStyle w:val="Hyperlink"/>
              </w:rPr>
              <w:t>NALOGA 7:  PISANJE UVODA</w:t>
            </w:r>
            <w:r>
              <w:rPr>
                <w:webHidden/>
              </w:rPr>
              <w:tab/>
            </w:r>
            <w:r>
              <w:rPr>
                <w:webHidden/>
              </w:rPr>
              <w:fldChar w:fldCharType="begin"/>
            </w:r>
            <w:r>
              <w:rPr>
                <w:webHidden/>
              </w:rPr>
              <w:instrText xml:space="preserve"> PAGEREF _Toc222215415 \h </w:instrText>
            </w:r>
            <w:r>
              <w:rPr>
                <w:webHidden/>
              </w:rPr>
            </w:r>
            <w:r>
              <w:rPr>
                <w:webHidden/>
              </w:rPr>
              <w:fldChar w:fldCharType="separate"/>
            </w:r>
            <w:r>
              <w:rPr>
                <w:webHidden/>
              </w:rPr>
              <w:t>20</w:t>
            </w:r>
            <w:r>
              <w:rPr>
                <w:webHidden/>
              </w:rPr>
              <w:fldChar w:fldCharType="end"/>
            </w:r>
          </w:hyperlink>
        </w:p>
        <w:p w14:paraId="5C21BE06" w14:textId="69789158" w:rsidR="00EE5F9C" w:rsidRDefault="00EE5F9C">
          <w:pPr>
            <w:pStyle w:val="TOC1"/>
            <w:rPr>
              <w:rFonts w:asciiTheme="minorHAnsi" w:eastAsiaTheme="minorEastAsia" w:hAnsiTheme="minorHAnsi" w:cstheme="minorBidi"/>
              <w:b w:val="0"/>
              <w:bCs w:val="0"/>
              <w:caps w:val="0"/>
              <w:kern w:val="2"/>
              <w:sz w:val="24"/>
              <w:szCs w:val="24"/>
              <w:lang w:val="en-SI" w:eastAsia="en-SI"/>
              <w14:ligatures w14:val="standardContextual"/>
            </w:rPr>
          </w:pPr>
          <w:hyperlink w:anchor="_Toc222215416" w:history="1">
            <w:r w:rsidRPr="00B5041D">
              <w:rPr>
                <w:rStyle w:val="Hyperlink"/>
              </w:rPr>
              <w:t>NALOGA 8:  PISANJE DISKUSIJE IN ZAKLJUČKA</w:t>
            </w:r>
            <w:r>
              <w:rPr>
                <w:webHidden/>
              </w:rPr>
              <w:tab/>
            </w:r>
            <w:r>
              <w:rPr>
                <w:webHidden/>
              </w:rPr>
              <w:fldChar w:fldCharType="begin"/>
            </w:r>
            <w:r>
              <w:rPr>
                <w:webHidden/>
              </w:rPr>
              <w:instrText xml:space="preserve"> PAGEREF _Toc222215416 \h </w:instrText>
            </w:r>
            <w:r>
              <w:rPr>
                <w:webHidden/>
              </w:rPr>
            </w:r>
            <w:r>
              <w:rPr>
                <w:webHidden/>
              </w:rPr>
              <w:fldChar w:fldCharType="separate"/>
            </w:r>
            <w:r>
              <w:rPr>
                <w:webHidden/>
              </w:rPr>
              <w:t>22</w:t>
            </w:r>
            <w:r>
              <w:rPr>
                <w:webHidden/>
              </w:rPr>
              <w:fldChar w:fldCharType="end"/>
            </w:r>
          </w:hyperlink>
        </w:p>
        <w:p w14:paraId="1583CB7E" w14:textId="5599533F" w:rsidR="00EE5F9C" w:rsidRDefault="00EE5F9C">
          <w:pPr>
            <w:pStyle w:val="TOC1"/>
            <w:rPr>
              <w:rFonts w:asciiTheme="minorHAnsi" w:eastAsiaTheme="minorEastAsia" w:hAnsiTheme="minorHAnsi" w:cstheme="minorBidi"/>
              <w:b w:val="0"/>
              <w:bCs w:val="0"/>
              <w:caps w:val="0"/>
              <w:kern w:val="2"/>
              <w:sz w:val="24"/>
              <w:szCs w:val="24"/>
              <w:lang w:val="en-SI" w:eastAsia="en-SI"/>
              <w14:ligatures w14:val="standardContextual"/>
            </w:rPr>
          </w:pPr>
          <w:hyperlink w:anchor="_Toc222215417" w:history="1">
            <w:r w:rsidRPr="00B5041D">
              <w:rPr>
                <w:rStyle w:val="Hyperlink"/>
              </w:rPr>
              <w:t>PRILOGA: PREDLOGA ZAKLJUČNEGA DELA</w:t>
            </w:r>
            <w:r>
              <w:rPr>
                <w:webHidden/>
              </w:rPr>
              <w:tab/>
            </w:r>
            <w:r>
              <w:rPr>
                <w:webHidden/>
              </w:rPr>
              <w:fldChar w:fldCharType="begin"/>
            </w:r>
            <w:r>
              <w:rPr>
                <w:webHidden/>
              </w:rPr>
              <w:instrText xml:space="preserve"> PAGEREF _Toc222215417 \h </w:instrText>
            </w:r>
            <w:r>
              <w:rPr>
                <w:webHidden/>
              </w:rPr>
            </w:r>
            <w:r>
              <w:rPr>
                <w:webHidden/>
              </w:rPr>
              <w:fldChar w:fldCharType="separate"/>
            </w:r>
            <w:r>
              <w:rPr>
                <w:webHidden/>
              </w:rPr>
              <w:t>24</w:t>
            </w:r>
            <w:r>
              <w:rPr>
                <w:webHidden/>
              </w:rPr>
              <w:fldChar w:fldCharType="end"/>
            </w:r>
          </w:hyperlink>
        </w:p>
        <w:p w14:paraId="58619E20" w14:textId="7C22560B" w:rsidR="007A6A4F" w:rsidRDefault="007A6A4F" w:rsidP="00783308">
          <w:r>
            <w:rPr>
              <w:b/>
              <w:bCs/>
            </w:rPr>
            <w:fldChar w:fldCharType="end"/>
          </w:r>
        </w:p>
      </w:sdtContent>
    </w:sdt>
    <w:p w14:paraId="0FF1A11A" w14:textId="0C2937C0" w:rsidR="00696AA8" w:rsidRDefault="00696AA8" w:rsidP="00783308">
      <w:pPr>
        <w:pStyle w:val="Heading1"/>
        <w:numPr>
          <w:ilvl w:val="0"/>
          <w:numId w:val="0"/>
        </w:numPr>
        <w:ind w:left="432" w:hanging="432"/>
        <w:jc w:val="both"/>
        <w:rPr>
          <w:lang w:val="sl-SI"/>
        </w:rPr>
      </w:pPr>
    </w:p>
    <w:p w14:paraId="29B66FA8" w14:textId="77777777" w:rsidR="0079427D" w:rsidRDefault="0079427D" w:rsidP="00783308">
      <w:pPr>
        <w:pStyle w:val="Heading1"/>
        <w:numPr>
          <w:ilvl w:val="0"/>
          <w:numId w:val="0"/>
        </w:numPr>
        <w:ind w:left="432" w:hanging="432"/>
        <w:jc w:val="both"/>
      </w:pPr>
      <w:r>
        <w:br w:type="page"/>
      </w:r>
    </w:p>
    <w:p w14:paraId="0A786B84" w14:textId="0C9ACCFB" w:rsidR="004B1B55" w:rsidRPr="008B6769" w:rsidRDefault="004B1B55" w:rsidP="00783308">
      <w:pPr>
        <w:pStyle w:val="Heading1"/>
        <w:numPr>
          <w:ilvl w:val="0"/>
          <w:numId w:val="0"/>
        </w:numPr>
        <w:ind w:left="432" w:hanging="432"/>
        <w:jc w:val="both"/>
      </w:pPr>
      <w:bookmarkStart w:id="0" w:name="_Toc222215408"/>
      <w:r w:rsidRPr="008B6769">
        <w:lastRenderedPageBreak/>
        <w:t>Uvod</w:t>
      </w:r>
      <w:bookmarkEnd w:id="0"/>
    </w:p>
    <w:p w14:paraId="2688E5BA" w14:textId="77777777" w:rsidR="00DF6F4C" w:rsidRDefault="00DF6F4C" w:rsidP="00783308"/>
    <w:p w14:paraId="2FB1696D" w14:textId="16D593A3" w:rsidR="00DF6F4C" w:rsidRDefault="00DF6F4C" w:rsidP="00783308">
      <w:r w:rsidRPr="00DF6F4C">
        <w:t>Ta zbirka vaj in nalog je namenjena usvajanju veščine akademskega pisanja, ki se uporablja pri pripravi zaključnih del, kot so diplomske in magistrske naloge, pa tudi pri poročilih o projektih, raziskovalnih nalogah in strokovnih besedilih v inženirski praksi. Vaje so zasnovane tako, da študenta vodijo skozi ključne korake: od iskanja ustreznih virov, pravilnega navajanja literature in pisanja teoretskega pregleda do opisovanja lastnega razvojnega ali raziskovalnega dela ter oblikovanja uvoda, diskusije in zaključka.</w:t>
      </w:r>
    </w:p>
    <w:p w14:paraId="05A8AD60" w14:textId="77777777" w:rsidR="00B53CE4" w:rsidRDefault="00B53CE4" w:rsidP="00783308"/>
    <w:p w14:paraId="05DF7B8D" w14:textId="0DAAF2C0" w:rsidR="00B53CE4" w:rsidRDefault="00B53CE4" w:rsidP="00783308">
      <w:r>
        <w:t>Zaključno delo</w:t>
      </w:r>
      <w:r w:rsidR="004B37CD">
        <w:t xml:space="preserve"> ima tipično strukturo, ki vsebuje naslednje enote:</w:t>
      </w:r>
    </w:p>
    <w:p w14:paraId="78A53B4A" w14:textId="23591CC6" w:rsidR="004B37CD" w:rsidRDefault="004B37CD" w:rsidP="00783308">
      <w:pPr>
        <w:pStyle w:val="ListParagraph"/>
        <w:numPr>
          <w:ilvl w:val="0"/>
          <w:numId w:val="5"/>
        </w:numPr>
        <w:jc w:val="both"/>
      </w:pPr>
      <w:r>
        <w:t>Naslo</w:t>
      </w:r>
      <w:r w:rsidR="003F4C7D">
        <w:t>v</w:t>
      </w:r>
      <w:r>
        <w:t>na stran</w:t>
      </w:r>
      <w:r w:rsidR="00CB19E7">
        <w:t>.</w:t>
      </w:r>
    </w:p>
    <w:p w14:paraId="2DD7928A" w14:textId="2CB18F27" w:rsidR="000A2D94" w:rsidRDefault="000A2D94" w:rsidP="00783308">
      <w:pPr>
        <w:pStyle w:val="ListParagraph"/>
        <w:numPr>
          <w:ilvl w:val="0"/>
          <w:numId w:val="5"/>
        </w:numPr>
        <w:jc w:val="both"/>
      </w:pPr>
      <w:r>
        <w:t>Kazalo vsebine ter po potrebi kazalo slik in kazalo tabel</w:t>
      </w:r>
      <w:r w:rsidR="00CB19E7">
        <w:t>.</w:t>
      </w:r>
    </w:p>
    <w:p w14:paraId="7F52329A" w14:textId="32CD9FFD" w:rsidR="003F4C7D" w:rsidRDefault="003F4C7D" w:rsidP="00783308">
      <w:pPr>
        <w:pStyle w:val="ListParagraph"/>
        <w:numPr>
          <w:ilvl w:val="0"/>
          <w:numId w:val="5"/>
        </w:numPr>
        <w:jc w:val="both"/>
      </w:pPr>
      <w:r>
        <w:t>Seznam uporabljenih simbolov in kratic</w:t>
      </w:r>
      <w:r w:rsidR="00CB19E7">
        <w:t>.</w:t>
      </w:r>
    </w:p>
    <w:p w14:paraId="4069D111" w14:textId="3E7B05D9" w:rsidR="00B37396" w:rsidRDefault="00B37396" w:rsidP="00783308">
      <w:pPr>
        <w:pStyle w:val="ListParagraph"/>
        <w:numPr>
          <w:ilvl w:val="0"/>
          <w:numId w:val="5"/>
        </w:numPr>
        <w:jc w:val="both"/>
      </w:pPr>
      <w:r>
        <w:t>Notranj</w:t>
      </w:r>
      <w:r w:rsidR="00CB19E7">
        <w:t>a</w:t>
      </w:r>
      <w:r>
        <w:t xml:space="preserve"> naslovn</w:t>
      </w:r>
      <w:r w:rsidR="00CB19E7">
        <w:t>a</w:t>
      </w:r>
      <w:r>
        <w:t xml:space="preserve"> stran v slovenskem in </w:t>
      </w:r>
      <w:r w:rsidR="00CB19E7">
        <w:t xml:space="preserve">zatem v </w:t>
      </w:r>
      <w:r>
        <w:t>angleškem jez</w:t>
      </w:r>
      <w:r w:rsidR="00CB19E7">
        <w:t>i</w:t>
      </w:r>
      <w:r>
        <w:t>ku, ki poleg naslova vključuje povzetek in ključne besede v slovenskem in angleškem jeziku</w:t>
      </w:r>
      <w:r w:rsidR="00CB19E7">
        <w:t>.</w:t>
      </w:r>
    </w:p>
    <w:p w14:paraId="676C9E73" w14:textId="109C3299" w:rsidR="003F4C7D" w:rsidRDefault="00A55F0A" w:rsidP="00783308">
      <w:pPr>
        <w:pStyle w:val="ListParagraph"/>
        <w:numPr>
          <w:ilvl w:val="0"/>
          <w:numId w:val="5"/>
        </w:numPr>
        <w:jc w:val="both"/>
      </w:pPr>
      <w:r>
        <w:t>Uvod, kjer predstavimo ozadje in motivacijo, namen in cilje ter kratek opis strukture poglavij</w:t>
      </w:r>
      <w:r w:rsidR="00CB19E7">
        <w:t>.</w:t>
      </w:r>
    </w:p>
    <w:p w14:paraId="0CAA1918" w14:textId="0485195F" w:rsidR="00A55F0A" w:rsidRDefault="00A55F0A" w:rsidP="00783308">
      <w:pPr>
        <w:pStyle w:val="ListParagraph"/>
        <w:numPr>
          <w:ilvl w:val="0"/>
          <w:numId w:val="5"/>
        </w:numPr>
        <w:jc w:val="both"/>
      </w:pPr>
      <w:r>
        <w:t xml:space="preserve">Teoretični pregled, kjer predstavimo </w:t>
      </w:r>
      <w:r w:rsidR="00C5645C">
        <w:t xml:space="preserve">obstoječe rešitve, tehnologije, orodja in potrebno strokovno znanje za razumevanje naloge. </w:t>
      </w:r>
    </w:p>
    <w:p w14:paraId="30BDC6B4" w14:textId="4875293A" w:rsidR="004E0677" w:rsidRDefault="004E0677" w:rsidP="00783308">
      <w:pPr>
        <w:pStyle w:val="ListParagraph"/>
        <w:numPr>
          <w:ilvl w:val="0"/>
          <w:numId w:val="5"/>
        </w:numPr>
        <w:jc w:val="both"/>
      </w:pPr>
      <w:r>
        <w:t xml:space="preserve">Metodologijo, kjer na kratko predstavimo </w:t>
      </w:r>
      <w:r w:rsidR="00C708CA">
        <w:t>svoje postopke, uporabljena orodja</w:t>
      </w:r>
      <w:r w:rsidR="0064117C">
        <w:t>, morebitne teste ipd.</w:t>
      </w:r>
    </w:p>
    <w:p w14:paraId="2030FEC4" w14:textId="45A37B33" w:rsidR="0064117C" w:rsidRDefault="0064117C" w:rsidP="00783308">
      <w:pPr>
        <w:pStyle w:val="ListParagraph"/>
        <w:numPr>
          <w:ilvl w:val="0"/>
          <w:numId w:val="5"/>
        </w:numPr>
        <w:jc w:val="both"/>
      </w:pPr>
      <w:r>
        <w:t>Predstavitev rezultatov, kjer opišemo svoj izdelek ali svoje ugotovitve.</w:t>
      </w:r>
    </w:p>
    <w:p w14:paraId="1D3AED44" w14:textId="14364DB9" w:rsidR="00A42567" w:rsidRDefault="00A42567" w:rsidP="00783308">
      <w:pPr>
        <w:pStyle w:val="ListParagraph"/>
        <w:numPr>
          <w:ilvl w:val="0"/>
          <w:numId w:val="5"/>
        </w:numPr>
        <w:jc w:val="both"/>
      </w:pPr>
      <w:r>
        <w:t>Diskusijo</w:t>
      </w:r>
      <w:r w:rsidR="000069E9">
        <w:t>, kjer razpravljamo o tem, zakaj so rezultati takšni, kot so, kaj pomenijo</w:t>
      </w:r>
      <w:r w:rsidR="00E5167E">
        <w:t>, s čim so omejeni ipd.</w:t>
      </w:r>
    </w:p>
    <w:p w14:paraId="6473188D" w14:textId="53AAA001" w:rsidR="00E5167E" w:rsidRDefault="00E5167E" w:rsidP="00783308">
      <w:pPr>
        <w:pStyle w:val="ListParagraph"/>
        <w:numPr>
          <w:ilvl w:val="0"/>
          <w:numId w:val="5"/>
        </w:numPr>
        <w:jc w:val="both"/>
      </w:pPr>
      <w:r>
        <w:t>Zaključek, kjer po</w:t>
      </w:r>
      <w:r w:rsidR="00C02948">
        <w:t>v</w:t>
      </w:r>
      <w:r>
        <w:t>zamemo, kaj in zakaj smo delali, kaj smo ugotovili</w:t>
      </w:r>
      <w:r w:rsidR="00C02948">
        <w:t xml:space="preserve"> in kaj so možne smeri nadaljnjega dela.</w:t>
      </w:r>
    </w:p>
    <w:p w14:paraId="24E3187F" w14:textId="33B9E4DE" w:rsidR="00AB1275" w:rsidRDefault="00AB1275" w:rsidP="00783308">
      <w:pPr>
        <w:pStyle w:val="ListParagraph"/>
        <w:numPr>
          <w:ilvl w:val="0"/>
          <w:numId w:val="5"/>
        </w:numPr>
        <w:jc w:val="both"/>
      </w:pPr>
      <w:r>
        <w:t>Seznam uporabljene literature.</w:t>
      </w:r>
    </w:p>
    <w:p w14:paraId="46D0B749" w14:textId="2FEAE150" w:rsidR="00AB1275" w:rsidRDefault="008D353F" w:rsidP="00783308">
      <w:pPr>
        <w:pStyle w:val="ListParagraph"/>
        <w:numPr>
          <w:ilvl w:val="0"/>
          <w:numId w:val="5"/>
        </w:numPr>
        <w:jc w:val="both"/>
      </w:pPr>
      <w:r>
        <w:t xml:space="preserve">Neobvezno </w:t>
      </w:r>
      <w:r w:rsidR="00AB1275">
        <w:t>priloge</w:t>
      </w:r>
      <w:r w:rsidR="00705A64">
        <w:t>.</w:t>
      </w:r>
    </w:p>
    <w:p w14:paraId="1869298C" w14:textId="77777777" w:rsidR="00705A64" w:rsidRDefault="00705A64" w:rsidP="00783308"/>
    <w:p w14:paraId="2DD64B9C" w14:textId="2162A1A3" w:rsidR="009E295D" w:rsidRPr="009E295D" w:rsidRDefault="009E295D" w:rsidP="00783308">
      <w:r w:rsidRPr="009E295D">
        <w:t xml:space="preserve">Zaključno delo se piše v znanstvenem slogu, kar pomeni brezoseben, objektiven način pisanja. Pogosto se uporablja prva oseba množine tudi takrat, ko ima delo enega samega avtorja. Ključna značilnost akademskega pisanja je utemeljevanje trditev z </w:t>
      </w:r>
      <w:r w:rsidR="00015003">
        <w:t>navedbami virov</w:t>
      </w:r>
      <w:r w:rsidRPr="009E295D">
        <w:t xml:space="preserve">: vsaka pomembna trditev, definicija ali podatek mora biti podprt z ustreznim virom, iz katerega je </w:t>
      </w:r>
      <w:r w:rsidRPr="009E295D">
        <w:lastRenderedPageBreak/>
        <w:t>informacija povzeta ali na katerem temelji argumentacija. Pri tem uporabljamo strokovno terminologijo, pišemo jasno in strukturirano ter pazimo na dosledno oblikovanje besedila.</w:t>
      </w:r>
    </w:p>
    <w:p w14:paraId="220491B7" w14:textId="77777777" w:rsidR="00015003" w:rsidRDefault="00015003" w:rsidP="00783308"/>
    <w:p w14:paraId="111F6F06" w14:textId="0A3784B4" w:rsidR="009E295D" w:rsidRPr="009E295D" w:rsidRDefault="009E295D" w:rsidP="00783308">
      <w:r w:rsidRPr="009E295D">
        <w:t xml:space="preserve">Vaje in naloge v tej zbirki so zasnovane </w:t>
      </w:r>
      <w:r w:rsidR="00783308">
        <w:t>tako, da n</w:t>
      </w:r>
      <w:r w:rsidRPr="009E295D">
        <w:t xml:space="preserve">ajprej razvijajo temeljne spretnosti dela z literaturo (iskanje in navajanje), nato vodijo k pisanju preglednega teoretskega dela, zatem k opisu lastnega dela in </w:t>
      </w:r>
      <w:r w:rsidR="006E6144">
        <w:t xml:space="preserve">nazadnje </w:t>
      </w:r>
      <w:r w:rsidRPr="009E295D">
        <w:t>k oblikovanju uvod</w:t>
      </w:r>
      <w:r w:rsidR="006E6144">
        <w:t>a</w:t>
      </w:r>
      <w:r w:rsidRPr="009E295D">
        <w:t>, diskusij</w:t>
      </w:r>
      <w:r w:rsidR="006E6144">
        <w:t>e</w:t>
      </w:r>
      <w:r w:rsidRPr="009E295D">
        <w:t xml:space="preserve"> in zaključk</w:t>
      </w:r>
      <w:r w:rsidR="006E6144">
        <w:t>a</w:t>
      </w:r>
      <w:r w:rsidRPr="009E295D">
        <w:t>.</w:t>
      </w:r>
      <w:r w:rsidR="004A42E5">
        <w:t xml:space="preserve"> </w:t>
      </w:r>
    </w:p>
    <w:p w14:paraId="5CA85CBD" w14:textId="77777777" w:rsidR="008656A6" w:rsidRPr="009E295D" w:rsidRDefault="008656A6" w:rsidP="00783308"/>
    <w:p w14:paraId="2A58F346" w14:textId="55322850" w:rsidR="00875101" w:rsidRDefault="00875101" w:rsidP="00783308">
      <w:pPr>
        <w:pStyle w:val="Heading1"/>
        <w:numPr>
          <w:ilvl w:val="0"/>
          <w:numId w:val="0"/>
        </w:numPr>
        <w:ind w:left="432" w:hanging="432"/>
        <w:jc w:val="both"/>
        <w:rPr>
          <w:lang w:val="sl-SI"/>
        </w:rPr>
      </w:pPr>
      <w:r>
        <w:rPr>
          <w:lang w:val="sl-SI"/>
        </w:rPr>
        <w:br w:type="page"/>
      </w:r>
    </w:p>
    <w:p w14:paraId="172084C9" w14:textId="6A1D2DAB" w:rsidR="00375A5C" w:rsidRPr="0079427D" w:rsidRDefault="00375A5C" w:rsidP="00783308">
      <w:pPr>
        <w:pStyle w:val="Heading1"/>
        <w:numPr>
          <w:ilvl w:val="0"/>
          <w:numId w:val="0"/>
        </w:numPr>
        <w:ind w:left="432" w:hanging="432"/>
        <w:jc w:val="both"/>
        <w:rPr>
          <w:lang w:val="sl-SI"/>
        </w:rPr>
      </w:pPr>
      <w:bookmarkStart w:id="1" w:name="_Toc222215409"/>
      <w:r w:rsidRPr="0079427D">
        <w:rPr>
          <w:lang w:val="sl-SI"/>
        </w:rPr>
        <w:lastRenderedPageBreak/>
        <w:t>Vaj</w:t>
      </w:r>
      <w:r w:rsidR="002A0FBE" w:rsidRPr="0079427D">
        <w:rPr>
          <w:lang w:val="sl-SI"/>
        </w:rPr>
        <w:t>A 1:</w:t>
      </w:r>
      <w:r w:rsidRPr="0079427D">
        <w:rPr>
          <w:lang w:val="sl-SI"/>
        </w:rPr>
        <w:t xml:space="preserve"> iskanj</w:t>
      </w:r>
      <w:r w:rsidR="002A0FBE" w:rsidRPr="0079427D">
        <w:rPr>
          <w:lang w:val="sl-SI"/>
        </w:rPr>
        <w:t>E</w:t>
      </w:r>
      <w:r w:rsidRPr="0079427D">
        <w:rPr>
          <w:lang w:val="sl-SI"/>
        </w:rPr>
        <w:t xml:space="preserve"> </w:t>
      </w:r>
      <w:r w:rsidR="0079427D">
        <w:rPr>
          <w:lang w:val="sl-SI"/>
        </w:rPr>
        <w:t>LITERATURE</w:t>
      </w:r>
      <w:bookmarkEnd w:id="1"/>
    </w:p>
    <w:p w14:paraId="2615ABBE" w14:textId="77777777" w:rsidR="00CB3939" w:rsidRDefault="00CB3939" w:rsidP="00783308">
      <w:pPr>
        <w:rPr>
          <w:b/>
          <w:bCs/>
        </w:rPr>
      </w:pPr>
    </w:p>
    <w:p w14:paraId="710B4273" w14:textId="29C3836C" w:rsidR="00CB3939" w:rsidRPr="005D289D" w:rsidRDefault="00743086" w:rsidP="00783308">
      <w:pPr>
        <w:rPr>
          <w:b/>
          <w:bCs/>
          <w:sz w:val="28"/>
          <w:szCs w:val="28"/>
        </w:rPr>
      </w:pPr>
      <w:r w:rsidRPr="005D289D">
        <w:rPr>
          <w:b/>
          <w:bCs/>
          <w:sz w:val="28"/>
          <w:szCs w:val="28"/>
        </w:rPr>
        <w:t xml:space="preserve">Cilj </w:t>
      </w:r>
      <w:r w:rsidR="00CB3939" w:rsidRPr="005D289D">
        <w:rPr>
          <w:b/>
          <w:bCs/>
          <w:sz w:val="28"/>
          <w:szCs w:val="28"/>
        </w:rPr>
        <w:t>vaje</w:t>
      </w:r>
    </w:p>
    <w:p w14:paraId="68712255" w14:textId="34767049" w:rsidR="00743086" w:rsidRPr="00743086" w:rsidRDefault="00B41FB0" w:rsidP="00783308">
      <w:r>
        <w:t>Š</w:t>
      </w:r>
      <w:r w:rsidR="00743086">
        <w:t xml:space="preserve">tudenti </w:t>
      </w:r>
      <w:r w:rsidR="00C35DE2">
        <w:t xml:space="preserve">spoznajo relevantne baze znanstvene literature in se naučijo najti </w:t>
      </w:r>
      <w:r w:rsidR="007134A1">
        <w:t xml:space="preserve">v njih </w:t>
      </w:r>
      <w:r w:rsidR="00743086">
        <w:t xml:space="preserve">relevantne in pregledne </w:t>
      </w:r>
      <w:r w:rsidR="0079427D">
        <w:t>vire</w:t>
      </w:r>
      <w:r w:rsidR="00743086">
        <w:t xml:space="preserve"> za izbrano področje.</w:t>
      </w:r>
    </w:p>
    <w:p w14:paraId="467E9474" w14:textId="77777777" w:rsidR="002E0630" w:rsidRDefault="002E0630" w:rsidP="00783308">
      <w:pPr>
        <w:rPr>
          <w:b/>
          <w:bCs/>
        </w:rPr>
      </w:pPr>
    </w:p>
    <w:p w14:paraId="4C17F5FF" w14:textId="0B612B37" w:rsidR="005D73B9" w:rsidRPr="005D289D" w:rsidRDefault="00743086" w:rsidP="00783308">
      <w:pPr>
        <w:rPr>
          <w:b/>
          <w:bCs/>
          <w:sz w:val="28"/>
          <w:szCs w:val="28"/>
        </w:rPr>
      </w:pPr>
      <w:r w:rsidRPr="005D289D">
        <w:rPr>
          <w:b/>
          <w:bCs/>
          <w:sz w:val="28"/>
          <w:szCs w:val="28"/>
        </w:rPr>
        <w:t>Navodila</w:t>
      </w:r>
    </w:p>
    <w:p w14:paraId="51355DC8" w14:textId="3541DA97" w:rsidR="00A45B74" w:rsidRDefault="00E6760F" w:rsidP="00783308">
      <w:pPr>
        <w:pStyle w:val="ListParagraph"/>
        <w:numPr>
          <w:ilvl w:val="0"/>
          <w:numId w:val="11"/>
        </w:numPr>
        <w:jc w:val="both"/>
      </w:pPr>
      <w:r>
        <w:t>Izberite enega od učnih predmetov</w:t>
      </w:r>
      <w:r w:rsidR="0010553B">
        <w:t xml:space="preserve"> v okviru svojega študija. </w:t>
      </w:r>
    </w:p>
    <w:p w14:paraId="50D638A2" w14:textId="77777777" w:rsidR="00D342DA" w:rsidRDefault="00D342DA" w:rsidP="00783308">
      <w:pPr>
        <w:pStyle w:val="ListParagraph"/>
        <w:numPr>
          <w:ilvl w:val="0"/>
          <w:numId w:val="11"/>
        </w:numPr>
        <w:jc w:val="both"/>
      </w:pPr>
      <w:r>
        <w:t xml:space="preserve">Določite </w:t>
      </w:r>
      <w:r w:rsidR="00446A66">
        <w:t xml:space="preserve">tri </w:t>
      </w:r>
      <w:r w:rsidR="0010553B">
        <w:t>ključn</w:t>
      </w:r>
      <w:r w:rsidR="00446A66">
        <w:t>e</w:t>
      </w:r>
      <w:r w:rsidR="0010553B">
        <w:t xml:space="preserve"> besed</w:t>
      </w:r>
      <w:r w:rsidR="00446A66">
        <w:t>e</w:t>
      </w:r>
      <w:r>
        <w:t>, povezane s temo predmeta</w:t>
      </w:r>
      <w:r w:rsidR="0010553B">
        <w:t>.</w:t>
      </w:r>
    </w:p>
    <w:p w14:paraId="1B01AAE8" w14:textId="78960BC9" w:rsidR="00707812" w:rsidRDefault="00D342DA" w:rsidP="00783308">
      <w:pPr>
        <w:pStyle w:val="ListParagraph"/>
        <w:numPr>
          <w:ilvl w:val="0"/>
          <w:numId w:val="11"/>
        </w:numPr>
        <w:jc w:val="both"/>
      </w:pPr>
      <w:r>
        <w:t>Me</w:t>
      </w:r>
      <w:r w:rsidR="005E7739">
        <w:t xml:space="preserve">d zadetki za vsako ključno besedo poiščite po en </w:t>
      </w:r>
      <w:r w:rsidR="0079427D">
        <w:t>vir</w:t>
      </w:r>
      <w:r w:rsidR="005E7739">
        <w:t xml:space="preserve">, ki po vaši oceno pregledno predstavlja področje, npr. </w:t>
      </w:r>
      <w:r w:rsidR="00707812">
        <w:t>pregledni članek, uvodnik, enciklopedični članek</w:t>
      </w:r>
      <w:r w:rsidR="008A5C13">
        <w:t>, učbenik</w:t>
      </w:r>
      <w:r w:rsidR="00707812">
        <w:t>.</w:t>
      </w:r>
    </w:p>
    <w:p w14:paraId="62A24F33" w14:textId="7D788250" w:rsidR="00A45B74" w:rsidRDefault="00707812" w:rsidP="00783308">
      <w:pPr>
        <w:pStyle w:val="ListParagraph"/>
        <w:numPr>
          <w:ilvl w:val="0"/>
          <w:numId w:val="11"/>
        </w:numPr>
        <w:jc w:val="both"/>
      </w:pPr>
      <w:r>
        <w:t>Izbran</w:t>
      </w:r>
      <w:r w:rsidR="0079427D">
        <w:t>i</w:t>
      </w:r>
      <w:r>
        <w:t xml:space="preserve"> </w:t>
      </w:r>
      <w:r w:rsidR="0079427D">
        <w:t xml:space="preserve">viri </w:t>
      </w:r>
      <w:r>
        <w:t xml:space="preserve">naj skupaj izpolnjujejo pogoja, da je vsaj en članek v znanstveni reviji in vsaj en članek v zborniku </w:t>
      </w:r>
      <w:r w:rsidR="00236355">
        <w:t xml:space="preserve">znanstvene </w:t>
      </w:r>
      <w:r>
        <w:t>konference.</w:t>
      </w:r>
      <w:r w:rsidR="0006182D">
        <w:t xml:space="preserve"> </w:t>
      </w:r>
    </w:p>
    <w:p w14:paraId="1329B860" w14:textId="4B4985BA" w:rsidR="00A916E9" w:rsidRDefault="00A916E9" w:rsidP="00783308">
      <w:pPr>
        <w:pStyle w:val="ListParagraph"/>
        <w:numPr>
          <w:ilvl w:val="0"/>
          <w:numId w:val="11"/>
        </w:numPr>
        <w:jc w:val="both"/>
      </w:pPr>
      <w:r w:rsidRPr="00A916E9">
        <w:t xml:space="preserve">Pri vsakem izbranem </w:t>
      </w:r>
      <w:r w:rsidR="0079427D">
        <w:t xml:space="preserve">viru </w:t>
      </w:r>
      <w:r w:rsidRPr="00A916E9">
        <w:t>utemeljite izbiro z 1</w:t>
      </w:r>
      <w:r w:rsidR="00824254">
        <w:t xml:space="preserve"> do </w:t>
      </w:r>
      <w:r w:rsidRPr="00A916E9">
        <w:t>2 stavkoma (npr. zakaj je pregled</w:t>
      </w:r>
      <w:r w:rsidR="0079427D">
        <w:t>e</w:t>
      </w:r>
      <w:r w:rsidRPr="00A916E9">
        <w:t>n, relevant</w:t>
      </w:r>
      <w:r w:rsidR="0079427D">
        <w:t>en</w:t>
      </w:r>
      <w:r w:rsidRPr="00A916E9">
        <w:t xml:space="preserve">). </w:t>
      </w:r>
    </w:p>
    <w:p w14:paraId="072A8870" w14:textId="77777777" w:rsidR="00E6760F" w:rsidRDefault="00E6760F" w:rsidP="00783308"/>
    <w:p w14:paraId="0D20A98D" w14:textId="77777777" w:rsidR="00DF2482" w:rsidRPr="00DF2482" w:rsidRDefault="00DF2482" w:rsidP="00783308">
      <w:r w:rsidRPr="00DF2482">
        <w:rPr>
          <w:b/>
          <w:bCs/>
        </w:rPr>
        <w:t>Baze za iskanje literature</w:t>
      </w:r>
    </w:p>
    <w:tbl>
      <w:tblPr>
        <w:tblW w:w="5000"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581"/>
        <w:gridCol w:w="1229"/>
        <w:gridCol w:w="4195"/>
      </w:tblGrid>
      <w:tr w:rsidR="00DF2482" w:rsidRPr="00DF2482" w14:paraId="526001EC" w14:textId="77777777" w:rsidTr="00DF2482">
        <w:trPr>
          <w:jc w:val="center"/>
        </w:trPr>
        <w:tc>
          <w:tcPr>
            <w:tcW w:w="3585" w:type="dxa"/>
            <w:tcBorders>
              <w:top w:val="outset" w:sz="6" w:space="0" w:color="auto"/>
              <w:left w:val="outset" w:sz="6" w:space="0" w:color="auto"/>
              <w:bottom w:val="outset" w:sz="6" w:space="0" w:color="auto"/>
              <w:right w:val="outset" w:sz="6" w:space="0" w:color="auto"/>
            </w:tcBorders>
            <w:hideMark/>
          </w:tcPr>
          <w:p w14:paraId="391532F5" w14:textId="77777777" w:rsidR="00DF2482" w:rsidRPr="00DF2482" w:rsidRDefault="00DF2482" w:rsidP="00783308">
            <w:r w:rsidRPr="00DF2482">
              <w:rPr>
                <w:b/>
                <w:bCs/>
              </w:rPr>
              <w:t>Naziv baze</w:t>
            </w:r>
          </w:p>
        </w:tc>
        <w:tc>
          <w:tcPr>
            <w:tcW w:w="1230" w:type="dxa"/>
            <w:tcBorders>
              <w:top w:val="outset" w:sz="6" w:space="0" w:color="auto"/>
              <w:left w:val="outset" w:sz="6" w:space="0" w:color="auto"/>
              <w:bottom w:val="outset" w:sz="6" w:space="0" w:color="auto"/>
              <w:right w:val="outset" w:sz="6" w:space="0" w:color="auto"/>
            </w:tcBorders>
            <w:hideMark/>
          </w:tcPr>
          <w:p w14:paraId="7D50A556" w14:textId="77777777" w:rsidR="00DF2482" w:rsidRPr="00DF2482" w:rsidRDefault="00DF2482" w:rsidP="00783308">
            <w:r w:rsidRPr="00DF2482">
              <w:rPr>
                <w:b/>
                <w:bCs/>
              </w:rPr>
              <w:t>Krajšava</w:t>
            </w:r>
          </w:p>
        </w:tc>
        <w:tc>
          <w:tcPr>
            <w:tcW w:w="4200" w:type="dxa"/>
            <w:tcBorders>
              <w:top w:val="outset" w:sz="6" w:space="0" w:color="auto"/>
              <w:left w:val="outset" w:sz="6" w:space="0" w:color="auto"/>
              <w:bottom w:val="outset" w:sz="6" w:space="0" w:color="auto"/>
              <w:right w:val="outset" w:sz="6" w:space="0" w:color="auto"/>
            </w:tcBorders>
            <w:hideMark/>
          </w:tcPr>
          <w:p w14:paraId="19E3C743" w14:textId="77777777" w:rsidR="00DF2482" w:rsidRPr="00DF2482" w:rsidRDefault="00DF2482" w:rsidP="00783308">
            <w:r w:rsidRPr="00DF2482">
              <w:rPr>
                <w:b/>
                <w:bCs/>
              </w:rPr>
              <w:t>URL</w:t>
            </w:r>
          </w:p>
        </w:tc>
      </w:tr>
    </w:tbl>
    <w:p w14:paraId="4836977F" w14:textId="77777777" w:rsidR="00DF2482" w:rsidRPr="00DF2482" w:rsidRDefault="00DF2482" w:rsidP="00783308">
      <w:pPr>
        <w:rPr>
          <w:vanish/>
        </w:rPr>
      </w:pPr>
    </w:p>
    <w:tbl>
      <w:tblPr>
        <w:tblW w:w="5000"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579"/>
        <w:gridCol w:w="1228"/>
        <w:gridCol w:w="4198"/>
      </w:tblGrid>
      <w:tr w:rsidR="00DF2482" w:rsidRPr="00DF2482" w14:paraId="310B8F1A" w14:textId="77777777" w:rsidTr="00DF2482">
        <w:trPr>
          <w:jc w:val="center"/>
        </w:trPr>
        <w:tc>
          <w:tcPr>
            <w:tcW w:w="3585" w:type="dxa"/>
            <w:tcBorders>
              <w:top w:val="outset" w:sz="6" w:space="0" w:color="auto"/>
              <w:left w:val="outset" w:sz="6" w:space="0" w:color="auto"/>
              <w:bottom w:val="outset" w:sz="6" w:space="0" w:color="auto"/>
              <w:right w:val="outset" w:sz="6" w:space="0" w:color="auto"/>
            </w:tcBorders>
            <w:hideMark/>
          </w:tcPr>
          <w:p w14:paraId="715EB807" w14:textId="77777777" w:rsidR="00DF2482" w:rsidRPr="00DF2482" w:rsidRDefault="00DF2482" w:rsidP="00783308">
            <w:r w:rsidRPr="00DF2482">
              <w:rPr>
                <w:lang w:val="en-GB"/>
              </w:rPr>
              <w:t>ACM Digital Library</w:t>
            </w:r>
          </w:p>
        </w:tc>
        <w:tc>
          <w:tcPr>
            <w:tcW w:w="1230" w:type="dxa"/>
            <w:tcBorders>
              <w:top w:val="outset" w:sz="6" w:space="0" w:color="auto"/>
              <w:left w:val="outset" w:sz="6" w:space="0" w:color="auto"/>
              <w:bottom w:val="outset" w:sz="6" w:space="0" w:color="auto"/>
              <w:right w:val="outset" w:sz="6" w:space="0" w:color="auto"/>
            </w:tcBorders>
            <w:hideMark/>
          </w:tcPr>
          <w:p w14:paraId="59C6DD07" w14:textId="77777777" w:rsidR="00DF2482" w:rsidRPr="00DF2482" w:rsidRDefault="00DF2482" w:rsidP="00783308">
            <w:r w:rsidRPr="00DF2482">
              <w:rPr>
                <w:lang w:val="en-GB"/>
              </w:rPr>
              <w:t>ACM</w:t>
            </w:r>
          </w:p>
        </w:tc>
        <w:tc>
          <w:tcPr>
            <w:tcW w:w="4200" w:type="dxa"/>
            <w:tcBorders>
              <w:top w:val="outset" w:sz="6" w:space="0" w:color="auto"/>
              <w:left w:val="outset" w:sz="6" w:space="0" w:color="auto"/>
              <w:bottom w:val="outset" w:sz="6" w:space="0" w:color="auto"/>
              <w:right w:val="outset" w:sz="6" w:space="0" w:color="auto"/>
            </w:tcBorders>
            <w:hideMark/>
          </w:tcPr>
          <w:p w14:paraId="3D1A3261" w14:textId="77777777" w:rsidR="00DF2482" w:rsidRPr="00DF2482" w:rsidRDefault="00DF2482" w:rsidP="00783308">
            <w:hyperlink r:id="rId9" w:history="1">
              <w:r w:rsidRPr="00DF2482">
                <w:rPr>
                  <w:rStyle w:val="Hyperlink"/>
                  <w:rFonts w:cs="Arial"/>
                </w:rPr>
                <w:t>https://dl.acm.org/</w:t>
              </w:r>
            </w:hyperlink>
          </w:p>
        </w:tc>
      </w:tr>
      <w:tr w:rsidR="00DF2482" w:rsidRPr="00DF2482" w14:paraId="0FFC3EFE" w14:textId="77777777" w:rsidTr="00DF2482">
        <w:trPr>
          <w:jc w:val="center"/>
        </w:trPr>
        <w:tc>
          <w:tcPr>
            <w:tcW w:w="3585" w:type="dxa"/>
            <w:tcBorders>
              <w:top w:val="outset" w:sz="6" w:space="0" w:color="auto"/>
              <w:left w:val="outset" w:sz="6" w:space="0" w:color="auto"/>
              <w:bottom w:val="outset" w:sz="6" w:space="0" w:color="auto"/>
              <w:right w:val="outset" w:sz="6" w:space="0" w:color="auto"/>
            </w:tcBorders>
            <w:hideMark/>
          </w:tcPr>
          <w:p w14:paraId="237DA673" w14:textId="77777777" w:rsidR="00DF2482" w:rsidRPr="00DF2482" w:rsidRDefault="00DF2482" w:rsidP="00783308">
            <w:r w:rsidRPr="00DF2482">
              <w:t xml:space="preserve">IEEE </w:t>
            </w:r>
            <w:proofErr w:type="spellStart"/>
            <w:r w:rsidRPr="00DF2482">
              <w:t>Xplore</w:t>
            </w:r>
            <w:proofErr w:type="spellEnd"/>
            <w:r w:rsidRPr="00DF2482">
              <w:t xml:space="preserve"> </w:t>
            </w:r>
            <w:proofErr w:type="spellStart"/>
            <w:r w:rsidRPr="00DF2482">
              <w:t>Digital</w:t>
            </w:r>
            <w:proofErr w:type="spellEnd"/>
            <w:r w:rsidRPr="00DF2482">
              <w:t xml:space="preserve"> </w:t>
            </w:r>
            <w:proofErr w:type="spellStart"/>
            <w:r w:rsidRPr="00DF2482">
              <w:t>Library</w:t>
            </w:r>
            <w:proofErr w:type="spellEnd"/>
          </w:p>
        </w:tc>
        <w:tc>
          <w:tcPr>
            <w:tcW w:w="1230" w:type="dxa"/>
            <w:tcBorders>
              <w:top w:val="outset" w:sz="6" w:space="0" w:color="auto"/>
              <w:left w:val="outset" w:sz="6" w:space="0" w:color="auto"/>
              <w:bottom w:val="outset" w:sz="6" w:space="0" w:color="auto"/>
              <w:right w:val="outset" w:sz="6" w:space="0" w:color="auto"/>
            </w:tcBorders>
            <w:hideMark/>
          </w:tcPr>
          <w:p w14:paraId="266740A0" w14:textId="77777777" w:rsidR="00DF2482" w:rsidRPr="00DF2482" w:rsidRDefault="00DF2482" w:rsidP="00783308">
            <w:r w:rsidRPr="00DF2482">
              <w:rPr>
                <w:lang w:val="en-GB"/>
              </w:rPr>
              <w:t>IEEE</w:t>
            </w:r>
          </w:p>
        </w:tc>
        <w:tc>
          <w:tcPr>
            <w:tcW w:w="4200" w:type="dxa"/>
            <w:tcBorders>
              <w:top w:val="outset" w:sz="6" w:space="0" w:color="auto"/>
              <w:left w:val="outset" w:sz="6" w:space="0" w:color="auto"/>
              <w:bottom w:val="outset" w:sz="6" w:space="0" w:color="auto"/>
              <w:right w:val="outset" w:sz="6" w:space="0" w:color="auto"/>
            </w:tcBorders>
            <w:hideMark/>
          </w:tcPr>
          <w:p w14:paraId="62271277" w14:textId="77777777" w:rsidR="00DF2482" w:rsidRPr="00DF2482" w:rsidRDefault="00DF2482" w:rsidP="00783308">
            <w:hyperlink r:id="rId10" w:history="1">
              <w:r w:rsidRPr="00DF2482">
                <w:rPr>
                  <w:rStyle w:val="Hyperlink"/>
                  <w:rFonts w:cs="Arial"/>
                </w:rPr>
                <w:t>https://ieeexplore.ieee.org</w:t>
              </w:r>
            </w:hyperlink>
          </w:p>
        </w:tc>
      </w:tr>
      <w:tr w:rsidR="00DF2482" w:rsidRPr="00DF2482" w14:paraId="0F179A8C" w14:textId="77777777" w:rsidTr="00DF2482">
        <w:trPr>
          <w:jc w:val="center"/>
        </w:trPr>
        <w:tc>
          <w:tcPr>
            <w:tcW w:w="3585" w:type="dxa"/>
            <w:tcBorders>
              <w:top w:val="outset" w:sz="6" w:space="0" w:color="auto"/>
              <w:left w:val="outset" w:sz="6" w:space="0" w:color="auto"/>
              <w:bottom w:val="outset" w:sz="6" w:space="0" w:color="auto"/>
              <w:right w:val="outset" w:sz="6" w:space="0" w:color="auto"/>
            </w:tcBorders>
            <w:hideMark/>
          </w:tcPr>
          <w:p w14:paraId="5B094EFE" w14:textId="77777777" w:rsidR="00DF2482" w:rsidRPr="00DF2482" w:rsidRDefault="00DF2482" w:rsidP="00783308">
            <w:r w:rsidRPr="00DF2482">
              <w:rPr>
                <w:lang w:val="en-GB"/>
              </w:rPr>
              <w:t>ProQuest Dissertations &amp; Thesis</w:t>
            </w:r>
          </w:p>
        </w:tc>
        <w:tc>
          <w:tcPr>
            <w:tcW w:w="1230" w:type="dxa"/>
            <w:tcBorders>
              <w:top w:val="outset" w:sz="6" w:space="0" w:color="auto"/>
              <w:left w:val="outset" w:sz="6" w:space="0" w:color="auto"/>
              <w:bottom w:val="outset" w:sz="6" w:space="0" w:color="auto"/>
              <w:right w:val="outset" w:sz="6" w:space="0" w:color="auto"/>
            </w:tcBorders>
            <w:hideMark/>
          </w:tcPr>
          <w:p w14:paraId="0F28535F" w14:textId="77777777" w:rsidR="00DF2482" w:rsidRPr="00DF2482" w:rsidRDefault="00DF2482" w:rsidP="00783308">
            <w:r w:rsidRPr="00DF2482">
              <w:rPr>
                <w:lang w:val="en-GB"/>
              </w:rPr>
              <w:t>PQ</w:t>
            </w:r>
          </w:p>
        </w:tc>
        <w:tc>
          <w:tcPr>
            <w:tcW w:w="4200" w:type="dxa"/>
            <w:tcBorders>
              <w:top w:val="outset" w:sz="6" w:space="0" w:color="auto"/>
              <w:left w:val="outset" w:sz="6" w:space="0" w:color="auto"/>
              <w:bottom w:val="outset" w:sz="6" w:space="0" w:color="auto"/>
              <w:right w:val="outset" w:sz="6" w:space="0" w:color="auto"/>
            </w:tcBorders>
            <w:hideMark/>
          </w:tcPr>
          <w:p w14:paraId="191328F9" w14:textId="77777777" w:rsidR="00DF2482" w:rsidRPr="00DF2482" w:rsidRDefault="00DF2482" w:rsidP="00783308">
            <w:hyperlink r:id="rId11" w:history="1">
              <w:r w:rsidRPr="00DF2482">
                <w:rPr>
                  <w:rStyle w:val="Hyperlink"/>
                  <w:rFonts w:cs="Arial"/>
                </w:rPr>
                <w:t>https://www.proquest.com</w:t>
              </w:r>
            </w:hyperlink>
          </w:p>
        </w:tc>
      </w:tr>
      <w:tr w:rsidR="00DF2482" w:rsidRPr="00DF2482" w14:paraId="55BEC2C6" w14:textId="77777777" w:rsidTr="00DF2482">
        <w:trPr>
          <w:jc w:val="center"/>
        </w:trPr>
        <w:tc>
          <w:tcPr>
            <w:tcW w:w="3585" w:type="dxa"/>
            <w:tcBorders>
              <w:top w:val="outset" w:sz="6" w:space="0" w:color="auto"/>
              <w:left w:val="outset" w:sz="6" w:space="0" w:color="auto"/>
              <w:bottom w:val="outset" w:sz="6" w:space="0" w:color="auto"/>
              <w:right w:val="outset" w:sz="6" w:space="0" w:color="auto"/>
            </w:tcBorders>
            <w:hideMark/>
          </w:tcPr>
          <w:p w14:paraId="1790A848" w14:textId="77777777" w:rsidR="00DF2482" w:rsidRPr="00DF2482" w:rsidRDefault="00DF2482" w:rsidP="00783308">
            <w:r w:rsidRPr="00DF2482">
              <w:rPr>
                <w:lang w:val="en-GB"/>
              </w:rPr>
              <w:t>Scopus</w:t>
            </w:r>
          </w:p>
        </w:tc>
        <w:tc>
          <w:tcPr>
            <w:tcW w:w="1230" w:type="dxa"/>
            <w:tcBorders>
              <w:top w:val="outset" w:sz="6" w:space="0" w:color="auto"/>
              <w:left w:val="outset" w:sz="6" w:space="0" w:color="auto"/>
              <w:bottom w:val="outset" w:sz="6" w:space="0" w:color="auto"/>
              <w:right w:val="outset" w:sz="6" w:space="0" w:color="auto"/>
            </w:tcBorders>
            <w:hideMark/>
          </w:tcPr>
          <w:p w14:paraId="23948735" w14:textId="77777777" w:rsidR="00DF2482" w:rsidRPr="00DF2482" w:rsidRDefault="00DF2482" w:rsidP="00783308">
            <w:r w:rsidRPr="00DF2482">
              <w:rPr>
                <w:lang w:val="en-GB"/>
              </w:rPr>
              <w:t>SC</w:t>
            </w:r>
          </w:p>
        </w:tc>
        <w:tc>
          <w:tcPr>
            <w:tcW w:w="4200" w:type="dxa"/>
            <w:tcBorders>
              <w:top w:val="outset" w:sz="6" w:space="0" w:color="auto"/>
              <w:left w:val="outset" w:sz="6" w:space="0" w:color="auto"/>
              <w:bottom w:val="outset" w:sz="6" w:space="0" w:color="auto"/>
              <w:right w:val="outset" w:sz="6" w:space="0" w:color="auto"/>
            </w:tcBorders>
            <w:hideMark/>
          </w:tcPr>
          <w:p w14:paraId="1413C6D0" w14:textId="77777777" w:rsidR="00DF2482" w:rsidRPr="00DF2482" w:rsidRDefault="00DF2482" w:rsidP="00783308">
            <w:hyperlink r:id="rId12" w:history="1">
              <w:r w:rsidRPr="00DF2482">
                <w:rPr>
                  <w:rStyle w:val="Hyperlink"/>
                  <w:rFonts w:cs="Arial"/>
                </w:rPr>
                <w:t>https://www.scopus.com</w:t>
              </w:r>
            </w:hyperlink>
          </w:p>
        </w:tc>
      </w:tr>
      <w:tr w:rsidR="00DF2482" w:rsidRPr="00DF2482" w14:paraId="6FC5784F" w14:textId="77777777" w:rsidTr="00DF2482">
        <w:trPr>
          <w:jc w:val="center"/>
        </w:trPr>
        <w:tc>
          <w:tcPr>
            <w:tcW w:w="3585" w:type="dxa"/>
            <w:tcBorders>
              <w:top w:val="outset" w:sz="6" w:space="0" w:color="auto"/>
              <w:left w:val="outset" w:sz="6" w:space="0" w:color="auto"/>
              <w:bottom w:val="outset" w:sz="6" w:space="0" w:color="auto"/>
              <w:right w:val="outset" w:sz="6" w:space="0" w:color="auto"/>
            </w:tcBorders>
            <w:hideMark/>
          </w:tcPr>
          <w:p w14:paraId="1242FC07" w14:textId="77777777" w:rsidR="00DF2482" w:rsidRPr="00DF2482" w:rsidRDefault="00DF2482" w:rsidP="00783308">
            <w:r w:rsidRPr="00DF2482">
              <w:t xml:space="preserve">Science </w:t>
            </w:r>
            <w:proofErr w:type="spellStart"/>
            <w:r w:rsidRPr="00DF2482">
              <w:t>Direct</w:t>
            </w:r>
            <w:proofErr w:type="spellEnd"/>
          </w:p>
        </w:tc>
        <w:tc>
          <w:tcPr>
            <w:tcW w:w="1230" w:type="dxa"/>
            <w:tcBorders>
              <w:top w:val="outset" w:sz="6" w:space="0" w:color="auto"/>
              <w:left w:val="outset" w:sz="6" w:space="0" w:color="auto"/>
              <w:bottom w:val="outset" w:sz="6" w:space="0" w:color="auto"/>
              <w:right w:val="outset" w:sz="6" w:space="0" w:color="auto"/>
            </w:tcBorders>
            <w:hideMark/>
          </w:tcPr>
          <w:p w14:paraId="2ECB40B5" w14:textId="77777777" w:rsidR="00DF2482" w:rsidRPr="00DF2482" w:rsidRDefault="00DF2482" w:rsidP="00783308">
            <w:r w:rsidRPr="00DF2482">
              <w:rPr>
                <w:lang w:val="en-GB"/>
              </w:rPr>
              <w:t>SD</w:t>
            </w:r>
          </w:p>
        </w:tc>
        <w:tc>
          <w:tcPr>
            <w:tcW w:w="4200" w:type="dxa"/>
            <w:tcBorders>
              <w:top w:val="outset" w:sz="6" w:space="0" w:color="auto"/>
              <w:left w:val="outset" w:sz="6" w:space="0" w:color="auto"/>
              <w:bottom w:val="outset" w:sz="6" w:space="0" w:color="auto"/>
              <w:right w:val="outset" w:sz="6" w:space="0" w:color="auto"/>
            </w:tcBorders>
            <w:hideMark/>
          </w:tcPr>
          <w:p w14:paraId="467E2104" w14:textId="77777777" w:rsidR="00DF2482" w:rsidRPr="00DF2482" w:rsidRDefault="00DF2482" w:rsidP="00783308">
            <w:hyperlink r:id="rId13" w:history="1">
              <w:r w:rsidRPr="00DF2482">
                <w:rPr>
                  <w:rStyle w:val="Hyperlink"/>
                  <w:rFonts w:cs="Arial"/>
                </w:rPr>
                <w:t>https://www.sciencedirect.com/</w:t>
              </w:r>
            </w:hyperlink>
          </w:p>
        </w:tc>
      </w:tr>
      <w:tr w:rsidR="00DF2482" w:rsidRPr="00DF2482" w14:paraId="3B13974D" w14:textId="77777777" w:rsidTr="00DF2482">
        <w:trPr>
          <w:jc w:val="center"/>
        </w:trPr>
        <w:tc>
          <w:tcPr>
            <w:tcW w:w="3585" w:type="dxa"/>
            <w:tcBorders>
              <w:top w:val="outset" w:sz="6" w:space="0" w:color="auto"/>
              <w:left w:val="outset" w:sz="6" w:space="0" w:color="auto"/>
              <w:bottom w:val="outset" w:sz="6" w:space="0" w:color="auto"/>
              <w:right w:val="outset" w:sz="6" w:space="0" w:color="auto"/>
            </w:tcBorders>
            <w:hideMark/>
          </w:tcPr>
          <w:p w14:paraId="05A55115" w14:textId="77777777" w:rsidR="00DF2482" w:rsidRPr="00DF2482" w:rsidRDefault="00DF2482" w:rsidP="00783308">
            <w:r w:rsidRPr="00DF2482">
              <w:t>Springer Link</w:t>
            </w:r>
          </w:p>
        </w:tc>
        <w:tc>
          <w:tcPr>
            <w:tcW w:w="1230" w:type="dxa"/>
            <w:tcBorders>
              <w:top w:val="outset" w:sz="6" w:space="0" w:color="auto"/>
              <w:left w:val="outset" w:sz="6" w:space="0" w:color="auto"/>
              <w:bottom w:val="outset" w:sz="6" w:space="0" w:color="auto"/>
              <w:right w:val="outset" w:sz="6" w:space="0" w:color="auto"/>
            </w:tcBorders>
            <w:hideMark/>
          </w:tcPr>
          <w:p w14:paraId="32245923" w14:textId="77777777" w:rsidR="00DF2482" w:rsidRPr="00DF2482" w:rsidRDefault="00DF2482" w:rsidP="00783308">
            <w:r w:rsidRPr="00DF2482">
              <w:rPr>
                <w:lang w:val="en-GB"/>
              </w:rPr>
              <w:t>SL</w:t>
            </w:r>
          </w:p>
        </w:tc>
        <w:tc>
          <w:tcPr>
            <w:tcW w:w="4200" w:type="dxa"/>
            <w:tcBorders>
              <w:top w:val="outset" w:sz="6" w:space="0" w:color="auto"/>
              <w:left w:val="outset" w:sz="6" w:space="0" w:color="auto"/>
              <w:bottom w:val="outset" w:sz="6" w:space="0" w:color="auto"/>
              <w:right w:val="outset" w:sz="6" w:space="0" w:color="auto"/>
            </w:tcBorders>
            <w:hideMark/>
          </w:tcPr>
          <w:p w14:paraId="377C6AA2" w14:textId="77777777" w:rsidR="00DF2482" w:rsidRPr="00DF2482" w:rsidRDefault="00DF2482" w:rsidP="00783308">
            <w:hyperlink r:id="rId14" w:history="1">
              <w:r w:rsidRPr="00DF2482">
                <w:rPr>
                  <w:rStyle w:val="Hyperlink"/>
                  <w:rFonts w:cs="Arial"/>
                </w:rPr>
                <w:t>https://link.springer.com/</w:t>
              </w:r>
            </w:hyperlink>
          </w:p>
        </w:tc>
      </w:tr>
      <w:tr w:rsidR="00DF2482" w:rsidRPr="00DF2482" w14:paraId="18F457FD" w14:textId="77777777" w:rsidTr="00DF2482">
        <w:trPr>
          <w:jc w:val="center"/>
        </w:trPr>
        <w:tc>
          <w:tcPr>
            <w:tcW w:w="3585" w:type="dxa"/>
            <w:tcBorders>
              <w:top w:val="outset" w:sz="6" w:space="0" w:color="auto"/>
              <w:left w:val="outset" w:sz="6" w:space="0" w:color="auto"/>
              <w:bottom w:val="outset" w:sz="6" w:space="0" w:color="auto"/>
              <w:right w:val="outset" w:sz="6" w:space="0" w:color="auto"/>
            </w:tcBorders>
            <w:hideMark/>
          </w:tcPr>
          <w:p w14:paraId="79A045A1" w14:textId="77777777" w:rsidR="00DF2482" w:rsidRPr="00DF2482" w:rsidRDefault="00DF2482" w:rsidP="00783308">
            <w:r w:rsidRPr="00DF2482">
              <w:rPr>
                <w:lang w:val="en-GB"/>
              </w:rPr>
              <w:t>ISI Web of Science</w:t>
            </w:r>
          </w:p>
        </w:tc>
        <w:tc>
          <w:tcPr>
            <w:tcW w:w="1230" w:type="dxa"/>
            <w:tcBorders>
              <w:top w:val="outset" w:sz="6" w:space="0" w:color="auto"/>
              <w:left w:val="outset" w:sz="6" w:space="0" w:color="auto"/>
              <w:bottom w:val="outset" w:sz="6" w:space="0" w:color="auto"/>
              <w:right w:val="outset" w:sz="6" w:space="0" w:color="auto"/>
            </w:tcBorders>
            <w:hideMark/>
          </w:tcPr>
          <w:p w14:paraId="149C1778" w14:textId="77777777" w:rsidR="00DF2482" w:rsidRPr="00DF2482" w:rsidRDefault="00DF2482" w:rsidP="00783308">
            <w:r w:rsidRPr="00DF2482">
              <w:rPr>
                <w:lang w:val="en-GB"/>
              </w:rPr>
              <w:t>WOS</w:t>
            </w:r>
          </w:p>
        </w:tc>
        <w:tc>
          <w:tcPr>
            <w:tcW w:w="4200" w:type="dxa"/>
            <w:tcBorders>
              <w:top w:val="outset" w:sz="6" w:space="0" w:color="auto"/>
              <w:left w:val="outset" w:sz="6" w:space="0" w:color="auto"/>
              <w:bottom w:val="outset" w:sz="6" w:space="0" w:color="auto"/>
              <w:right w:val="outset" w:sz="6" w:space="0" w:color="auto"/>
            </w:tcBorders>
            <w:hideMark/>
          </w:tcPr>
          <w:p w14:paraId="433D1250" w14:textId="77777777" w:rsidR="00DF2482" w:rsidRPr="00DF2482" w:rsidRDefault="00DF2482" w:rsidP="00783308">
            <w:hyperlink r:id="rId15" w:history="1">
              <w:r w:rsidRPr="00DF2482">
                <w:rPr>
                  <w:rStyle w:val="Hyperlink"/>
                  <w:rFonts w:cs="Arial"/>
                </w:rPr>
                <w:t>https://www.webofscience.com/wos</w:t>
              </w:r>
            </w:hyperlink>
          </w:p>
        </w:tc>
      </w:tr>
    </w:tbl>
    <w:p w14:paraId="70E03EFA" w14:textId="77777777" w:rsidR="00DF2482" w:rsidRPr="00DF2482" w:rsidRDefault="00DF2482" w:rsidP="00783308">
      <w:pPr>
        <w:rPr>
          <w:vanish/>
        </w:rPr>
      </w:pPr>
    </w:p>
    <w:tbl>
      <w:tblPr>
        <w:tblW w:w="5000" w:type="pct"/>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3579"/>
        <w:gridCol w:w="1229"/>
        <w:gridCol w:w="4197"/>
      </w:tblGrid>
      <w:tr w:rsidR="00DF2482" w:rsidRPr="00DF2482" w14:paraId="27C908C7" w14:textId="77777777" w:rsidTr="00DF2482">
        <w:tc>
          <w:tcPr>
            <w:tcW w:w="3585" w:type="dxa"/>
            <w:tcBorders>
              <w:top w:val="outset" w:sz="6" w:space="0" w:color="auto"/>
              <w:left w:val="outset" w:sz="6" w:space="0" w:color="auto"/>
              <w:bottom w:val="outset" w:sz="6" w:space="0" w:color="auto"/>
              <w:right w:val="outset" w:sz="6" w:space="0" w:color="auto"/>
            </w:tcBorders>
            <w:shd w:val="clear" w:color="auto" w:fill="FFFFFF"/>
            <w:hideMark/>
          </w:tcPr>
          <w:p w14:paraId="65DCF441" w14:textId="77777777" w:rsidR="00DF2482" w:rsidRPr="00DF2482" w:rsidRDefault="00DF2482" w:rsidP="00783308">
            <w:proofErr w:type="gramStart"/>
            <w:r w:rsidRPr="00DF2482">
              <w:rPr>
                <w:lang w:val="en-GB"/>
              </w:rPr>
              <w:t>UM:NIK</w:t>
            </w:r>
            <w:proofErr w:type="gramEnd"/>
          </w:p>
        </w:tc>
        <w:tc>
          <w:tcPr>
            <w:tcW w:w="1230" w:type="dxa"/>
            <w:tcBorders>
              <w:top w:val="outset" w:sz="6" w:space="0" w:color="auto"/>
              <w:left w:val="outset" w:sz="6" w:space="0" w:color="auto"/>
              <w:bottom w:val="outset" w:sz="6" w:space="0" w:color="auto"/>
              <w:right w:val="outset" w:sz="6" w:space="0" w:color="auto"/>
            </w:tcBorders>
            <w:shd w:val="clear" w:color="auto" w:fill="FFFFFF"/>
            <w:hideMark/>
          </w:tcPr>
          <w:p w14:paraId="68935021" w14:textId="77777777" w:rsidR="00DF2482" w:rsidRPr="00DF2482" w:rsidRDefault="00DF2482" w:rsidP="00783308">
            <w:proofErr w:type="gramStart"/>
            <w:r w:rsidRPr="00DF2482">
              <w:rPr>
                <w:lang w:val="en-GB"/>
              </w:rPr>
              <w:t>UM:NIK</w:t>
            </w:r>
            <w:proofErr w:type="gramEnd"/>
          </w:p>
        </w:tc>
        <w:tc>
          <w:tcPr>
            <w:tcW w:w="4200" w:type="dxa"/>
            <w:tcBorders>
              <w:top w:val="outset" w:sz="6" w:space="0" w:color="auto"/>
              <w:left w:val="outset" w:sz="6" w:space="0" w:color="auto"/>
              <w:bottom w:val="outset" w:sz="6" w:space="0" w:color="auto"/>
              <w:right w:val="outset" w:sz="6" w:space="0" w:color="auto"/>
            </w:tcBorders>
            <w:shd w:val="clear" w:color="auto" w:fill="FFFFFF"/>
            <w:hideMark/>
          </w:tcPr>
          <w:p w14:paraId="7675FF1E" w14:textId="77777777" w:rsidR="00DF2482" w:rsidRPr="00DF2482" w:rsidRDefault="00DF2482" w:rsidP="00783308">
            <w:hyperlink r:id="rId16" w:history="1">
              <w:r w:rsidRPr="00DF2482">
                <w:rPr>
                  <w:rStyle w:val="Hyperlink"/>
                  <w:rFonts w:cs="Arial"/>
                </w:rPr>
                <w:t>https://ukm.um.si/umnik-0</w:t>
              </w:r>
            </w:hyperlink>
          </w:p>
        </w:tc>
      </w:tr>
    </w:tbl>
    <w:p w14:paraId="793B6004" w14:textId="77777777" w:rsidR="00375A5C" w:rsidRDefault="00375A5C" w:rsidP="00783308"/>
    <w:p w14:paraId="466F66A9" w14:textId="77777777" w:rsidR="002E0630" w:rsidRDefault="002E0630" w:rsidP="00783308">
      <w:pPr>
        <w:rPr>
          <w:b/>
          <w:bCs/>
        </w:rPr>
      </w:pPr>
      <w:r>
        <w:rPr>
          <w:b/>
          <w:bCs/>
        </w:rPr>
        <w:br w:type="page"/>
      </w:r>
    </w:p>
    <w:p w14:paraId="04FA41DB" w14:textId="2EC9B63E" w:rsidR="005D73B9" w:rsidRPr="005D289D" w:rsidRDefault="005D73B9" w:rsidP="00783308">
      <w:pPr>
        <w:rPr>
          <w:b/>
          <w:bCs/>
          <w:sz w:val="28"/>
          <w:szCs w:val="28"/>
        </w:rPr>
      </w:pPr>
      <w:r w:rsidRPr="005D289D">
        <w:rPr>
          <w:b/>
          <w:bCs/>
          <w:sz w:val="28"/>
          <w:szCs w:val="28"/>
        </w:rPr>
        <w:lastRenderedPageBreak/>
        <w:t>Rezultat vaje</w:t>
      </w:r>
    </w:p>
    <w:p w14:paraId="1692819F" w14:textId="32F38A4E" w:rsidR="007C6B88" w:rsidRDefault="007C6B88" w:rsidP="00783308">
      <w:pPr>
        <w:rPr>
          <w:b/>
          <w:bCs/>
        </w:rPr>
      </w:pPr>
      <w:r>
        <w:rPr>
          <w:b/>
          <w:bCs/>
        </w:rPr>
        <w:t>Ime predmeta:</w:t>
      </w:r>
    </w:p>
    <w:p w14:paraId="187FBDFC" w14:textId="1D49CABE" w:rsidR="00B85331" w:rsidRDefault="00B85331" w:rsidP="00783308">
      <w:pPr>
        <w:rPr>
          <w:b/>
          <w:bCs/>
        </w:rPr>
      </w:pPr>
      <w:r>
        <w:rPr>
          <w:b/>
          <w:bCs/>
        </w:rPr>
        <w:t>Uporabljene tri ključne besede:</w:t>
      </w:r>
    </w:p>
    <w:p w14:paraId="3A849854" w14:textId="31260FB1" w:rsidR="00223661" w:rsidRDefault="00223661" w:rsidP="00783308">
      <w:pPr>
        <w:rPr>
          <w:b/>
          <w:bCs/>
        </w:rPr>
      </w:pPr>
      <w:r>
        <w:rPr>
          <w:b/>
          <w:bCs/>
        </w:rPr>
        <w:t>Izbran</w:t>
      </w:r>
      <w:r w:rsidR="00916D3E">
        <w:rPr>
          <w:b/>
          <w:bCs/>
        </w:rPr>
        <w:t>i članek v znanstveni reviji</w:t>
      </w:r>
      <w:r>
        <w:rPr>
          <w:b/>
          <w:bCs/>
        </w:rPr>
        <w:t>:</w:t>
      </w:r>
    </w:p>
    <w:p w14:paraId="12BC14AE" w14:textId="541DFB98" w:rsidR="00321D80" w:rsidRPr="001C52F6" w:rsidRDefault="00321D80" w:rsidP="00783308">
      <w:pPr>
        <w:pStyle w:val="ListParagraph"/>
        <w:numPr>
          <w:ilvl w:val="0"/>
          <w:numId w:val="12"/>
        </w:numPr>
        <w:jc w:val="both"/>
      </w:pPr>
      <w:r w:rsidRPr="001C52F6">
        <w:t>Avtor(ji), leto:</w:t>
      </w:r>
    </w:p>
    <w:p w14:paraId="0FCBF7A4" w14:textId="5D63AE2E" w:rsidR="00321D80" w:rsidRPr="001C52F6" w:rsidRDefault="00321D80" w:rsidP="00783308">
      <w:pPr>
        <w:pStyle w:val="ListParagraph"/>
        <w:numPr>
          <w:ilvl w:val="0"/>
          <w:numId w:val="12"/>
        </w:numPr>
        <w:jc w:val="both"/>
      </w:pPr>
      <w:r w:rsidRPr="001C52F6">
        <w:t>Naslov:</w:t>
      </w:r>
    </w:p>
    <w:p w14:paraId="4E7C8803" w14:textId="5133C1B3" w:rsidR="001C52F6" w:rsidRPr="001C52F6" w:rsidRDefault="001C52F6" w:rsidP="00783308">
      <w:pPr>
        <w:pStyle w:val="ListParagraph"/>
        <w:numPr>
          <w:ilvl w:val="0"/>
          <w:numId w:val="12"/>
        </w:numPr>
        <w:jc w:val="both"/>
      </w:pPr>
      <w:r>
        <w:t>Re</w:t>
      </w:r>
      <w:r w:rsidR="005347EC">
        <w:t>v</w:t>
      </w:r>
      <w:r>
        <w:t>ija, letnik</w:t>
      </w:r>
      <w:r w:rsidR="005347EC">
        <w:t>, strani</w:t>
      </w:r>
      <w:r w:rsidRPr="001C52F6">
        <w:t>:</w:t>
      </w:r>
    </w:p>
    <w:p w14:paraId="772BAC08" w14:textId="58B07C78" w:rsidR="001C52F6" w:rsidRPr="001C52F6" w:rsidRDefault="001C52F6" w:rsidP="00783308">
      <w:pPr>
        <w:pStyle w:val="ListParagraph"/>
        <w:numPr>
          <w:ilvl w:val="0"/>
          <w:numId w:val="12"/>
        </w:numPr>
        <w:jc w:val="both"/>
      </w:pPr>
      <w:r w:rsidRPr="001C52F6">
        <w:t>DOI/URL:</w:t>
      </w:r>
    </w:p>
    <w:p w14:paraId="7F2E0167" w14:textId="537B4D18" w:rsidR="001C52F6" w:rsidRPr="001C52F6" w:rsidRDefault="001C52F6" w:rsidP="00783308">
      <w:pPr>
        <w:pStyle w:val="ListParagraph"/>
        <w:numPr>
          <w:ilvl w:val="0"/>
          <w:numId w:val="12"/>
        </w:numPr>
        <w:jc w:val="both"/>
      </w:pPr>
      <w:r w:rsidRPr="001C52F6">
        <w:t>Kratka utemeljitev (1-2 sta</w:t>
      </w:r>
      <w:r w:rsidR="005347EC">
        <w:t>v</w:t>
      </w:r>
      <w:r w:rsidRPr="001C52F6">
        <w:t>ka):</w:t>
      </w:r>
    </w:p>
    <w:p w14:paraId="752D650F" w14:textId="77777777" w:rsidR="002E0630" w:rsidRDefault="002E0630" w:rsidP="00783308">
      <w:pPr>
        <w:rPr>
          <w:b/>
          <w:bCs/>
        </w:rPr>
      </w:pPr>
    </w:p>
    <w:p w14:paraId="2AC80B6A" w14:textId="435BBB1D" w:rsidR="005347EC" w:rsidRDefault="005347EC" w:rsidP="00783308">
      <w:pPr>
        <w:rPr>
          <w:b/>
          <w:bCs/>
        </w:rPr>
      </w:pPr>
      <w:r>
        <w:rPr>
          <w:b/>
          <w:bCs/>
        </w:rPr>
        <w:t xml:space="preserve">Izbrani članek v zborniku </w:t>
      </w:r>
      <w:r w:rsidR="00236355">
        <w:rPr>
          <w:b/>
          <w:bCs/>
        </w:rPr>
        <w:t xml:space="preserve">znanstvene </w:t>
      </w:r>
      <w:r>
        <w:rPr>
          <w:b/>
          <w:bCs/>
        </w:rPr>
        <w:t>konference:</w:t>
      </w:r>
    </w:p>
    <w:p w14:paraId="576A9DE6" w14:textId="77777777" w:rsidR="005347EC" w:rsidRPr="001C52F6" w:rsidRDefault="005347EC" w:rsidP="00783308">
      <w:pPr>
        <w:pStyle w:val="ListParagraph"/>
        <w:numPr>
          <w:ilvl w:val="0"/>
          <w:numId w:val="12"/>
        </w:numPr>
        <w:jc w:val="both"/>
      </w:pPr>
      <w:r w:rsidRPr="001C52F6">
        <w:t>Avtor(ji), leto:</w:t>
      </w:r>
    </w:p>
    <w:p w14:paraId="303869D5" w14:textId="77777777" w:rsidR="005347EC" w:rsidRPr="001C52F6" w:rsidRDefault="005347EC" w:rsidP="00783308">
      <w:pPr>
        <w:pStyle w:val="ListParagraph"/>
        <w:numPr>
          <w:ilvl w:val="0"/>
          <w:numId w:val="12"/>
        </w:numPr>
        <w:jc w:val="both"/>
      </w:pPr>
      <w:r w:rsidRPr="001C52F6">
        <w:t>Naslov:</w:t>
      </w:r>
    </w:p>
    <w:p w14:paraId="7F40CBB8" w14:textId="05AB9F2E" w:rsidR="005347EC" w:rsidRPr="001C52F6" w:rsidRDefault="005347EC" w:rsidP="00783308">
      <w:pPr>
        <w:pStyle w:val="ListParagraph"/>
        <w:numPr>
          <w:ilvl w:val="0"/>
          <w:numId w:val="12"/>
        </w:numPr>
        <w:jc w:val="both"/>
      </w:pPr>
      <w:r>
        <w:t>Konferenca, kraj</w:t>
      </w:r>
      <w:r w:rsidRPr="001C52F6">
        <w:t>:</w:t>
      </w:r>
    </w:p>
    <w:p w14:paraId="73D44CA6" w14:textId="77777777" w:rsidR="005347EC" w:rsidRPr="001C52F6" w:rsidRDefault="005347EC" w:rsidP="00783308">
      <w:pPr>
        <w:pStyle w:val="ListParagraph"/>
        <w:numPr>
          <w:ilvl w:val="0"/>
          <w:numId w:val="12"/>
        </w:numPr>
        <w:jc w:val="both"/>
      </w:pPr>
      <w:r w:rsidRPr="001C52F6">
        <w:t>DOI/URL:</w:t>
      </w:r>
    </w:p>
    <w:p w14:paraId="328D716B" w14:textId="77777777" w:rsidR="005347EC" w:rsidRPr="001C52F6" w:rsidRDefault="005347EC" w:rsidP="00783308">
      <w:pPr>
        <w:pStyle w:val="ListParagraph"/>
        <w:numPr>
          <w:ilvl w:val="0"/>
          <w:numId w:val="12"/>
        </w:numPr>
        <w:jc w:val="both"/>
      </w:pPr>
      <w:r w:rsidRPr="001C52F6">
        <w:t>Kratka utemeljitev (1-2 sta</w:t>
      </w:r>
      <w:r>
        <w:t>v</w:t>
      </w:r>
      <w:r w:rsidRPr="001C52F6">
        <w:t>ka):</w:t>
      </w:r>
    </w:p>
    <w:p w14:paraId="6DAAA41D" w14:textId="77777777" w:rsidR="002E0630" w:rsidRDefault="002E0630" w:rsidP="00783308">
      <w:pPr>
        <w:rPr>
          <w:b/>
          <w:bCs/>
        </w:rPr>
      </w:pPr>
    </w:p>
    <w:p w14:paraId="0DAEC64D" w14:textId="0F805B19" w:rsidR="005D73B9" w:rsidRDefault="002E0630" w:rsidP="00783308">
      <w:r>
        <w:rPr>
          <w:b/>
          <w:bCs/>
        </w:rPr>
        <w:t>T</w:t>
      </w:r>
      <w:r w:rsidR="00916D3E">
        <w:rPr>
          <w:b/>
          <w:bCs/>
        </w:rPr>
        <w:t>retj</w:t>
      </w:r>
      <w:r w:rsidR="0079427D">
        <w:rPr>
          <w:b/>
          <w:bCs/>
        </w:rPr>
        <w:t>i</w:t>
      </w:r>
      <w:r w:rsidR="00916D3E">
        <w:rPr>
          <w:b/>
          <w:bCs/>
        </w:rPr>
        <w:t xml:space="preserve"> </w:t>
      </w:r>
      <w:r w:rsidR="0079427D">
        <w:rPr>
          <w:b/>
          <w:bCs/>
        </w:rPr>
        <w:t xml:space="preserve">vir </w:t>
      </w:r>
      <w:r>
        <w:rPr>
          <w:b/>
          <w:bCs/>
        </w:rPr>
        <w:t>(poljub</w:t>
      </w:r>
      <w:r w:rsidR="00824254">
        <w:rPr>
          <w:b/>
          <w:bCs/>
        </w:rPr>
        <w:t>e</w:t>
      </w:r>
      <w:r>
        <w:rPr>
          <w:b/>
          <w:bCs/>
        </w:rPr>
        <w:t>n tip, npr. knjiga</w:t>
      </w:r>
      <w:r w:rsidR="00824254">
        <w:rPr>
          <w:b/>
          <w:bCs/>
        </w:rPr>
        <w:t xml:space="preserve">, </w:t>
      </w:r>
      <w:r>
        <w:rPr>
          <w:b/>
          <w:bCs/>
        </w:rPr>
        <w:t>poglavje</w:t>
      </w:r>
      <w:r w:rsidR="00824254">
        <w:rPr>
          <w:b/>
          <w:bCs/>
        </w:rPr>
        <w:t xml:space="preserve">, </w:t>
      </w:r>
      <w:r w:rsidR="006862AA">
        <w:rPr>
          <w:b/>
          <w:bCs/>
        </w:rPr>
        <w:t>disertacija</w:t>
      </w:r>
      <w:r w:rsidR="00824254">
        <w:rPr>
          <w:b/>
          <w:bCs/>
        </w:rPr>
        <w:t xml:space="preserve">, </w:t>
      </w:r>
      <w:r w:rsidR="006862AA">
        <w:rPr>
          <w:b/>
          <w:bCs/>
        </w:rPr>
        <w:t>magistrsko delo</w:t>
      </w:r>
      <w:r w:rsidR="00824254">
        <w:rPr>
          <w:b/>
          <w:bCs/>
        </w:rPr>
        <w:t xml:space="preserve">, </w:t>
      </w:r>
      <w:r w:rsidR="006862AA">
        <w:rPr>
          <w:b/>
          <w:bCs/>
        </w:rPr>
        <w:t>tehnično poročilo)</w:t>
      </w:r>
      <w:r w:rsidR="00912287">
        <w:rPr>
          <w:b/>
          <w:bCs/>
        </w:rPr>
        <w:t>:</w:t>
      </w:r>
    </w:p>
    <w:p w14:paraId="44545328" w14:textId="6365D9F1" w:rsidR="006862AA" w:rsidRDefault="006862AA" w:rsidP="00783308">
      <w:pPr>
        <w:pStyle w:val="ListParagraph"/>
        <w:numPr>
          <w:ilvl w:val="0"/>
          <w:numId w:val="12"/>
        </w:numPr>
        <w:jc w:val="both"/>
      </w:pPr>
      <w:r>
        <w:t>Tip publikacije:</w:t>
      </w:r>
    </w:p>
    <w:p w14:paraId="705413B5" w14:textId="197F5108" w:rsidR="006862AA" w:rsidRPr="001C52F6" w:rsidRDefault="006862AA" w:rsidP="00783308">
      <w:pPr>
        <w:pStyle w:val="ListParagraph"/>
        <w:numPr>
          <w:ilvl w:val="0"/>
          <w:numId w:val="12"/>
        </w:numPr>
        <w:jc w:val="both"/>
      </w:pPr>
      <w:r w:rsidRPr="001C52F6">
        <w:t>Avtor(ji), leto:</w:t>
      </w:r>
    </w:p>
    <w:p w14:paraId="6484F08D" w14:textId="77777777" w:rsidR="006862AA" w:rsidRPr="001C52F6" w:rsidRDefault="006862AA" w:rsidP="00783308">
      <w:pPr>
        <w:pStyle w:val="ListParagraph"/>
        <w:numPr>
          <w:ilvl w:val="0"/>
          <w:numId w:val="12"/>
        </w:numPr>
        <w:jc w:val="both"/>
      </w:pPr>
      <w:r w:rsidRPr="001C52F6">
        <w:t>Naslov:</w:t>
      </w:r>
    </w:p>
    <w:p w14:paraId="5B0D3D58" w14:textId="10D7EA7B" w:rsidR="006862AA" w:rsidRPr="001C52F6" w:rsidRDefault="006862AA" w:rsidP="00783308">
      <w:pPr>
        <w:pStyle w:val="ListParagraph"/>
        <w:numPr>
          <w:ilvl w:val="0"/>
          <w:numId w:val="12"/>
        </w:numPr>
        <w:jc w:val="both"/>
      </w:pPr>
      <w:r>
        <w:t>Vir (za</w:t>
      </w:r>
      <w:r w:rsidR="009B7EE1">
        <w:t>ložnik/konferenca/platforma)</w:t>
      </w:r>
      <w:r w:rsidRPr="001C52F6">
        <w:t>:</w:t>
      </w:r>
    </w:p>
    <w:p w14:paraId="25F736EE" w14:textId="77777777" w:rsidR="006862AA" w:rsidRPr="001C52F6" w:rsidRDefault="006862AA" w:rsidP="00783308">
      <w:pPr>
        <w:pStyle w:val="ListParagraph"/>
        <w:numPr>
          <w:ilvl w:val="0"/>
          <w:numId w:val="12"/>
        </w:numPr>
        <w:jc w:val="both"/>
      </w:pPr>
      <w:r w:rsidRPr="001C52F6">
        <w:t>DOI/URL:</w:t>
      </w:r>
    </w:p>
    <w:p w14:paraId="180319C3" w14:textId="77777777" w:rsidR="006862AA" w:rsidRPr="001C52F6" w:rsidRDefault="006862AA" w:rsidP="00783308">
      <w:pPr>
        <w:pStyle w:val="ListParagraph"/>
        <w:numPr>
          <w:ilvl w:val="0"/>
          <w:numId w:val="12"/>
        </w:numPr>
        <w:jc w:val="both"/>
      </w:pPr>
      <w:r w:rsidRPr="001C52F6">
        <w:t>Kratka utemeljitev (1-2 sta</w:t>
      </w:r>
      <w:r>
        <w:t>v</w:t>
      </w:r>
      <w:r w:rsidRPr="001C52F6">
        <w:t>ka):</w:t>
      </w:r>
    </w:p>
    <w:p w14:paraId="0657F566" w14:textId="7DCF9F81" w:rsidR="005D4905" w:rsidRPr="0079427D" w:rsidRDefault="00DF2482" w:rsidP="005D4905">
      <w:pPr>
        <w:pStyle w:val="Heading1"/>
        <w:numPr>
          <w:ilvl w:val="0"/>
          <w:numId w:val="0"/>
        </w:numPr>
        <w:ind w:left="432" w:hanging="432"/>
        <w:jc w:val="both"/>
        <w:rPr>
          <w:lang w:val="sl-SI"/>
        </w:rPr>
      </w:pPr>
      <w:r w:rsidRPr="005D4905">
        <w:rPr>
          <w:lang w:val="sl-SI"/>
        </w:rPr>
        <w:br w:type="page"/>
      </w:r>
      <w:bookmarkStart w:id="2" w:name="_Toc222215410"/>
      <w:r w:rsidR="005D4905" w:rsidRPr="0079427D">
        <w:rPr>
          <w:lang w:val="sl-SI"/>
        </w:rPr>
        <w:lastRenderedPageBreak/>
        <w:t xml:space="preserve">VajA </w:t>
      </w:r>
      <w:r w:rsidR="005D4905">
        <w:rPr>
          <w:lang w:val="sl-SI"/>
        </w:rPr>
        <w:t>2</w:t>
      </w:r>
      <w:r w:rsidR="005D4905" w:rsidRPr="0079427D">
        <w:rPr>
          <w:lang w:val="sl-SI"/>
        </w:rPr>
        <w:t xml:space="preserve">: </w:t>
      </w:r>
      <w:r w:rsidR="005D4905">
        <w:rPr>
          <w:lang w:val="sl-SI"/>
        </w:rPr>
        <w:t xml:space="preserve">UREJANJE LITERATURE V </w:t>
      </w:r>
      <w:r w:rsidR="00310974">
        <w:rPr>
          <w:lang w:val="sl-SI"/>
        </w:rPr>
        <w:t>ORODJU</w:t>
      </w:r>
      <w:r w:rsidR="005D4905">
        <w:rPr>
          <w:lang w:val="sl-SI"/>
        </w:rPr>
        <w:t xml:space="preserve"> ZOTERO</w:t>
      </w:r>
      <w:bookmarkEnd w:id="2"/>
    </w:p>
    <w:p w14:paraId="776E03BF" w14:textId="77777777" w:rsidR="005D4905" w:rsidRDefault="005D4905" w:rsidP="005D4905">
      <w:pPr>
        <w:rPr>
          <w:b/>
          <w:bCs/>
        </w:rPr>
      </w:pPr>
    </w:p>
    <w:p w14:paraId="5292B158" w14:textId="77777777" w:rsidR="005D4905" w:rsidRPr="005D289D" w:rsidRDefault="005D4905" w:rsidP="005D4905">
      <w:pPr>
        <w:rPr>
          <w:b/>
          <w:bCs/>
          <w:sz w:val="28"/>
          <w:szCs w:val="28"/>
        </w:rPr>
      </w:pPr>
      <w:r w:rsidRPr="005D289D">
        <w:rPr>
          <w:b/>
          <w:bCs/>
          <w:sz w:val="28"/>
          <w:szCs w:val="28"/>
        </w:rPr>
        <w:t>Cilj vaje</w:t>
      </w:r>
    </w:p>
    <w:p w14:paraId="60AA59A7" w14:textId="3F432380" w:rsidR="005D4905" w:rsidRPr="00743086" w:rsidRDefault="005D4905" w:rsidP="005D4905">
      <w:r>
        <w:t xml:space="preserve">Študenti spoznajo </w:t>
      </w:r>
      <w:r w:rsidR="00310974">
        <w:t xml:space="preserve">spletno knjižnico </w:t>
      </w:r>
      <w:proofErr w:type="spellStart"/>
      <w:r w:rsidR="00310974">
        <w:t>Zotero</w:t>
      </w:r>
      <w:proofErr w:type="spellEnd"/>
      <w:r w:rsidR="00310974">
        <w:t xml:space="preserve"> </w:t>
      </w:r>
      <w:r>
        <w:t xml:space="preserve">za </w:t>
      </w:r>
      <w:r w:rsidR="00772E06">
        <w:t xml:space="preserve">urejanje bibliografskih podatkov in citiranje </w:t>
      </w:r>
      <w:r w:rsidR="00310974">
        <w:t xml:space="preserve">ter </w:t>
      </w:r>
      <w:r w:rsidR="00E1491F">
        <w:t>se naučijo v nje</w:t>
      </w:r>
      <w:r w:rsidR="00310974">
        <w:t>j</w:t>
      </w:r>
      <w:r w:rsidR="00E1491F">
        <w:t xml:space="preserve"> shranjevati </w:t>
      </w:r>
      <w:r w:rsidR="00F92DA6">
        <w:t xml:space="preserve">in urejati </w:t>
      </w:r>
      <w:r w:rsidR="00310974">
        <w:t xml:space="preserve">najdene </w:t>
      </w:r>
      <w:r w:rsidR="00F92DA6">
        <w:t>vire</w:t>
      </w:r>
      <w:r>
        <w:t>.</w:t>
      </w:r>
    </w:p>
    <w:p w14:paraId="023E4FF6" w14:textId="77777777" w:rsidR="005D4905" w:rsidRDefault="005D4905" w:rsidP="005D4905">
      <w:pPr>
        <w:rPr>
          <w:b/>
          <w:bCs/>
        </w:rPr>
      </w:pPr>
    </w:p>
    <w:p w14:paraId="2B8E403F" w14:textId="77777777" w:rsidR="005D4905" w:rsidRPr="005D289D" w:rsidRDefault="005D4905" w:rsidP="005D4905">
      <w:pPr>
        <w:rPr>
          <w:b/>
          <w:bCs/>
          <w:sz w:val="28"/>
          <w:szCs w:val="28"/>
        </w:rPr>
      </w:pPr>
      <w:r w:rsidRPr="005D289D">
        <w:rPr>
          <w:b/>
          <w:bCs/>
          <w:sz w:val="28"/>
          <w:szCs w:val="28"/>
        </w:rPr>
        <w:t>Navodila</w:t>
      </w:r>
    </w:p>
    <w:p w14:paraId="0B438D5B" w14:textId="42085957" w:rsidR="005D4905" w:rsidRDefault="00623285" w:rsidP="00F92DA6">
      <w:pPr>
        <w:pStyle w:val="ListParagraph"/>
        <w:numPr>
          <w:ilvl w:val="0"/>
          <w:numId w:val="33"/>
        </w:numPr>
        <w:jc w:val="both"/>
      </w:pPr>
      <w:r>
        <w:t>Pojdite na naslov zotero.org</w:t>
      </w:r>
      <w:r w:rsidR="005D4905">
        <w:t xml:space="preserve">. </w:t>
      </w:r>
    </w:p>
    <w:p w14:paraId="354655E8" w14:textId="485092B1" w:rsidR="009D34BF" w:rsidRDefault="009D34BF" w:rsidP="009D34BF">
      <w:r>
        <w:rPr>
          <w:noProof/>
        </w:rPr>
        <w:drawing>
          <wp:inline distT="0" distB="0" distL="0" distR="0" wp14:anchorId="56187381" wp14:editId="18515DD0">
            <wp:extent cx="5728335" cy="3479165"/>
            <wp:effectExtent l="0" t="0" r="5715" b="6985"/>
            <wp:docPr id="395163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163689" name=""/>
                    <pic:cNvPicPr/>
                  </pic:nvPicPr>
                  <pic:blipFill>
                    <a:blip r:embed="rId17"/>
                    <a:stretch>
                      <a:fillRect/>
                    </a:stretch>
                  </pic:blipFill>
                  <pic:spPr>
                    <a:xfrm>
                      <a:off x="0" y="0"/>
                      <a:ext cx="5728335" cy="3479165"/>
                    </a:xfrm>
                    <a:prstGeom prst="rect">
                      <a:avLst/>
                    </a:prstGeom>
                  </pic:spPr>
                </pic:pic>
              </a:graphicData>
            </a:graphic>
          </wp:inline>
        </w:drawing>
      </w:r>
    </w:p>
    <w:p w14:paraId="300C2B5B" w14:textId="77777777" w:rsidR="00310974" w:rsidRDefault="00310974" w:rsidP="00310974">
      <w:pPr>
        <w:pStyle w:val="ListParagraph"/>
        <w:jc w:val="both"/>
      </w:pPr>
    </w:p>
    <w:p w14:paraId="59837FFD" w14:textId="77777777" w:rsidR="00FF09F8" w:rsidRDefault="00FF09F8" w:rsidP="00F92DA6">
      <w:pPr>
        <w:pStyle w:val="ListParagraph"/>
        <w:numPr>
          <w:ilvl w:val="0"/>
          <w:numId w:val="33"/>
        </w:numPr>
        <w:jc w:val="both"/>
      </w:pPr>
      <w:r>
        <w:br w:type="page"/>
      </w:r>
    </w:p>
    <w:p w14:paraId="399285B8" w14:textId="620334C4" w:rsidR="005D4905" w:rsidRDefault="00AD0BE0" w:rsidP="00F92DA6">
      <w:pPr>
        <w:pStyle w:val="ListParagraph"/>
        <w:numPr>
          <w:ilvl w:val="0"/>
          <w:numId w:val="33"/>
        </w:numPr>
        <w:jc w:val="both"/>
      </w:pPr>
      <w:r>
        <w:lastRenderedPageBreak/>
        <w:t>Registrirajte si brezplačen račun</w:t>
      </w:r>
      <w:r w:rsidR="005D4905">
        <w:t>.</w:t>
      </w:r>
    </w:p>
    <w:p w14:paraId="7FEF4F3F" w14:textId="76F9C13B" w:rsidR="00AD0BE0" w:rsidRDefault="00AD0BE0" w:rsidP="00AD0BE0">
      <w:r>
        <w:rPr>
          <w:noProof/>
        </w:rPr>
        <w:drawing>
          <wp:inline distT="0" distB="0" distL="0" distR="0" wp14:anchorId="6676F0AA" wp14:editId="5DB5241A">
            <wp:extent cx="5728335" cy="4421505"/>
            <wp:effectExtent l="0" t="0" r="5080" b="1270"/>
            <wp:docPr id="91953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53388" name=""/>
                    <pic:cNvPicPr/>
                  </pic:nvPicPr>
                  <pic:blipFill>
                    <a:blip r:embed="rId18"/>
                    <a:stretch>
                      <a:fillRect/>
                    </a:stretch>
                  </pic:blipFill>
                  <pic:spPr>
                    <a:xfrm>
                      <a:off x="0" y="0"/>
                      <a:ext cx="5728335" cy="4421505"/>
                    </a:xfrm>
                    <a:prstGeom prst="rect">
                      <a:avLst/>
                    </a:prstGeom>
                  </pic:spPr>
                </pic:pic>
              </a:graphicData>
            </a:graphic>
          </wp:inline>
        </w:drawing>
      </w:r>
    </w:p>
    <w:p w14:paraId="0CB6F5DF" w14:textId="77777777" w:rsidR="00310974" w:rsidRDefault="00310974" w:rsidP="00310974">
      <w:pPr>
        <w:pStyle w:val="ListParagraph"/>
        <w:jc w:val="both"/>
      </w:pPr>
    </w:p>
    <w:p w14:paraId="4520BD62" w14:textId="4043BCA1" w:rsidR="005D4905" w:rsidRDefault="00691EC0" w:rsidP="00F92DA6">
      <w:pPr>
        <w:pStyle w:val="ListParagraph"/>
        <w:numPr>
          <w:ilvl w:val="0"/>
          <w:numId w:val="33"/>
        </w:numPr>
        <w:jc w:val="both"/>
      </w:pPr>
      <w:r>
        <w:t xml:space="preserve">Vse tri vire iz vaje 1 dodajte v </w:t>
      </w:r>
      <w:r w:rsidR="004A2692">
        <w:t xml:space="preserve">spletno knjižnico </w:t>
      </w:r>
      <w:proofErr w:type="spellStart"/>
      <w:r w:rsidR="004A2692">
        <w:t>Zotero</w:t>
      </w:r>
      <w:proofErr w:type="spellEnd"/>
      <w:r w:rsidR="005D4905">
        <w:t>.</w:t>
      </w:r>
      <w:r w:rsidR="004A2692">
        <w:t xml:space="preserve"> Če ima vir </w:t>
      </w:r>
      <w:r w:rsidR="002C2995">
        <w:t>identifikator, kot je DOI ali URL,</w:t>
      </w:r>
      <w:r w:rsidR="007635D6">
        <w:t xml:space="preserve"> lahko dodate vir prek identifikatorja</w:t>
      </w:r>
      <w:r w:rsidR="00752044">
        <w:t xml:space="preserve"> pod ikono svinčnika</w:t>
      </w:r>
      <w:r w:rsidR="00E07EC7">
        <w:t>.</w:t>
      </w:r>
    </w:p>
    <w:p w14:paraId="0B9347F0" w14:textId="4663A4AE" w:rsidR="00E07EC7" w:rsidRDefault="00133CB6" w:rsidP="00E07EC7">
      <w:r>
        <w:rPr>
          <w:noProof/>
        </w:rPr>
        <w:drawing>
          <wp:inline distT="0" distB="0" distL="0" distR="0" wp14:anchorId="77B18D09" wp14:editId="7E9BC752">
            <wp:extent cx="5728335" cy="1689100"/>
            <wp:effectExtent l="0" t="0" r="5715" b="6350"/>
            <wp:docPr id="2116568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568417" name=""/>
                    <pic:cNvPicPr/>
                  </pic:nvPicPr>
                  <pic:blipFill>
                    <a:blip r:embed="rId19"/>
                    <a:stretch>
                      <a:fillRect/>
                    </a:stretch>
                  </pic:blipFill>
                  <pic:spPr>
                    <a:xfrm>
                      <a:off x="0" y="0"/>
                      <a:ext cx="5728335" cy="1689100"/>
                    </a:xfrm>
                    <a:prstGeom prst="rect">
                      <a:avLst/>
                    </a:prstGeom>
                  </pic:spPr>
                </pic:pic>
              </a:graphicData>
            </a:graphic>
          </wp:inline>
        </w:drawing>
      </w:r>
    </w:p>
    <w:p w14:paraId="53CFAA6B" w14:textId="77777777" w:rsidR="00FF09F8" w:rsidRDefault="00FF09F8" w:rsidP="00F92DA6">
      <w:pPr>
        <w:pStyle w:val="ListParagraph"/>
        <w:numPr>
          <w:ilvl w:val="0"/>
          <w:numId w:val="33"/>
        </w:numPr>
        <w:jc w:val="both"/>
      </w:pPr>
      <w:r>
        <w:br w:type="page"/>
      </w:r>
    </w:p>
    <w:p w14:paraId="5A6D5481" w14:textId="5CA43EAD" w:rsidR="00003158" w:rsidRDefault="00133CB6" w:rsidP="00F92DA6">
      <w:pPr>
        <w:pStyle w:val="ListParagraph"/>
        <w:numPr>
          <w:ilvl w:val="0"/>
          <w:numId w:val="33"/>
        </w:numPr>
        <w:jc w:val="both"/>
      </w:pPr>
      <w:r>
        <w:lastRenderedPageBreak/>
        <w:t>Če vir nima identifikatorja</w:t>
      </w:r>
      <w:r w:rsidR="00FF58FB">
        <w:t>, ga vnesete</w:t>
      </w:r>
      <w:r w:rsidR="00992876">
        <w:t xml:space="preserve"> prek ikone</w:t>
      </w:r>
      <w:r w:rsidR="008D0B9C">
        <w:t xml:space="preserve"> </w:t>
      </w:r>
      <w:r w:rsidR="00A30100">
        <w:t xml:space="preserve">z znakom </w:t>
      </w:r>
      <w:r w:rsidR="008D0B9C">
        <w:t>+</w:t>
      </w:r>
      <w:r w:rsidR="00003158">
        <w:t xml:space="preserve"> (New </w:t>
      </w:r>
      <w:proofErr w:type="spellStart"/>
      <w:r w:rsidR="00003158">
        <w:t>item</w:t>
      </w:r>
      <w:proofErr w:type="spellEnd"/>
      <w:r w:rsidR="00003158">
        <w:t>)</w:t>
      </w:r>
      <w:r w:rsidR="00CE39C4">
        <w:t>,</w:t>
      </w:r>
      <w:r w:rsidR="00A02D0F">
        <w:t xml:space="preserve"> izberete vrsto vira</w:t>
      </w:r>
      <w:r w:rsidR="00CE39C4">
        <w:t xml:space="preserve"> ter ročno vpišete podatke o viru</w:t>
      </w:r>
      <w:r w:rsidR="005D4905">
        <w:t>.</w:t>
      </w:r>
    </w:p>
    <w:p w14:paraId="140E34C4" w14:textId="72985356" w:rsidR="005D4905" w:rsidRDefault="00003158" w:rsidP="00003158">
      <w:r>
        <w:rPr>
          <w:noProof/>
        </w:rPr>
        <w:drawing>
          <wp:inline distT="0" distB="0" distL="0" distR="0" wp14:anchorId="58C2019A" wp14:editId="4DF5DF0D">
            <wp:extent cx="5728335" cy="1769745"/>
            <wp:effectExtent l="0" t="0" r="5715" b="1905"/>
            <wp:docPr id="689833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833595" name=""/>
                    <pic:cNvPicPr/>
                  </pic:nvPicPr>
                  <pic:blipFill>
                    <a:blip r:embed="rId20"/>
                    <a:stretch>
                      <a:fillRect/>
                    </a:stretch>
                  </pic:blipFill>
                  <pic:spPr>
                    <a:xfrm>
                      <a:off x="0" y="0"/>
                      <a:ext cx="5728335" cy="1769745"/>
                    </a:xfrm>
                    <a:prstGeom prst="rect">
                      <a:avLst/>
                    </a:prstGeom>
                  </pic:spPr>
                </pic:pic>
              </a:graphicData>
            </a:graphic>
          </wp:inline>
        </w:drawing>
      </w:r>
      <w:r w:rsidR="005D4905">
        <w:t xml:space="preserve"> </w:t>
      </w:r>
    </w:p>
    <w:p w14:paraId="7A58EDBC" w14:textId="77777777" w:rsidR="00CE39C4" w:rsidRDefault="00CE39C4" w:rsidP="00CE39C4">
      <w:pPr>
        <w:pStyle w:val="ListParagraph"/>
        <w:jc w:val="both"/>
      </w:pPr>
    </w:p>
    <w:p w14:paraId="0D1769BE" w14:textId="24054C9D" w:rsidR="00010DB3" w:rsidRDefault="007246B5" w:rsidP="00F92DA6">
      <w:pPr>
        <w:pStyle w:val="ListParagraph"/>
        <w:numPr>
          <w:ilvl w:val="0"/>
          <w:numId w:val="33"/>
        </w:numPr>
        <w:jc w:val="both"/>
      </w:pPr>
      <w:r>
        <w:t>Na desni strani imate na voljo podatke o vnesenem viru:</w:t>
      </w:r>
      <w:r w:rsidR="00A20999">
        <w:t xml:space="preserve"> tip, naslov, avtorji, publikacija, založnik, kraj, datum,</w:t>
      </w:r>
      <w:r w:rsidR="003F4AA4">
        <w:t xml:space="preserve"> letnik, številka</w:t>
      </w:r>
      <w:r w:rsidR="002B0CAC">
        <w:t xml:space="preserve"> itd.</w:t>
      </w:r>
      <w:r>
        <w:t xml:space="preserve"> </w:t>
      </w:r>
      <w:r w:rsidR="002B0CAC">
        <w:t>S</w:t>
      </w:r>
      <w:r>
        <w:t xml:space="preserve"> klikom na </w:t>
      </w:r>
      <w:r w:rsidR="002B0CAC">
        <w:t>posamez</w:t>
      </w:r>
      <w:r w:rsidR="002E5B95">
        <w:t>e</w:t>
      </w:r>
      <w:r w:rsidR="002B0CAC">
        <w:t>n</w:t>
      </w:r>
      <w:r w:rsidR="002E5B95">
        <w:t xml:space="preserve"> podatek </w:t>
      </w:r>
      <w:r w:rsidR="00DF5F64">
        <w:t xml:space="preserve">se </w:t>
      </w:r>
      <w:r w:rsidR="009E4C4E">
        <w:t>omogoči možnost, da podatek popravite ali dopolnite</w:t>
      </w:r>
      <w:r w:rsidR="005D4905" w:rsidRPr="00A916E9">
        <w:t>.</w:t>
      </w:r>
    </w:p>
    <w:p w14:paraId="000B06B8" w14:textId="57C3DE99" w:rsidR="005D4905" w:rsidRDefault="00010DB3" w:rsidP="00010DB3">
      <w:r>
        <w:rPr>
          <w:noProof/>
        </w:rPr>
        <w:drawing>
          <wp:inline distT="0" distB="0" distL="0" distR="0" wp14:anchorId="103F796A" wp14:editId="15FB2840">
            <wp:extent cx="5728335" cy="2188210"/>
            <wp:effectExtent l="0" t="0" r="5715" b="2540"/>
            <wp:docPr id="952313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313663" name=""/>
                    <pic:cNvPicPr/>
                  </pic:nvPicPr>
                  <pic:blipFill>
                    <a:blip r:embed="rId21"/>
                    <a:stretch>
                      <a:fillRect/>
                    </a:stretch>
                  </pic:blipFill>
                  <pic:spPr>
                    <a:xfrm>
                      <a:off x="0" y="0"/>
                      <a:ext cx="5728335" cy="2188210"/>
                    </a:xfrm>
                    <a:prstGeom prst="rect">
                      <a:avLst/>
                    </a:prstGeom>
                  </pic:spPr>
                </pic:pic>
              </a:graphicData>
            </a:graphic>
          </wp:inline>
        </w:drawing>
      </w:r>
      <w:r w:rsidR="005D4905" w:rsidRPr="00A916E9">
        <w:t xml:space="preserve"> </w:t>
      </w:r>
    </w:p>
    <w:p w14:paraId="420D6735" w14:textId="77777777" w:rsidR="005D4905" w:rsidRDefault="005D4905" w:rsidP="005D4905"/>
    <w:p w14:paraId="559E5D3D" w14:textId="77777777" w:rsidR="005D4905" w:rsidRDefault="005D4905" w:rsidP="005D4905">
      <w:pPr>
        <w:rPr>
          <w:b/>
          <w:bCs/>
        </w:rPr>
      </w:pPr>
      <w:r>
        <w:rPr>
          <w:b/>
          <w:bCs/>
        </w:rPr>
        <w:br w:type="page"/>
      </w:r>
    </w:p>
    <w:p w14:paraId="376BCA86" w14:textId="77777777" w:rsidR="005D4905" w:rsidRPr="005D289D" w:rsidRDefault="005D4905" w:rsidP="005D4905">
      <w:pPr>
        <w:rPr>
          <w:b/>
          <w:bCs/>
          <w:sz w:val="28"/>
          <w:szCs w:val="28"/>
        </w:rPr>
      </w:pPr>
      <w:r w:rsidRPr="005D289D">
        <w:rPr>
          <w:b/>
          <w:bCs/>
          <w:sz w:val="28"/>
          <w:szCs w:val="28"/>
        </w:rPr>
        <w:lastRenderedPageBreak/>
        <w:t>Rezultat vaje</w:t>
      </w:r>
    </w:p>
    <w:p w14:paraId="3D453698" w14:textId="3F4F1838" w:rsidR="005D4905" w:rsidRDefault="00060A33" w:rsidP="005D4905">
      <w:pPr>
        <w:rPr>
          <w:b/>
          <w:bCs/>
        </w:rPr>
      </w:pPr>
      <w:r>
        <w:rPr>
          <w:b/>
          <w:bCs/>
        </w:rPr>
        <w:t xml:space="preserve">Posnetek zaslona </w:t>
      </w:r>
      <w:r w:rsidR="00F61B8C">
        <w:rPr>
          <w:b/>
          <w:bCs/>
        </w:rPr>
        <w:t xml:space="preserve">spletne knjižnice </w:t>
      </w:r>
      <w:proofErr w:type="spellStart"/>
      <w:r w:rsidR="00F61B8C">
        <w:rPr>
          <w:b/>
          <w:bCs/>
        </w:rPr>
        <w:t>Zotero</w:t>
      </w:r>
      <w:proofErr w:type="spellEnd"/>
      <w:r w:rsidR="00F61B8C">
        <w:rPr>
          <w:b/>
          <w:bCs/>
        </w:rPr>
        <w:t xml:space="preserve"> z vnesenimi vsemi tremi viri iz vaje 1.</w:t>
      </w:r>
    </w:p>
    <w:p w14:paraId="2F192B8B" w14:textId="635A2CD7" w:rsidR="005D4905" w:rsidRPr="001C52F6" w:rsidRDefault="005D4905" w:rsidP="00F61B8C"/>
    <w:p w14:paraId="73A832F5" w14:textId="77777777" w:rsidR="005D4905" w:rsidRDefault="005D4905" w:rsidP="005D4905">
      <w:r>
        <w:br w:type="page"/>
      </w:r>
    </w:p>
    <w:p w14:paraId="05B32B2E" w14:textId="2D687DF3" w:rsidR="00375A5C" w:rsidRPr="008E5A66" w:rsidRDefault="00DF2482" w:rsidP="00783308">
      <w:pPr>
        <w:pStyle w:val="Heading1"/>
        <w:numPr>
          <w:ilvl w:val="0"/>
          <w:numId w:val="0"/>
        </w:numPr>
        <w:ind w:left="432" w:hanging="432"/>
        <w:jc w:val="both"/>
        <w:rPr>
          <w:lang w:val="sl-SI"/>
        </w:rPr>
      </w:pPr>
      <w:bookmarkStart w:id="3" w:name="_Toc222215411"/>
      <w:r w:rsidRPr="008E5A66">
        <w:rPr>
          <w:lang w:val="sl-SI"/>
        </w:rPr>
        <w:lastRenderedPageBreak/>
        <w:t>Vaja</w:t>
      </w:r>
      <w:r w:rsidR="002A0FBE" w:rsidRPr="008E5A66">
        <w:rPr>
          <w:lang w:val="sl-SI"/>
        </w:rPr>
        <w:t xml:space="preserve"> </w:t>
      </w:r>
      <w:r w:rsidR="009477D3" w:rsidRPr="008E5A66">
        <w:rPr>
          <w:lang w:val="sl-SI"/>
        </w:rPr>
        <w:t>3</w:t>
      </w:r>
      <w:r w:rsidR="002A0FBE" w:rsidRPr="008E5A66">
        <w:rPr>
          <w:lang w:val="sl-SI"/>
        </w:rPr>
        <w:t xml:space="preserve">: </w:t>
      </w:r>
      <w:r w:rsidR="001C13F0" w:rsidRPr="008E5A66">
        <w:rPr>
          <w:lang w:val="sl-SI"/>
        </w:rPr>
        <w:t>NAVAJANJ</w:t>
      </w:r>
      <w:r w:rsidR="002A0FBE" w:rsidRPr="008E5A66">
        <w:rPr>
          <w:lang w:val="sl-SI"/>
        </w:rPr>
        <w:t>E</w:t>
      </w:r>
      <w:r w:rsidR="001C13F0" w:rsidRPr="008E5A66">
        <w:rPr>
          <w:lang w:val="sl-SI"/>
        </w:rPr>
        <w:t xml:space="preserve"> LITERATURE</w:t>
      </w:r>
      <w:bookmarkEnd w:id="3"/>
    </w:p>
    <w:p w14:paraId="0A04D1C0" w14:textId="77777777" w:rsidR="00E261C0" w:rsidRDefault="00E261C0" w:rsidP="00783308">
      <w:pPr>
        <w:rPr>
          <w:b/>
          <w:bCs/>
        </w:rPr>
      </w:pPr>
    </w:p>
    <w:p w14:paraId="1C9E2B6D" w14:textId="514A3A51" w:rsidR="00B41FB0" w:rsidRPr="005D289D" w:rsidRDefault="00B41FB0" w:rsidP="00783308">
      <w:pPr>
        <w:rPr>
          <w:b/>
          <w:bCs/>
          <w:sz w:val="28"/>
          <w:szCs w:val="28"/>
        </w:rPr>
      </w:pPr>
      <w:r w:rsidRPr="005D289D">
        <w:rPr>
          <w:b/>
          <w:bCs/>
          <w:sz w:val="28"/>
          <w:szCs w:val="28"/>
        </w:rPr>
        <w:t>Cilj vaje</w:t>
      </w:r>
    </w:p>
    <w:p w14:paraId="7597210D" w14:textId="5CDA0318" w:rsidR="007134A1" w:rsidRPr="00743086" w:rsidRDefault="007134A1" w:rsidP="00783308">
      <w:r>
        <w:t xml:space="preserve">Študenti spoznajo pravila za navajanje virov </w:t>
      </w:r>
      <w:r w:rsidR="00973CA2">
        <w:t>v Navodilih za pisanje zaključnih del na študijskih programih prve in druge stopnje UM FERI</w:t>
      </w:r>
      <w:r w:rsidR="00026311">
        <w:t xml:space="preserve"> in skladno s temi pravili </w:t>
      </w:r>
      <w:r w:rsidR="009E02E7">
        <w:t xml:space="preserve">ročno </w:t>
      </w:r>
      <w:r w:rsidR="00026311">
        <w:t>sestavijo seznam literature.</w:t>
      </w:r>
    </w:p>
    <w:p w14:paraId="1581E860" w14:textId="77777777" w:rsidR="00516A15" w:rsidRDefault="00516A15" w:rsidP="00783308"/>
    <w:p w14:paraId="58E4A550" w14:textId="77777777" w:rsidR="00E261C0" w:rsidRDefault="00E261C0" w:rsidP="00783308">
      <w:pPr>
        <w:rPr>
          <w:b/>
          <w:bCs/>
        </w:rPr>
      </w:pPr>
    </w:p>
    <w:p w14:paraId="58446118" w14:textId="1D9DFEF2" w:rsidR="00A37091" w:rsidRPr="005D289D" w:rsidRDefault="00A37091" w:rsidP="00783308">
      <w:pPr>
        <w:rPr>
          <w:b/>
          <w:bCs/>
          <w:sz w:val="28"/>
          <w:szCs w:val="28"/>
        </w:rPr>
      </w:pPr>
      <w:r w:rsidRPr="005D289D">
        <w:rPr>
          <w:b/>
          <w:bCs/>
          <w:sz w:val="28"/>
          <w:szCs w:val="28"/>
        </w:rPr>
        <w:t>Navodila</w:t>
      </w:r>
    </w:p>
    <w:p w14:paraId="5EF4D7EA" w14:textId="48C99B7B" w:rsidR="00516A15" w:rsidRDefault="00A37091" w:rsidP="00783308">
      <w:pPr>
        <w:pStyle w:val="ListParagraph"/>
        <w:numPr>
          <w:ilvl w:val="0"/>
          <w:numId w:val="13"/>
        </w:numPr>
        <w:jc w:val="both"/>
      </w:pPr>
      <w:r>
        <w:t>Na spletu poiščite Navodil</w:t>
      </w:r>
      <w:r w:rsidR="00824254">
        <w:t>a</w:t>
      </w:r>
      <w:r>
        <w:t xml:space="preserve"> za pisanje zaključnih del na študijskih programih prve in druge stopnje UM FERI</w:t>
      </w:r>
      <w:r w:rsidR="003525B1">
        <w:t>,</w:t>
      </w:r>
      <w:r>
        <w:t xml:space="preserve"> poglavje</w:t>
      </w:r>
      <w:r w:rsidR="003525B1">
        <w:t xml:space="preserve"> Navajanje virov.</w:t>
      </w:r>
    </w:p>
    <w:p w14:paraId="0B1CEC50" w14:textId="258C20BD" w:rsidR="003525B1" w:rsidRDefault="0040360A" w:rsidP="00783308">
      <w:pPr>
        <w:pStyle w:val="ListParagraph"/>
        <w:numPr>
          <w:ilvl w:val="0"/>
          <w:numId w:val="13"/>
        </w:numPr>
        <w:jc w:val="both"/>
      </w:pPr>
      <w:r>
        <w:t xml:space="preserve">Vse tri </w:t>
      </w:r>
      <w:r w:rsidR="00597DC6">
        <w:t>vire</w:t>
      </w:r>
      <w:r>
        <w:t xml:space="preserve"> iz vaje 1 uredite v seznam literature skladno s temi navodili. </w:t>
      </w:r>
    </w:p>
    <w:p w14:paraId="4D521828" w14:textId="79EC53E6" w:rsidR="00DC3F37" w:rsidRDefault="00DC3F37" w:rsidP="00783308">
      <w:pPr>
        <w:pStyle w:val="ListParagraph"/>
        <w:numPr>
          <w:ilvl w:val="0"/>
          <w:numId w:val="13"/>
        </w:numPr>
        <w:jc w:val="both"/>
      </w:pPr>
      <w:r>
        <w:t>Literaturo uredite po abecednem redu priimkov avtorjev (če avtor ni nave</w:t>
      </w:r>
      <w:r w:rsidR="00344E50">
        <w:t xml:space="preserve">den, </w:t>
      </w:r>
      <w:r w:rsidR="00523D0E">
        <w:t xml:space="preserve">pa </w:t>
      </w:r>
      <w:r w:rsidR="00344E50">
        <w:t>po naslovu)</w:t>
      </w:r>
      <w:r w:rsidR="007F1B0C">
        <w:t xml:space="preserve">. </w:t>
      </w:r>
      <w:r w:rsidR="00CB10B0">
        <w:t>Nato literaturo oštevi</w:t>
      </w:r>
      <w:r w:rsidR="00B66D10">
        <w:t>l</w:t>
      </w:r>
      <w:r w:rsidR="00CB10B0">
        <w:t>čite z zaporednimi številkami v oglatih oklepajih: [1], [2]</w:t>
      </w:r>
      <w:r w:rsidR="009C107E">
        <w:t>, [3].</w:t>
      </w:r>
    </w:p>
    <w:p w14:paraId="3FB6B194" w14:textId="78FBF2B0" w:rsidR="009C107E" w:rsidRDefault="009C107E" w:rsidP="00783308">
      <w:pPr>
        <w:pStyle w:val="ListParagraph"/>
        <w:numPr>
          <w:ilvl w:val="0"/>
          <w:numId w:val="13"/>
        </w:numPr>
        <w:jc w:val="both"/>
      </w:pPr>
      <w:r>
        <w:t>Pri avtorjih navajajte priimek in začetnico imen</w:t>
      </w:r>
      <w:r w:rsidR="007627A6">
        <w:t xml:space="preserve">. </w:t>
      </w:r>
    </w:p>
    <w:p w14:paraId="5FA7C6FA" w14:textId="51AD2F86" w:rsidR="007627A6" w:rsidRDefault="007627A6" w:rsidP="00783308">
      <w:pPr>
        <w:pStyle w:val="ListParagraph"/>
        <w:numPr>
          <w:ilvl w:val="0"/>
          <w:numId w:val="13"/>
        </w:numPr>
        <w:jc w:val="both"/>
      </w:pPr>
      <w:r>
        <w:t>Upora</w:t>
      </w:r>
      <w:r w:rsidR="00B66D10">
        <w:t>b</w:t>
      </w:r>
      <w:r>
        <w:t>ljajte ločila v predpisanem zapisu.</w:t>
      </w:r>
    </w:p>
    <w:p w14:paraId="05F87803" w14:textId="77777777" w:rsidR="00BF3003" w:rsidRDefault="00BF3003" w:rsidP="00783308"/>
    <w:p w14:paraId="7DACFFAB" w14:textId="77777777" w:rsidR="00E261C0" w:rsidRDefault="00E261C0" w:rsidP="00783308">
      <w:pPr>
        <w:rPr>
          <w:b/>
          <w:bCs/>
        </w:rPr>
      </w:pPr>
    </w:p>
    <w:p w14:paraId="2820C755" w14:textId="72C9D9AC" w:rsidR="00BF3003" w:rsidRDefault="00BF3003" w:rsidP="00783308">
      <w:pPr>
        <w:rPr>
          <w:b/>
          <w:bCs/>
          <w:sz w:val="28"/>
          <w:szCs w:val="28"/>
        </w:rPr>
      </w:pPr>
      <w:r w:rsidRPr="005D289D">
        <w:rPr>
          <w:b/>
          <w:bCs/>
          <w:sz w:val="28"/>
          <w:szCs w:val="28"/>
        </w:rPr>
        <w:t>Rezultat vaje</w:t>
      </w:r>
    </w:p>
    <w:p w14:paraId="65FA944F" w14:textId="77777777" w:rsidR="005D289D" w:rsidRPr="005D289D" w:rsidRDefault="005D289D" w:rsidP="00783308">
      <w:pPr>
        <w:rPr>
          <w:b/>
          <w:bCs/>
          <w:sz w:val="28"/>
          <w:szCs w:val="28"/>
        </w:rPr>
      </w:pPr>
    </w:p>
    <w:p w14:paraId="10A4174D" w14:textId="77777777" w:rsidR="007C2483" w:rsidRDefault="007C2483" w:rsidP="00783308">
      <w:pPr>
        <w:rPr>
          <w:b/>
          <w:bCs/>
          <w:sz w:val="32"/>
          <w:szCs w:val="32"/>
        </w:rPr>
      </w:pPr>
      <w:r w:rsidRPr="007C2483">
        <w:rPr>
          <w:b/>
          <w:bCs/>
          <w:sz w:val="32"/>
          <w:szCs w:val="32"/>
        </w:rPr>
        <w:t>LITERATURA</w:t>
      </w:r>
    </w:p>
    <w:p w14:paraId="3464E6D7" w14:textId="5C39D34A" w:rsidR="0057507E" w:rsidRDefault="0057507E" w:rsidP="00783308">
      <w:r w:rsidRPr="0057507E">
        <w:rPr>
          <w:szCs w:val="24"/>
        </w:rPr>
        <w:t xml:space="preserve">[1] </w:t>
      </w:r>
      <w:r>
        <w:rPr>
          <w:szCs w:val="24"/>
        </w:rPr>
        <w:t xml:space="preserve">Navedba </w:t>
      </w:r>
      <w:r w:rsidR="00935F0F">
        <w:rPr>
          <w:szCs w:val="24"/>
        </w:rPr>
        <w:t xml:space="preserve">abecedno </w:t>
      </w:r>
      <w:r>
        <w:rPr>
          <w:szCs w:val="24"/>
        </w:rPr>
        <w:t xml:space="preserve">prvega vira skladno z </w:t>
      </w:r>
      <w:r>
        <w:t>Navodili za pisanje zaključnih del na študijskih programih prve in druge stopnje UM FERI, poglavje Navajanje virov.</w:t>
      </w:r>
    </w:p>
    <w:p w14:paraId="5695B6DC" w14:textId="77777777" w:rsidR="00935F0F" w:rsidRDefault="0057507E" w:rsidP="00783308">
      <w:pPr>
        <w:rPr>
          <w:szCs w:val="24"/>
        </w:rPr>
      </w:pPr>
      <w:r w:rsidRPr="0057507E">
        <w:rPr>
          <w:szCs w:val="24"/>
        </w:rPr>
        <w:t>[</w:t>
      </w:r>
      <w:r>
        <w:rPr>
          <w:szCs w:val="24"/>
        </w:rPr>
        <w:t>2</w:t>
      </w:r>
      <w:r w:rsidRPr="0057507E">
        <w:rPr>
          <w:szCs w:val="24"/>
        </w:rPr>
        <w:t xml:space="preserve">] </w:t>
      </w:r>
      <w:r>
        <w:rPr>
          <w:szCs w:val="24"/>
        </w:rPr>
        <w:t xml:space="preserve">Navedba </w:t>
      </w:r>
      <w:r w:rsidR="00935F0F">
        <w:rPr>
          <w:szCs w:val="24"/>
        </w:rPr>
        <w:t xml:space="preserve">abecedno </w:t>
      </w:r>
      <w:r>
        <w:rPr>
          <w:szCs w:val="24"/>
        </w:rPr>
        <w:t xml:space="preserve">drugega vira skladno z </w:t>
      </w:r>
      <w:r>
        <w:t>Navodili za pisanje zaključnih del na študijskih programih prve in druge stopnje UM FERI, poglavje Navajanje virov.</w:t>
      </w:r>
      <w:r w:rsidRPr="0057507E">
        <w:rPr>
          <w:szCs w:val="24"/>
        </w:rPr>
        <w:t xml:space="preserve"> </w:t>
      </w:r>
    </w:p>
    <w:p w14:paraId="169B222E" w14:textId="7F76C5AE" w:rsidR="00DB0D9D" w:rsidRPr="0057507E" w:rsidRDefault="00935F0F" w:rsidP="00783308">
      <w:pPr>
        <w:rPr>
          <w:szCs w:val="24"/>
        </w:rPr>
      </w:pPr>
      <w:r w:rsidRPr="0057507E">
        <w:rPr>
          <w:szCs w:val="24"/>
        </w:rPr>
        <w:t>[</w:t>
      </w:r>
      <w:r>
        <w:rPr>
          <w:szCs w:val="24"/>
        </w:rPr>
        <w:t>3</w:t>
      </w:r>
      <w:r w:rsidRPr="0057507E">
        <w:rPr>
          <w:szCs w:val="24"/>
        </w:rPr>
        <w:t xml:space="preserve">] </w:t>
      </w:r>
      <w:r>
        <w:rPr>
          <w:szCs w:val="24"/>
        </w:rPr>
        <w:t xml:space="preserve">Navedba abecedno tretjega vira skladno z </w:t>
      </w:r>
      <w:r>
        <w:t>Navodili za pisanje zaključnih del na študijskih programih prve in druge stopnje UM FERI, poglavje Navajanje virov.</w:t>
      </w:r>
      <w:r w:rsidRPr="0057507E">
        <w:rPr>
          <w:szCs w:val="24"/>
        </w:rPr>
        <w:t xml:space="preserve"> </w:t>
      </w:r>
      <w:r w:rsidR="00DB0D9D" w:rsidRPr="0057507E">
        <w:rPr>
          <w:szCs w:val="24"/>
        </w:rPr>
        <w:br w:type="page"/>
      </w:r>
    </w:p>
    <w:p w14:paraId="31ECBDF2" w14:textId="55C34EC9" w:rsidR="00CC637E" w:rsidRPr="0046557B" w:rsidRDefault="00FC2A94" w:rsidP="00783308">
      <w:pPr>
        <w:pStyle w:val="Heading1"/>
        <w:numPr>
          <w:ilvl w:val="0"/>
          <w:numId w:val="0"/>
        </w:numPr>
        <w:ind w:left="432" w:hanging="432"/>
        <w:jc w:val="both"/>
        <w:rPr>
          <w:lang w:val="sl-SI"/>
        </w:rPr>
      </w:pPr>
      <w:bookmarkStart w:id="4" w:name="_Toc222215412"/>
      <w:r>
        <w:rPr>
          <w:lang w:val="sl-SI"/>
        </w:rPr>
        <w:lastRenderedPageBreak/>
        <w:t>NALOGA</w:t>
      </w:r>
      <w:r w:rsidR="00E622ED" w:rsidRPr="0046557B">
        <w:rPr>
          <w:lang w:val="sl-SI"/>
        </w:rPr>
        <w:t xml:space="preserve"> </w:t>
      </w:r>
      <w:r w:rsidR="009477D3">
        <w:rPr>
          <w:lang w:val="sl-SI"/>
        </w:rPr>
        <w:t>4</w:t>
      </w:r>
      <w:r w:rsidR="00E622ED" w:rsidRPr="0046557B">
        <w:rPr>
          <w:lang w:val="sl-SI"/>
        </w:rPr>
        <w:t>:  PISANJE TEORETSKEGA PREGLEDA PODROČJA</w:t>
      </w:r>
      <w:bookmarkEnd w:id="4"/>
    </w:p>
    <w:p w14:paraId="77D3998C" w14:textId="77777777" w:rsidR="00E622ED" w:rsidRDefault="00E622ED" w:rsidP="00783308"/>
    <w:p w14:paraId="2DF0DFA1" w14:textId="249758A0" w:rsidR="00E622ED" w:rsidRPr="005D289D" w:rsidRDefault="00212718" w:rsidP="00783308">
      <w:pPr>
        <w:rPr>
          <w:b/>
          <w:bCs/>
          <w:sz w:val="28"/>
          <w:szCs w:val="28"/>
        </w:rPr>
      </w:pPr>
      <w:r w:rsidRPr="005D289D">
        <w:rPr>
          <w:b/>
          <w:bCs/>
          <w:sz w:val="28"/>
          <w:szCs w:val="28"/>
        </w:rPr>
        <w:t xml:space="preserve">Cilj </w:t>
      </w:r>
      <w:r w:rsidR="00FC2A94">
        <w:rPr>
          <w:b/>
          <w:bCs/>
          <w:sz w:val="28"/>
          <w:szCs w:val="28"/>
        </w:rPr>
        <w:t>naloge</w:t>
      </w:r>
    </w:p>
    <w:p w14:paraId="098AB023" w14:textId="60E7B67A" w:rsidR="00212718" w:rsidRDefault="00E73D93" w:rsidP="00783308">
      <w:r>
        <w:t>Študent</w:t>
      </w:r>
      <w:r w:rsidR="007D4E7B">
        <w:t>i</w:t>
      </w:r>
      <w:r>
        <w:t xml:space="preserve"> </w:t>
      </w:r>
      <w:r w:rsidR="00DF5BCB">
        <w:t>razvija</w:t>
      </w:r>
      <w:r w:rsidR="007D4E7B">
        <w:t>jo</w:t>
      </w:r>
      <w:r w:rsidR="00DF5BCB">
        <w:t xml:space="preserve"> in </w:t>
      </w:r>
      <w:r>
        <w:t>uri</w:t>
      </w:r>
      <w:r w:rsidR="007D4E7B">
        <w:t>jo</w:t>
      </w:r>
      <w:r>
        <w:t xml:space="preserve"> veščine strokovnega pisanja</w:t>
      </w:r>
      <w:r w:rsidR="00EC00F3">
        <w:t>, v katerem ne predstavlja</w:t>
      </w:r>
      <w:r w:rsidR="007D4E7B">
        <w:t>jo</w:t>
      </w:r>
      <w:r w:rsidR="00EC00F3">
        <w:t xml:space="preserve"> lastnega dela, ampak teoretski pregled področja. Pri tem se uči</w:t>
      </w:r>
      <w:r w:rsidR="007D4E7B">
        <w:t>jo</w:t>
      </w:r>
      <w:r w:rsidR="00EC00F3">
        <w:t xml:space="preserve"> pravilnega </w:t>
      </w:r>
      <w:r w:rsidR="00F046EC">
        <w:t>navajanja virov.</w:t>
      </w:r>
    </w:p>
    <w:p w14:paraId="4C244302" w14:textId="77777777" w:rsidR="00F046EC" w:rsidRDefault="00F046EC" w:rsidP="00783308"/>
    <w:p w14:paraId="6DD05198" w14:textId="4A1E635E" w:rsidR="00F046EC" w:rsidRPr="005D289D" w:rsidRDefault="00F046EC" w:rsidP="00783308">
      <w:pPr>
        <w:rPr>
          <w:b/>
          <w:bCs/>
          <w:sz w:val="28"/>
          <w:szCs w:val="28"/>
        </w:rPr>
      </w:pPr>
      <w:r w:rsidRPr="005D289D">
        <w:rPr>
          <w:b/>
          <w:bCs/>
          <w:sz w:val="28"/>
          <w:szCs w:val="28"/>
        </w:rPr>
        <w:t>Navodila</w:t>
      </w:r>
    </w:p>
    <w:p w14:paraId="4FBEA272" w14:textId="42C654BD" w:rsidR="000B7247" w:rsidRDefault="000B7247" w:rsidP="00783308">
      <w:r w:rsidRPr="000B7247">
        <w:t>S pomočjo</w:t>
      </w:r>
      <w:r>
        <w:t xml:space="preserve"> virov, ki ste jih našli v vaji 1, in </w:t>
      </w:r>
      <w:r w:rsidR="00F31961">
        <w:t>še najmanj 2 in največ 7 dodatnih virov napišite teoretski pregled za izbrano področje</w:t>
      </w:r>
      <w:r w:rsidR="00EF4F29">
        <w:t xml:space="preserve"> iz svoje stroke</w:t>
      </w:r>
      <w:r w:rsidR="00F31961">
        <w:t xml:space="preserve">. </w:t>
      </w:r>
      <w:r w:rsidR="00A00D1B">
        <w:t>Izbirajte samo zaupanja vredne, preverjene znanstvene ali strokovne vire.</w:t>
      </w:r>
    </w:p>
    <w:p w14:paraId="4E859308" w14:textId="77777777" w:rsidR="00EF4F29" w:rsidRDefault="00EF4F29" w:rsidP="00783308"/>
    <w:p w14:paraId="1EFBFB5A" w14:textId="62004217" w:rsidR="00DB0D9D" w:rsidRDefault="00F046EC" w:rsidP="00783308">
      <w:pPr>
        <w:rPr>
          <w:b/>
          <w:bCs/>
        </w:rPr>
      </w:pPr>
      <w:r>
        <w:rPr>
          <w:b/>
          <w:bCs/>
        </w:rPr>
        <w:t>(a) Obseg in struktura</w:t>
      </w:r>
    </w:p>
    <w:p w14:paraId="6CAFCC41" w14:textId="2046C103" w:rsidR="0032735B" w:rsidRDefault="00EF4F29" w:rsidP="00783308">
      <w:pPr>
        <w:pStyle w:val="ListParagraph"/>
        <w:numPr>
          <w:ilvl w:val="0"/>
          <w:numId w:val="16"/>
        </w:numPr>
        <w:spacing w:before="360"/>
        <w:jc w:val="both"/>
        <w:rPr>
          <w:rFonts w:eastAsia="Batang" w:cs="Calibri"/>
        </w:rPr>
      </w:pPr>
      <w:r>
        <w:rPr>
          <w:rFonts w:eastAsia="Batang" w:cs="Calibri"/>
        </w:rPr>
        <w:t xml:space="preserve">Poglavje naj obsega </w:t>
      </w:r>
      <w:r w:rsidR="003D5D1C">
        <w:rPr>
          <w:rFonts w:eastAsia="Batang" w:cs="Calibri"/>
        </w:rPr>
        <w:t>1</w:t>
      </w:r>
      <w:r>
        <w:rPr>
          <w:rFonts w:eastAsia="Batang" w:cs="Calibri"/>
        </w:rPr>
        <w:t xml:space="preserve"> do </w:t>
      </w:r>
      <w:r w:rsidR="003D5D1C">
        <w:rPr>
          <w:rFonts w:eastAsia="Batang" w:cs="Calibri"/>
        </w:rPr>
        <w:t>2</w:t>
      </w:r>
      <w:r>
        <w:rPr>
          <w:rFonts w:eastAsia="Batang" w:cs="Calibri"/>
        </w:rPr>
        <w:t xml:space="preserve"> strani (pisava </w:t>
      </w:r>
      <w:proofErr w:type="spellStart"/>
      <w:r w:rsidR="00CE150B">
        <w:rPr>
          <w:rFonts w:eastAsia="Batang" w:cs="Calibri"/>
        </w:rPr>
        <w:t>c</w:t>
      </w:r>
      <w:r>
        <w:rPr>
          <w:rFonts w:eastAsia="Batang" w:cs="Calibri"/>
        </w:rPr>
        <w:t>alibri</w:t>
      </w:r>
      <w:proofErr w:type="spellEnd"/>
      <w:r>
        <w:rPr>
          <w:rFonts w:eastAsia="Batang" w:cs="Calibri"/>
        </w:rPr>
        <w:t xml:space="preserve"> 12 </w:t>
      </w:r>
      <w:proofErr w:type="spellStart"/>
      <w:r>
        <w:rPr>
          <w:rFonts w:eastAsia="Batang" w:cs="Calibri"/>
        </w:rPr>
        <w:t>pt</w:t>
      </w:r>
      <w:proofErr w:type="spellEnd"/>
      <w:r>
        <w:rPr>
          <w:rFonts w:eastAsia="Batang" w:cs="Calibri"/>
        </w:rPr>
        <w:t xml:space="preserve"> ali primerljiva)</w:t>
      </w:r>
      <w:r w:rsidR="0032735B">
        <w:rPr>
          <w:rFonts w:eastAsia="Batang" w:cs="Calibri"/>
        </w:rPr>
        <w:t>.</w:t>
      </w:r>
      <w:r>
        <w:rPr>
          <w:rFonts w:eastAsia="Batang" w:cs="Calibri"/>
        </w:rPr>
        <w:t xml:space="preserve"> </w:t>
      </w:r>
    </w:p>
    <w:p w14:paraId="2C892248" w14:textId="77777777" w:rsidR="0039176D" w:rsidRDefault="0032735B" w:rsidP="00783308">
      <w:pPr>
        <w:pStyle w:val="ListParagraph"/>
        <w:numPr>
          <w:ilvl w:val="0"/>
          <w:numId w:val="16"/>
        </w:numPr>
        <w:spacing w:before="360"/>
        <w:jc w:val="both"/>
        <w:rPr>
          <w:rFonts w:eastAsia="Batang" w:cs="Calibri"/>
        </w:rPr>
      </w:pPr>
      <w:r>
        <w:rPr>
          <w:rFonts w:eastAsia="Batang" w:cs="Calibri"/>
        </w:rPr>
        <w:t>Poglavje razdelite na 2 do 3 podpoglavja (drugi nivo).</w:t>
      </w:r>
    </w:p>
    <w:p w14:paraId="49412E73" w14:textId="0724AC98" w:rsidR="00EF4F29" w:rsidRPr="00EF4F29" w:rsidRDefault="0039176D" w:rsidP="00783308">
      <w:pPr>
        <w:pStyle w:val="ListParagraph"/>
        <w:numPr>
          <w:ilvl w:val="0"/>
          <w:numId w:val="16"/>
        </w:numPr>
        <w:spacing w:before="360"/>
        <w:jc w:val="both"/>
        <w:rPr>
          <w:rFonts w:eastAsia="Batang" w:cs="Calibri"/>
        </w:rPr>
      </w:pPr>
      <w:r>
        <w:rPr>
          <w:rFonts w:eastAsia="Batang" w:cs="Calibri"/>
        </w:rPr>
        <w:t>Na začetku dodajte kratek napovedni stavek, v katerem poveste, kaj boste obravnavali v podpoglavjih</w:t>
      </w:r>
      <w:r w:rsidR="007C4B85">
        <w:rPr>
          <w:rFonts w:eastAsia="Batang" w:cs="Calibri"/>
        </w:rPr>
        <w:t>.</w:t>
      </w:r>
    </w:p>
    <w:p w14:paraId="0DAB18E0" w14:textId="77777777" w:rsidR="00EB5F64" w:rsidRPr="00EF4F29" w:rsidRDefault="00EB5F64" w:rsidP="00783308">
      <w:pPr>
        <w:rPr>
          <w:b/>
          <w:bCs/>
        </w:rPr>
      </w:pPr>
    </w:p>
    <w:p w14:paraId="3C77DADD" w14:textId="3B713783" w:rsidR="00F046EC" w:rsidRDefault="00D2526A" w:rsidP="00783308">
      <w:pPr>
        <w:rPr>
          <w:b/>
          <w:bCs/>
        </w:rPr>
      </w:pPr>
      <w:r>
        <w:rPr>
          <w:b/>
          <w:bCs/>
        </w:rPr>
        <w:t>(b) Poimenovanj</w:t>
      </w:r>
      <w:r w:rsidR="007C4B85">
        <w:rPr>
          <w:b/>
          <w:bCs/>
        </w:rPr>
        <w:t>a</w:t>
      </w:r>
      <w:r>
        <w:rPr>
          <w:b/>
          <w:bCs/>
        </w:rPr>
        <w:t xml:space="preserve"> in številčenje </w:t>
      </w:r>
    </w:p>
    <w:p w14:paraId="3DF95BD2" w14:textId="29B412DB" w:rsidR="007C4B85" w:rsidRDefault="007C4B85" w:rsidP="00783308">
      <w:pPr>
        <w:pStyle w:val="ListParagraph"/>
        <w:numPr>
          <w:ilvl w:val="0"/>
          <w:numId w:val="17"/>
        </w:numPr>
        <w:jc w:val="both"/>
      </w:pPr>
      <w:r w:rsidRPr="007C4B85">
        <w:t>Poglavje in podpoglavja</w:t>
      </w:r>
      <w:r>
        <w:t xml:space="preserve"> poimenujte tako, da odražajo vsebino</w:t>
      </w:r>
      <w:r w:rsidR="00C4601B">
        <w:t>.</w:t>
      </w:r>
    </w:p>
    <w:p w14:paraId="5BE1A858" w14:textId="7DC41B23" w:rsidR="00C4601B" w:rsidRDefault="00C4601B" w:rsidP="00783308">
      <w:pPr>
        <w:pStyle w:val="ListParagraph"/>
        <w:numPr>
          <w:ilvl w:val="0"/>
          <w:numId w:val="17"/>
        </w:numPr>
        <w:jc w:val="both"/>
      </w:pPr>
      <w:r>
        <w:t>Veliko začetnico uporabite samo pri prvi besedi in lastnih imenih.</w:t>
      </w:r>
    </w:p>
    <w:p w14:paraId="4F603F66" w14:textId="5224E123" w:rsidR="00C4601B" w:rsidRDefault="00C4601B" w:rsidP="00783308">
      <w:pPr>
        <w:pStyle w:val="ListParagraph"/>
        <w:numPr>
          <w:ilvl w:val="0"/>
          <w:numId w:val="17"/>
        </w:numPr>
        <w:jc w:val="both"/>
      </w:pPr>
      <w:r>
        <w:t>Poglavje</w:t>
      </w:r>
      <w:r w:rsidR="00582CFB">
        <w:t xml:space="preserve"> številčite kot</w:t>
      </w:r>
      <w:r w:rsidR="00C45396">
        <w:t xml:space="preserve"> 2</w:t>
      </w:r>
      <w:r w:rsidR="00582CFB">
        <w:t>, podpoglavja pa kot 2.1, 2.2 (in 2.3</w:t>
      </w:r>
      <w:r w:rsidR="00C45396">
        <w:t xml:space="preserve">, če imate </w:t>
      </w:r>
      <w:r w:rsidR="009162B0">
        <w:t>tri</w:t>
      </w:r>
      <w:r w:rsidR="00C45396">
        <w:t xml:space="preserve"> podpoglavja). Za številko </w:t>
      </w:r>
      <w:r w:rsidR="00543BDA">
        <w:t xml:space="preserve">poglavja </w:t>
      </w:r>
      <w:r w:rsidR="00C45396">
        <w:t>ni pike.</w:t>
      </w:r>
    </w:p>
    <w:p w14:paraId="0B01494D" w14:textId="77777777" w:rsidR="00C45396" w:rsidRPr="007C4B85" w:rsidRDefault="00C45396" w:rsidP="00783308">
      <w:pPr>
        <w:pStyle w:val="ListParagraph"/>
        <w:jc w:val="both"/>
      </w:pPr>
    </w:p>
    <w:p w14:paraId="49C3C8FE" w14:textId="43989E48" w:rsidR="005F5496" w:rsidRDefault="00D2526A" w:rsidP="00783308">
      <w:pPr>
        <w:rPr>
          <w:b/>
          <w:bCs/>
        </w:rPr>
      </w:pPr>
      <w:r>
        <w:rPr>
          <w:b/>
          <w:bCs/>
        </w:rPr>
        <w:t>(c)</w:t>
      </w:r>
      <w:r w:rsidR="005F5496">
        <w:rPr>
          <w:b/>
          <w:bCs/>
        </w:rPr>
        <w:t xml:space="preserve"> Odstavki, alineje in slog</w:t>
      </w:r>
    </w:p>
    <w:p w14:paraId="7702916F" w14:textId="1BFFA84C" w:rsidR="005F5496" w:rsidRDefault="005F5496" w:rsidP="00783308">
      <w:pPr>
        <w:pStyle w:val="ListParagraph"/>
        <w:numPr>
          <w:ilvl w:val="0"/>
          <w:numId w:val="23"/>
        </w:numPr>
        <w:jc w:val="both"/>
      </w:pPr>
      <w:r w:rsidRPr="002833AB">
        <w:t>Odstavki naj bodo daljši od ene povedi, vendar ne predolgi (pol strani je preveč)</w:t>
      </w:r>
      <w:r>
        <w:t>.</w:t>
      </w:r>
    </w:p>
    <w:p w14:paraId="3892555F" w14:textId="77777777" w:rsidR="005F5496" w:rsidRDefault="005F5496" w:rsidP="00783308">
      <w:pPr>
        <w:pStyle w:val="ListParagraph"/>
        <w:numPr>
          <w:ilvl w:val="0"/>
          <w:numId w:val="23"/>
        </w:numPr>
        <w:jc w:val="both"/>
      </w:pPr>
      <w:r>
        <w:t>Odstavke ločujte med seboj s prazno vrstico ali večjim razmikom.</w:t>
      </w:r>
    </w:p>
    <w:p w14:paraId="60E1F5B3" w14:textId="3AAD51D6" w:rsidR="005F5496" w:rsidRDefault="00EC25DA" w:rsidP="00783308">
      <w:pPr>
        <w:pStyle w:val="ListParagraph"/>
        <w:numPr>
          <w:ilvl w:val="0"/>
          <w:numId w:val="23"/>
        </w:numPr>
        <w:jc w:val="both"/>
      </w:pPr>
      <w:r>
        <w:t>L</w:t>
      </w:r>
      <w:r w:rsidR="005F5496">
        <w:t xml:space="preserve">ahko uporabite </w:t>
      </w:r>
      <w:r>
        <w:t xml:space="preserve">tudi </w:t>
      </w:r>
      <w:r w:rsidR="005F5496">
        <w:t>aline</w:t>
      </w:r>
      <w:r w:rsidR="00121354">
        <w:t>j</w:t>
      </w:r>
      <w:r w:rsidR="005F5496">
        <w:t>e, vendar besedilo ne sme biti prevladujoče v alinejah.</w:t>
      </w:r>
    </w:p>
    <w:p w14:paraId="579BCC36" w14:textId="77777777" w:rsidR="005F5496" w:rsidRPr="009E168F" w:rsidRDefault="005F5496" w:rsidP="00783308">
      <w:pPr>
        <w:pStyle w:val="ListParagraph"/>
        <w:numPr>
          <w:ilvl w:val="0"/>
          <w:numId w:val="23"/>
        </w:numPr>
        <w:spacing w:before="360"/>
        <w:jc w:val="both"/>
        <w:rPr>
          <w:rFonts w:cs="Calibri"/>
        </w:rPr>
      </w:pPr>
      <w:r>
        <w:t>Slog in uporaba ločil pri alinejah morata biti na način:</w:t>
      </w:r>
    </w:p>
    <w:p w14:paraId="0EF61AF2" w14:textId="77777777" w:rsidR="005F5496" w:rsidRPr="00527C1D" w:rsidRDefault="005F5496" w:rsidP="00783308">
      <w:pPr>
        <w:pStyle w:val="ListParagraph"/>
        <w:numPr>
          <w:ilvl w:val="1"/>
          <w:numId w:val="23"/>
        </w:numPr>
        <w:spacing w:before="360"/>
        <w:jc w:val="both"/>
        <w:rPr>
          <w:rFonts w:cs="Calibri"/>
        </w:rPr>
      </w:pPr>
      <w:r w:rsidRPr="00527C1D">
        <w:rPr>
          <w:rFonts w:cs="Calibri"/>
        </w:rPr>
        <w:t>to je primer prve alineje,</w:t>
      </w:r>
    </w:p>
    <w:p w14:paraId="12747BE6" w14:textId="77777777" w:rsidR="005F5496" w:rsidRPr="00527C1D" w:rsidRDefault="005F5496" w:rsidP="00783308">
      <w:pPr>
        <w:pStyle w:val="ListParagraph"/>
        <w:numPr>
          <w:ilvl w:val="1"/>
          <w:numId w:val="23"/>
        </w:numPr>
        <w:spacing w:before="360"/>
        <w:jc w:val="both"/>
        <w:rPr>
          <w:rFonts w:cs="Calibri"/>
        </w:rPr>
      </w:pPr>
      <w:r w:rsidRPr="00527C1D">
        <w:rPr>
          <w:rFonts w:cs="Calibri"/>
        </w:rPr>
        <w:t>to je primer druge alineje.</w:t>
      </w:r>
    </w:p>
    <w:p w14:paraId="19C1F30F" w14:textId="77777777" w:rsidR="005F5496" w:rsidRDefault="005F5496" w:rsidP="00783308">
      <w:pPr>
        <w:pStyle w:val="ListParagraph"/>
        <w:numPr>
          <w:ilvl w:val="0"/>
          <w:numId w:val="23"/>
        </w:numPr>
        <w:jc w:val="both"/>
      </w:pPr>
      <w:r>
        <w:t>Besedilo oblikujte v obojestransko poravnavo.</w:t>
      </w:r>
    </w:p>
    <w:p w14:paraId="40964B62" w14:textId="77777777" w:rsidR="005F5496" w:rsidRDefault="005F5496" w:rsidP="00783308">
      <w:pPr>
        <w:pStyle w:val="ListParagraph"/>
        <w:numPr>
          <w:ilvl w:val="0"/>
          <w:numId w:val="23"/>
        </w:numPr>
        <w:jc w:val="both"/>
      </w:pPr>
      <w:r>
        <w:t>Pišite povezano in logično.</w:t>
      </w:r>
    </w:p>
    <w:p w14:paraId="198204FC" w14:textId="60D6CCA3" w:rsidR="00DA683B" w:rsidRDefault="00DA683B" w:rsidP="00783308"/>
    <w:p w14:paraId="591259D4" w14:textId="77777777" w:rsidR="00EC25DA" w:rsidRPr="002833AB" w:rsidRDefault="00EC25DA" w:rsidP="00783308"/>
    <w:p w14:paraId="78DD2C02" w14:textId="0109F297" w:rsidR="00D2526A" w:rsidRDefault="00EB5F64" w:rsidP="00783308">
      <w:pPr>
        <w:rPr>
          <w:b/>
          <w:bCs/>
        </w:rPr>
      </w:pPr>
      <w:r>
        <w:rPr>
          <w:b/>
          <w:bCs/>
        </w:rPr>
        <w:t>(</w:t>
      </w:r>
      <w:r w:rsidR="00D2526A">
        <w:rPr>
          <w:b/>
          <w:bCs/>
        </w:rPr>
        <w:t>d) Navajanje virov</w:t>
      </w:r>
    </w:p>
    <w:p w14:paraId="18EEB0AB" w14:textId="77777777" w:rsidR="00C3758A" w:rsidRPr="00392C61" w:rsidRDefault="00C3758A" w:rsidP="00783308">
      <w:pPr>
        <w:pStyle w:val="ListParagraph"/>
        <w:numPr>
          <w:ilvl w:val="0"/>
          <w:numId w:val="19"/>
        </w:numPr>
        <w:jc w:val="both"/>
      </w:pPr>
      <w:r w:rsidRPr="00392C61">
        <w:rPr>
          <w:rFonts w:eastAsia="Batang" w:cs="Calibri"/>
        </w:rPr>
        <w:t xml:space="preserve">Pri vsem, kar zapišete, mora biti jasno razvidno, ali so to vaše misli ali pa ste informacije od nekod povzeli, in če da, od kod. </w:t>
      </w:r>
    </w:p>
    <w:p w14:paraId="0CB96871" w14:textId="20041A3B" w:rsidR="000E315F" w:rsidRPr="00392C61" w:rsidRDefault="000E315F" w:rsidP="00783308">
      <w:pPr>
        <w:pStyle w:val="ListParagraph"/>
        <w:numPr>
          <w:ilvl w:val="0"/>
          <w:numId w:val="19"/>
        </w:numPr>
        <w:jc w:val="both"/>
      </w:pPr>
      <w:r w:rsidRPr="00392C61">
        <w:rPr>
          <w:rFonts w:eastAsia="Batang" w:cs="Calibri"/>
        </w:rPr>
        <w:t xml:space="preserve">Če misel, trditev, informacijo dobesedno prevedete ali prepišete iz nekega vira, mora biti </w:t>
      </w:r>
      <w:r w:rsidR="00320619" w:rsidRPr="00392C61">
        <w:rPr>
          <w:rFonts w:eastAsia="Batang" w:cs="Calibri"/>
        </w:rPr>
        <w:t>ta del besedila v narekovajih in dodan sklic na vir na način [1], [2].</w:t>
      </w:r>
    </w:p>
    <w:p w14:paraId="1DDFDE06" w14:textId="77777777" w:rsidR="004B650A" w:rsidRPr="004B650A" w:rsidRDefault="00C3758A" w:rsidP="00783308">
      <w:pPr>
        <w:pStyle w:val="ListParagraph"/>
        <w:numPr>
          <w:ilvl w:val="0"/>
          <w:numId w:val="19"/>
        </w:numPr>
        <w:jc w:val="both"/>
      </w:pPr>
      <w:r w:rsidRPr="00392C61">
        <w:rPr>
          <w:rFonts w:eastAsia="Batang" w:cs="Calibri"/>
        </w:rPr>
        <w:t xml:space="preserve">Za </w:t>
      </w:r>
      <w:r w:rsidR="0040446E" w:rsidRPr="00392C61">
        <w:rPr>
          <w:rFonts w:eastAsia="Batang" w:cs="Calibri"/>
        </w:rPr>
        <w:t xml:space="preserve">vsebine ali </w:t>
      </w:r>
      <w:r w:rsidRPr="00392C61">
        <w:rPr>
          <w:rFonts w:eastAsia="Batang" w:cs="Calibri"/>
        </w:rPr>
        <w:t>informacije</w:t>
      </w:r>
      <w:r w:rsidR="00F47526" w:rsidRPr="00392C61">
        <w:rPr>
          <w:rFonts w:eastAsia="Batang" w:cs="Calibri"/>
        </w:rPr>
        <w:t>, ki jih</w:t>
      </w:r>
      <w:r w:rsidR="0040446E" w:rsidRPr="00392C61">
        <w:rPr>
          <w:rFonts w:eastAsia="Batang" w:cs="Calibri"/>
        </w:rPr>
        <w:t xml:space="preserve"> </w:t>
      </w:r>
      <w:r w:rsidRPr="00392C61">
        <w:rPr>
          <w:rFonts w:eastAsia="Batang" w:cs="Calibri"/>
        </w:rPr>
        <w:t>povzamete</w:t>
      </w:r>
      <w:r w:rsidR="0040446E" w:rsidRPr="00392C61">
        <w:rPr>
          <w:rFonts w:eastAsia="Batang" w:cs="Calibri"/>
        </w:rPr>
        <w:t xml:space="preserve"> iz </w:t>
      </w:r>
      <w:r w:rsidR="007B3E34" w:rsidRPr="00392C61">
        <w:rPr>
          <w:rFonts w:eastAsia="Batang" w:cs="Calibri"/>
        </w:rPr>
        <w:t xml:space="preserve">drugih </w:t>
      </w:r>
      <w:r w:rsidR="0040446E" w:rsidRPr="00392C61">
        <w:rPr>
          <w:rFonts w:eastAsia="Batang" w:cs="Calibri"/>
        </w:rPr>
        <w:t>virov, vendar jih pri tem strnete in poveste s svojimi besedami</w:t>
      </w:r>
      <w:r w:rsidRPr="00392C61">
        <w:rPr>
          <w:rFonts w:eastAsia="Batang" w:cs="Calibri"/>
        </w:rPr>
        <w:t xml:space="preserve">, </w:t>
      </w:r>
      <w:r w:rsidR="00F47526" w:rsidRPr="00392C61">
        <w:rPr>
          <w:rFonts w:eastAsia="Batang" w:cs="Calibri"/>
        </w:rPr>
        <w:t xml:space="preserve">ne dobesedno iz uporabljenega vira, </w:t>
      </w:r>
      <w:r w:rsidR="0066659B" w:rsidRPr="00392C61">
        <w:rPr>
          <w:rFonts w:eastAsia="Batang" w:cs="Calibri"/>
        </w:rPr>
        <w:t xml:space="preserve">ne uporabite narekovajev, vendar </w:t>
      </w:r>
      <w:r w:rsidR="007B3E34" w:rsidRPr="00392C61">
        <w:rPr>
          <w:rFonts w:eastAsia="Batang" w:cs="Calibri"/>
        </w:rPr>
        <w:t xml:space="preserve">na koncu takega dela besedila </w:t>
      </w:r>
      <w:r w:rsidR="0066659B" w:rsidRPr="00392C61">
        <w:rPr>
          <w:rFonts w:eastAsia="Batang" w:cs="Calibri"/>
        </w:rPr>
        <w:t xml:space="preserve">obvezno </w:t>
      </w:r>
      <w:r w:rsidRPr="00392C61">
        <w:rPr>
          <w:rFonts w:eastAsia="Batang" w:cs="Calibri"/>
        </w:rPr>
        <w:t xml:space="preserve">navedite vir na način [1], [2]. </w:t>
      </w:r>
      <w:r w:rsidR="00520F11" w:rsidRPr="00392C61">
        <w:rPr>
          <w:rFonts w:eastAsia="Batang" w:cs="Calibri"/>
        </w:rPr>
        <w:t xml:space="preserve">Takšni deli besedila naj ne bodo zelo dolgi odstavki ali celo več odstavkov skupaj, </w:t>
      </w:r>
      <w:r w:rsidR="00F76D0F" w:rsidRPr="00392C61">
        <w:rPr>
          <w:rFonts w:eastAsia="Batang" w:cs="Calibri"/>
        </w:rPr>
        <w:t xml:space="preserve">saj ni cilj povzeti vsebine po drugem avtorju, ampak </w:t>
      </w:r>
      <w:r w:rsidR="00FA43C2" w:rsidRPr="00392C61">
        <w:rPr>
          <w:rFonts w:eastAsia="Batang" w:cs="Calibri"/>
        </w:rPr>
        <w:t>samostojno zasnovati in opisati pregled izbranega področja</w:t>
      </w:r>
      <w:r w:rsidR="00EE1A35" w:rsidRPr="00392C61">
        <w:rPr>
          <w:rFonts w:eastAsia="Batang" w:cs="Calibri"/>
        </w:rPr>
        <w:t xml:space="preserve"> s pomočjo več različnih virov informacij</w:t>
      </w:r>
      <w:r w:rsidR="00FA43C2" w:rsidRPr="00392C61">
        <w:rPr>
          <w:rFonts w:eastAsia="Batang" w:cs="Calibri"/>
        </w:rPr>
        <w:t>.</w:t>
      </w:r>
      <w:r w:rsidR="00A41542">
        <w:rPr>
          <w:rFonts w:eastAsia="Batang" w:cs="Calibri"/>
        </w:rPr>
        <w:t xml:space="preserve"> </w:t>
      </w:r>
    </w:p>
    <w:p w14:paraId="52D33CD9" w14:textId="70D46D8E" w:rsidR="00943246" w:rsidRPr="00392C61" w:rsidRDefault="00A41542" w:rsidP="00783308">
      <w:pPr>
        <w:pStyle w:val="ListParagraph"/>
        <w:numPr>
          <w:ilvl w:val="0"/>
          <w:numId w:val="19"/>
        </w:numPr>
        <w:jc w:val="both"/>
      </w:pPr>
      <w:r>
        <w:rPr>
          <w:rFonts w:eastAsia="Batang" w:cs="Calibri"/>
        </w:rPr>
        <w:t>Umetna inteligenca ni zanesljiv vir informacij in je ne navajajte kot vira informacij</w:t>
      </w:r>
      <w:r w:rsidR="004B650A">
        <w:rPr>
          <w:rFonts w:eastAsia="Batang" w:cs="Calibri"/>
        </w:rPr>
        <w:t>.</w:t>
      </w:r>
      <w:r>
        <w:rPr>
          <w:rFonts w:eastAsia="Batang" w:cs="Calibri"/>
        </w:rPr>
        <w:t xml:space="preserve"> </w:t>
      </w:r>
      <w:r w:rsidR="004B650A">
        <w:rPr>
          <w:rFonts w:eastAsia="Batang" w:cs="Calibri"/>
        </w:rPr>
        <w:t>Če kakšne informacije pridobite s pomočjo umetne inteligence, je treba preveriti njihovo točnost</w:t>
      </w:r>
      <w:r w:rsidR="00553A19">
        <w:rPr>
          <w:rFonts w:eastAsia="Batang" w:cs="Calibri"/>
        </w:rPr>
        <w:t xml:space="preserve"> v zaupanja vrednih virih in navesti te vire</w:t>
      </w:r>
      <w:r w:rsidR="004B650A">
        <w:rPr>
          <w:rFonts w:eastAsia="Batang" w:cs="Calibri"/>
        </w:rPr>
        <w:t>.</w:t>
      </w:r>
    </w:p>
    <w:p w14:paraId="0DC6BFD7" w14:textId="21A33F05" w:rsidR="00943246" w:rsidRPr="00392C61" w:rsidRDefault="00C3758A" w:rsidP="00783308">
      <w:pPr>
        <w:pStyle w:val="ListParagraph"/>
        <w:numPr>
          <w:ilvl w:val="0"/>
          <w:numId w:val="19"/>
        </w:numPr>
        <w:jc w:val="both"/>
      </w:pPr>
      <w:r w:rsidRPr="00392C61">
        <w:rPr>
          <w:rFonts w:eastAsia="Batang" w:cs="Calibri"/>
        </w:rPr>
        <w:t xml:space="preserve">Vsi </w:t>
      </w:r>
      <w:r w:rsidR="000E315F" w:rsidRPr="00392C61">
        <w:rPr>
          <w:rFonts w:eastAsia="Batang" w:cs="Calibri"/>
        </w:rPr>
        <w:t xml:space="preserve">navedeni </w:t>
      </w:r>
      <w:r w:rsidRPr="00392C61">
        <w:rPr>
          <w:rFonts w:eastAsia="Batang" w:cs="Calibri"/>
        </w:rPr>
        <w:t>viri morajo biti navedeni v celoti v seznamu literature</w:t>
      </w:r>
      <w:r w:rsidR="00943246" w:rsidRPr="00392C61">
        <w:rPr>
          <w:rFonts w:eastAsia="Batang" w:cs="Calibri"/>
        </w:rPr>
        <w:t xml:space="preserve"> na e</w:t>
      </w:r>
      <w:r w:rsidR="0066659B" w:rsidRPr="00392C61">
        <w:rPr>
          <w:rFonts w:eastAsia="Batang" w:cs="Calibri"/>
        </w:rPr>
        <w:t>n</w:t>
      </w:r>
      <w:r w:rsidR="00943246" w:rsidRPr="00392C61">
        <w:rPr>
          <w:rFonts w:eastAsia="Batang" w:cs="Calibri"/>
        </w:rPr>
        <w:t>ak način, kot ste navajali vire v vaji 2</w:t>
      </w:r>
      <w:r w:rsidRPr="00392C61">
        <w:rPr>
          <w:rFonts w:eastAsia="Batang" w:cs="Calibri"/>
        </w:rPr>
        <w:t xml:space="preserve">. </w:t>
      </w:r>
    </w:p>
    <w:p w14:paraId="0F775807" w14:textId="1831742D" w:rsidR="00C3758A" w:rsidRPr="00392C61" w:rsidRDefault="00C3758A" w:rsidP="00783308">
      <w:pPr>
        <w:pStyle w:val="ListParagraph"/>
        <w:numPr>
          <w:ilvl w:val="0"/>
          <w:numId w:val="19"/>
        </w:numPr>
        <w:jc w:val="both"/>
      </w:pPr>
      <w:r w:rsidRPr="00392C61">
        <w:rPr>
          <w:rFonts w:eastAsia="Batang" w:cs="Calibri"/>
        </w:rPr>
        <w:t>V seznamu literature ne smete navajati del, na kater</w:t>
      </w:r>
      <w:r w:rsidR="00CC6513" w:rsidRPr="00392C61">
        <w:rPr>
          <w:rFonts w:eastAsia="Batang" w:cs="Calibri"/>
        </w:rPr>
        <w:t>a</w:t>
      </w:r>
      <w:r w:rsidRPr="00392C61">
        <w:rPr>
          <w:rFonts w:eastAsia="Batang" w:cs="Calibri"/>
        </w:rPr>
        <w:t xml:space="preserve"> se nikjer v </w:t>
      </w:r>
      <w:r w:rsidR="00943246" w:rsidRPr="00392C61">
        <w:rPr>
          <w:rFonts w:eastAsia="Batang" w:cs="Calibri"/>
        </w:rPr>
        <w:t xml:space="preserve">besedilu </w:t>
      </w:r>
      <w:r w:rsidRPr="00392C61">
        <w:rPr>
          <w:rFonts w:eastAsia="Batang" w:cs="Calibri"/>
        </w:rPr>
        <w:t>ne sklicujete.</w:t>
      </w:r>
    </w:p>
    <w:p w14:paraId="7D7D0FAA" w14:textId="77777777" w:rsidR="00DA683B" w:rsidRDefault="00DA683B" w:rsidP="00783308">
      <w:pPr>
        <w:rPr>
          <w:b/>
          <w:bCs/>
        </w:rPr>
      </w:pPr>
    </w:p>
    <w:p w14:paraId="2A589A20" w14:textId="77777777" w:rsidR="00632AF9" w:rsidRDefault="00632AF9" w:rsidP="00783308"/>
    <w:p w14:paraId="650CDF52" w14:textId="77777777" w:rsidR="00632AF9" w:rsidRDefault="00632AF9" w:rsidP="00783308">
      <w:pPr>
        <w:rPr>
          <w:b/>
          <w:bCs/>
        </w:rPr>
      </w:pPr>
      <w:r>
        <w:rPr>
          <w:b/>
          <w:bCs/>
        </w:rPr>
        <w:br w:type="page"/>
      </w:r>
    </w:p>
    <w:p w14:paraId="241D766C" w14:textId="075BA60D" w:rsidR="00632AF9" w:rsidRDefault="00632AF9" w:rsidP="00783308">
      <w:pPr>
        <w:rPr>
          <w:b/>
          <w:bCs/>
          <w:sz w:val="28"/>
          <w:szCs w:val="28"/>
        </w:rPr>
      </w:pPr>
      <w:r w:rsidRPr="005D289D">
        <w:rPr>
          <w:b/>
          <w:bCs/>
          <w:sz w:val="28"/>
          <w:szCs w:val="28"/>
        </w:rPr>
        <w:lastRenderedPageBreak/>
        <w:t xml:space="preserve">Rezultat </w:t>
      </w:r>
      <w:r w:rsidR="00FC2A94">
        <w:rPr>
          <w:b/>
          <w:bCs/>
          <w:sz w:val="28"/>
          <w:szCs w:val="28"/>
        </w:rPr>
        <w:t>naloge</w:t>
      </w:r>
    </w:p>
    <w:p w14:paraId="5B27961A" w14:textId="77777777" w:rsidR="00DE66A6" w:rsidRPr="005D289D" w:rsidRDefault="00DE66A6" w:rsidP="00783308">
      <w:pPr>
        <w:rPr>
          <w:b/>
          <w:bCs/>
          <w:sz w:val="28"/>
          <w:szCs w:val="28"/>
        </w:rPr>
      </w:pPr>
    </w:p>
    <w:p w14:paraId="58AE5621" w14:textId="32DD2CEF" w:rsidR="00632AF9" w:rsidRPr="00DE66A6" w:rsidRDefault="00632AF9" w:rsidP="00783308">
      <w:pPr>
        <w:rPr>
          <w:b/>
          <w:bCs/>
          <w:sz w:val="32"/>
          <w:szCs w:val="32"/>
        </w:rPr>
      </w:pPr>
      <w:r w:rsidRPr="00DE66A6">
        <w:rPr>
          <w:b/>
          <w:bCs/>
          <w:sz w:val="32"/>
          <w:szCs w:val="32"/>
        </w:rPr>
        <w:t xml:space="preserve">2 </w:t>
      </w:r>
      <w:r w:rsidR="00DE66A6" w:rsidRPr="00DE66A6">
        <w:rPr>
          <w:b/>
          <w:bCs/>
          <w:sz w:val="32"/>
          <w:szCs w:val="32"/>
        </w:rPr>
        <w:t>NASLOV POGLAVJA</w:t>
      </w:r>
    </w:p>
    <w:p w14:paraId="332B23D4" w14:textId="3C6CABDE" w:rsidR="00632AF9" w:rsidRPr="00DE66A6" w:rsidRDefault="003C56D3" w:rsidP="00783308">
      <w:pPr>
        <w:rPr>
          <w:rFonts w:eastAsia="Batang"/>
        </w:rPr>
      </w:pPr>
      <w:r w:rsidRPr="00DE66A6">
        <w:rPr>
          <w:rFonts w:eastAsia="Batang"/>
        </w:rPr>
        <w:t>Napovedni stavek.</w:t>
      </w:r>
    </w:p>
    <w:p w14:paraId="23D27A40" w14:textId="77777777" w:rsidR="00DE66A6" w:rsidRDefault="00DE66A6" w:rsidP="00783308"/>
    <w:p w14:paraId="190A4ED0" w14:textId="18B6471A" w:rsidR="00632AF9" w:rsidRPr="00DE66A6" w:rsidRDefault="00632AF9" w:rsidP="00783308">
      <w:pPr>
        <w:rPr>
          <w:sz w:val="28"/>
          <w:szCs w:val="28"/>
        </w:rPr>
      </w:pPr>
      <w:r w:rsidRPr="00DE66A6">
        <w:rPr>
          <w:sz w:val="28"/>
          <w:szCs w:val="28"/>
        </w:rPr>
        <w:t xml:space="preserve">2.1 </w:t>
      </w:r>
      <w:r w:rsidR="00875101" w:rsidRPr="00DE66A6">
        <w:rPr>
          <w:sz w:val="28"/>
          <w:szCs w:val="28"/>
        </w:rPr>
        <w:t>Naslov p</w:t>
      </w:r>
      <w:r w:rsidRPr="00DE66A6">
        <w:rPr>
          <w:sz w:val="28"/>
          <w:szCs w:val="28"/>
        </w:rPr>
        <w:t>odpoglavj</w:t>
      </w:r>
      <w:r w:rsidR="00875101" w:rsidRPr="00DE66A6">
        <w:rPr>
          <w:sz w:val="28"/>
          <w:szCs w:val="28"/>
        </w:rPr>
        <w:t>a</w:t>
      </w:r>
    </w:p>
    <w:p w14:paraId="37EF8DD1" w14:textId="242655CF" w:rsidR="00632AF9" w:rsidRDefault="00EE4CF3" w:rsidP="00783308">
      <w:pPr>
        <w:rPr>
          <w:rFonts w:eastAsia="Batang"/>
        </w:rPr>
      </w:pPr>
      <w:r w:rsidRPr="00DE66A6">
        <w:rPr>
          <w:rFonts w:eastAsia="Batang"/>
        </w:rPr>
        <w:t>Pravilno oblikovana in v odstavke razdeljena v</w:t>
      </w:r>
      <w:r w:rsidR="00AB0F49" w:rsidRPr="00DE66A6">
        <w:rPr>
          <w:rFonts w:eastAsia="Batang"/>
        </w:rPr>
        <w:t xml:space="preserve">sebina </w:t>
      </w:r>
      <w:r w:rsidRPr="00DE66A6">
        <w:rPr>
          <w:rFonts w:eastAsia="Batang"/>
        </w:rPr>
        <w:t>pod</w:t>
      </w:r>
      <w:r w:rsidR="00AB0F49" w:rsidRPr="00DE66A6">
        <w:rPr>
          <w:rFonts w:eastAsia="Batang"/>
        </w:rPr>
        <w:t>poglavja</w:t>
      </w:r>
      <w:r w:rsidR="00303991" w:rsidRPr="00DE66A6">
        <w:rPr>
          <w:rFonts w:eastAsia="Batang"/>
        </w:rPr>
        <w:t xml:space="preserve"> s pravilnim navajanjem virov</w:t>
      </w:r>
      <w:r w:rsidR="009A6933" w:rsidRPr="00DE66A6">
        <w:rPr>
          <w:rFonts w:eastAsia="Batang"/>
        </w:rPr>
        <w:t>.</w:t>
      </w:r>
    </w:p>
    <w:p w14:paraId="1920BA89" w14:textId="77777777" w:rsidR="00DE66A6" w:rsidRPr="00DE66A6" w:rsidRDefault="00DE66A6" w:rsidP="00783308">
      <w:pPr>
        <w:rPr>
          <w:rFonts w:eastAsia="Batang"/>
        </w:rPr>
      </w:pPr>
    </w:p>
    <w:p w14:paraId="0FA4AEC0" w14:textId="49C96737" w:rsidR="00632AF9" w:rsidRPr="00DE66A6" w:rsidRDefault="00632AF9" w:rsidP="00783308">
      <w:pPr>
        <w:rPr>
          <w:sz w:val="28"/>
          <w:szCs w:val="28"/>
        </w:rPr>
      </w:pPr>
      <w:r w:rsidRPr="00DE66A6">
        <w:rPr>
          <w:sz w:val="28"/>
          <w:szCs w:val="28"/>
        </w:rPr>
        <w:t xml:space="preserve">2.2 </w:t>
      </w:r>
      <w:r w:rsidR="00875101" w:rsidRPr="00DE66A6">
        <w:rPr>
          <w:sz w:val="28"/>
          <w:szCs w:val="28"/>
        </w:rPr>
        <w:t>Naslov p</w:t>
      </w:r>
      <w:r w:rsidRPr="00DE66A6">
        <w:rPr>
          <w:sz w:val="28"/>
          <w:szCs w:val="28"/>
        </w:rPr>
        <w:t>odpoglavj</w:t>
      </w:r>
      <w:r w:rsidR="00875101" w:rsidRPr="00DE66A6">
        <w:rPr>
          <w:sz w:val="28"/>
          <w:szCs w:val="28"/>
        </w:rPr>
        <w:t>a</w:t>
      </w:r>
    </w:p>
    <w:p w14:paraId="1521D434" w14:textId="77777777" w:rsidR="00303991" w:rsidRDefault="00303991" w:rsidP="00783308">
      <w:pPr>
        <w:rPr>
          <w:rFonts w:eastAsia="Batang"/>
        </w:rPr>
      </w:pPr>
      <w:r w:rsidRPr="00DE66A6">
        <w:rPr>
          <w:rFonts w:eastAsia="Batang"/>
        </w:rPr>
        <w:t>Pravilno oblikovana in v odstavke razdeljena vsebina podpoglavja s pravilnim navajanjem virov.</w:t>
      </w:r>
    </w:p>
    <w:p w14:paraId="1089C911" w14:textId="77777777" w:rsidR="00DE66A6" w:rsidRPr="00DE66A6" w:rsidRDefault="00DE66A6" w:rsidP="00783308">
      <w:pPr>
        <w:rPr>
          <w:rFonts w:eastAsia="Batang"/>
        </w:rPr>
      </w:pPr>
    </w:p>
    <w:p w14:paraId="5568DF90" w14:textId="3A59BCFA" w:rsidR="00632AF9" w:rsidRPr="00DE66A6" w:rsidRDefault="00632AF9" w:rsidP="00783308">
      <w:pPr>
        <w:rPr>
          <w:sz w:val="28"/>
          <w:szCs w:val="28"/>
        </w:rPr>
      </w:pPr>
      <w:r w:rsidRPr="00DE66A6">
        <w:rPr>
          <w:sz w:val="28"/>
          <w:szCs w:val="28"/>
        </w:rPr>
        <w:t xml:space="preserve">2.3 </w:t>
      </w:r>
      <w:r w:rsidR="00875101" w:rsidRPr="00DE66A6">
        <w:rPr>
          <w:sz w:val="28"/>
          <w:szCs w:val="28"/>
        </w:rPr>
        <w:t>Naslov p</w:t>
      </w:r>
      <w:r w:rsidRPr="00DE66A6">
        <w:rPr>
          <w:sz w:val="28"/>
          <w:szCs w:val="28"/>
        </w:rPr>
        <w:t>odpoglavj</w:t>
      </w:r>
      <w:r w:rsidR="00875101" w:rsidRPr="00DE66A6">
        <w:rPr>
          <w:sz w:val="28"/>
          <w:szCs w:val="28"/>
        </w:rPr>
        <w:t xml:space="preserve">a </w:t>
      </w:r>
      <w:r w:rsidR="00303991" w:rsidRPr="00DE66A6">
        <w:rPr>
          <w:sz w:val="28"/>
          <w:szCs w:val="28"/>
        </w:rPr>
        <w:t>(neobvezno)</w:t>
      </w:r>
    </w:p>
    <w:p w14:paraId="4196FE80" w14:textId="09F73192" w:rsidR="00632AF9" w:rsidRPr="00DE66A6" w:rsidRDefault="005D289D" w:rsidP="00783308">
      <w:pPr>
        <w:rPr>
          <w:rFonts w:eastAsia="Batang"/>
        </w:rPr>
      </w:pPr>
      <w:r w:rsidRPr="00DE66A6">
        <w:rPr>
          <w:rFonts w:eastAsia="Batang"/>
        </w:rPr>
        <w:t>Pravilno oblikovana in v odstavke razdeljena vsebina podpoglavja s pravilnim navajanjem virov.</w:t>
      </w:r>
    </w:p>
    <w:p w14:paraId="7B6085CF" w14:textId="77777777" w:rsidR="005D289D" w:rsidRPr="00DE66A6" w:rsidRDefault="005D289D" w:rsidP="00783308">
      <w:pPr>
        <w:rPr>
          <w:rFonts w:eastAsia="Batang"/>
        </w:rPr>
      </w:pPr>
    </w:p>
    <w:p w14:paraId="60AEB26B" w14:textId="2F593C9F" w:rsidR="005D289D" w:rsidRPr="00DE66A6" w:rsidRDefault="00DE66A6" w:rsidP="00783308">
      <w:pPr>
        <w:rPr>
          <w:b/>
          <w:bCs/>
          <w:sz w:val="32"/>
          <w:szCs w:val="32"/>
        </w:rPr>
      </w:pPr>
      <w:r w:rsidRPr="00DE66A6">
        <w:rPr>
          <w:b/>
          <w:bCs/>
          <w:sz w:val="32"/>
          <w:szCs w:val="32"/>
        </w:rPr>
        <w:t>LITERATURA</w:t>
      </w:r>
    </w:p>
    <w:p w14:paraId="5EF3FD9C" w14:textId="2C4C05D6" w:rsidR="005D289D" w:rsidRPr="00DE66A6" w:rsidRDefault="005D289D" w:rsidP="00783308">
      <w:r w:rsidRPr="00DE66A6">
        <w:t>Dopolnjen seznam uporablje</w:t>
      </w:r>
      <w:r w:rsidR="0021311C">
        <w:t>nih virov</w:t>
      </w:r>
      <w:r w:rsidRPr="00DE66A6">
        <w:t>.</w:t>
      </w:r>
    </w:p>
    <w:p w14:paraId="5AF43A80" w14:textId="194294F1" w:rsidR="001C13F0" w:rsidRPr="00031C6B" w:rsidRDefault="001C13F0" w:rsidP="00783308">
      <w:r w:rsidRPr="00031C6B">
        <w:br w:type="page"/>
      </w:r>
    </w:p>
    <w:p w14:paraId="6BDC56C9" w14:textId="52EC1DC9" w:rsidR="00274897" w:rsidRPr="0079427D" w:rsidRDefault="00274897" w:rsidP="00274897">
      <w:pPr>
        <w:pStyle w:val="Heading1"/>
        <w:numPr>
          <w:ilvl w:val="0"/>
          <w:numId w:val="0"/>
        </w:numPr>
        <w:ind w:left="432" w:hanging="432"/>
        <w:jc w:val="both"/>
        <w:rPr>
          <w:lang w:val="sl-SI"/>
        </w:rPr>
      </w:pPr>
      <w:bookmarkStart w:id="5" w:name="_Toc222215413"/>
      <w:r w:rsidRPr="0079427D">
        <w:rPr>
          <w:lang w:val="sl-SI"/>
        </w:rPr>
        <w:lastRenderedPageBreak/>
        <w:t xml:space="preserve">VajA </w:t>
      </w:r>
      <w:r w:rsidR="001C2852">
        <w:rPr>
          <w:lang w:val="sl-SI"/>
        </w:rPr>
        <w:t>5</w:t>
      </w:r>
      <w:r w:rsidRPr="0079427D">
        <w:rPr>
          <w:lang w:val="sl-SI"/>
        </w:rPr>
        <w:t xml:space="preserve">: </w:t>
      </w:r>
      <w:r w:rsidR="00596987">
        <w:rPr>
          <w:lang w:val="sl-SI"/>
        </w:rPr>
        <w:t xml:space="preserve">USTVARJANJE IN IZVOZ SEZNAMA </w:t>
      </w:r>
      <w:r>
        <w:rPr>
          <w:lang w:val="sl-SI"/>
        </w:rPr>
        <w:t xml:space="preserve">LITERATURE </w:t>
      </w:r>
      <w:r w:rsidR="00596987">
        <w:rPr>
          <w:lang w:val="sl-SI"/>
        </w:rPr>
        <w:t>Z</w:t>
      </w:r>
      <w:r>
        <w:rPr>
          <w:lang w:val="sl-SI"/>
        </w:rPr>
        <w:t xml:space="preserve"> ORODJ</w:t>
      </w:r>
      <w:r w:rsidR="00596987">
        <w:rPr>
          <w:lang w:val="sl-SI"/>
        </w:rPr>
        <w:t>EM</w:t>
      </w:r>
      <w:r>
        <w:rPr>
          <w:lang w:val="sl-SI"/>
        </w:rPr>
        <w:t xml:space="preserve"> ZOTERO</w:t>
      </w:r>
      <w:bookmarkEnd w:id="5"/>
    </w:p>
    <w:p w14:paraId="7EFA5BA5" w14:textId="77777777" w:rsidR="00274897" w:rsidRDefault="00274897" w:rsidP="00274897">
      <w:pPr>
        <w:rPr>
          <w:b/>
          <w:bCs/>
        </w:rPr>
      </w:pPr>
    </w:p>
    <w:p w14:paraId="659AC83E" w14:textId="77777777" w:rsidR="00274897" w:rsidRPr="005D289D" w:rsidRDefault="00274897" w:rsidP="00274897">
      <w:pPr>
        <w:rPr>
          <w:b/>
          <w:bCs/>
          <w:sz w:val="28"/>
          <w:szCs w:val="28"/>
        </w:rPr>
      </w:pPr>
      <w:r w:rsidRPr="005D289D">
        <w:rPr>
          <w:b/>
          <w:bCs/>
          <w:sz w:val="28"/>
          <w:szCs w:val="28"/>
        </w:rPr>
        <w:t>Cilj vaje</w:t>
      </w:r>
    </w:p>
    <w:p w14:paraId="7E00E3BD" w14:textId="1552B49B" w:rsidR="00274897" w:rsidRPr="00743086" w:rsidRDefault="00274897" w:rsidP="00274897">
      <w:r>
        <w:t xml:space="preserve">Študenti spoznajo </w:t>
      </w:r>
      <w:r w:rsidR="00647D2F">
        <w:t xml:space="preserve">preprost način, kako iz seznama virov, shranjenih v knjižnici </w:t>
      </w:r>
      <w:proofErr w:type="spellStart"/>
      <w:r w:rsidR="00647D2F">
        <w:t>Zotero</w:t>
      </w:r>
      <w:proofErr w:type="spellEnd"/>
      <w:r w:rsidR="00647D2F">
        <w:t>, ustvarijo seznam literature</w:t>
      </w:r>
      <w:r>
        <w:t>.</w:t>
      </w:r>
    </w:p>
    <w:p w14:paraId="032DB51D" w14:textId="77777777" w:rsidR="00274897" w:rsidRDefault="00274897" w:rsidP="00274897">
      <w:pPr>
        <w:rPr>
          <w:b/>
          <w:bCs/>
        </w:rPr>
      </w:pPr>
    </w:p>
    <w:p w14:paraId="0B89B8EF" w14:textId="77777777" w:rsidR="00274897" w:rsidRPr="005D289D" w:rsidRDefault="00274897" w:rsidP="00274897">
      <w:pPr>
        <w:rPr>
          <w:b/>
          <w:bCs/>
          <w:sz w:val="28"/>
          <w:szCs w:val="28"/>
        </w:rPr>
      </w:pPr>
      <w:r w:rsidRPr="005D289D">
        <w:rPr>
          <w:b/>
          <w:bCs/>
          <w:sz w:val="28"/>
          <w:szCs w:val="28"/>
        </w:rPr>
        <w:t>Navodila</w:t>
      </w:r>
    </w:p>
    <w:p w14:paraId="27768781" w14:textId="057FE69C" w:rsidR="00274897" w:rsidRDefault="00647D2F" w:rsidP="00654132">
      <w:pPr>
        <w:pStyle w:val="ListParagraph"/>
        <w:numPr>
          <w:ilvl w:val="0"/>
          <w:numId w:val="34"/>
        </w:numPr>
        <w:jc w:val="both"/>
      </w:pPr>
      <w:r>
        <w:t xml:space="preserve">V knjižnico </w:t>
      </w:r>
      <w:proofErr w:type="spellStart"/>
      <w:r>
        <w:t>Zotero</w:t>
      </w:r>
      <w:proofErr w:type="spellEnd"/>
      <w:r>
        <w:t xml:space="preserve"> dodajte k virom, ki ste jih vanjo vnesli v vaji 2, </w:t>
      </w:r>
      <w:r w:rsidR="00843DBE">
        <w:t>še preostale vire, ki jih navajate v nalogi 4</w:t>
      </w:r>
      <w:r w:rsidR="00274897">
        <w:t xml:space="preserve">. </w:t>
      </w:r>
    </w:p>
    <w:p w14:paraId="09392660" w14:textId="1A2F37AE" w:rsidR="00274897" w:rsidRDefault="009B0159" w:rsidP="00274897">
      <w:pPr>
        <w:pStyle w:val="ListParagraph"/>
        <w:numPr>
          <w:ilvl w:val="0"/>
          <w:numId w:val="34"/>
        </w:numPr>
        <w:jc w:val="both"/>
      </w:pPr>
      <w:r>
        <w:t xml:space="preserve">Vse </w:t>
      </w:r>
      <w:r w:rsidR="00065388">
        <w:t xml:space="preserve">vire označite in kliknite </w:t>
      </w:r>
      <w:r w:rsidR="00273DBC">
        <w:t xml:space="preserve">zadnjo </w:t>
      </w:r>
      <w:r w:rsidR="00065388">
        <w:t xml:space="preserve">ikono </w:t>
      </w:r>
      <w:r w:rsidR="00273DBC">
        <w:t>v v</w:t>
      </w:r>
      <w:r w:rsidR="00305E9B">
        <w:t>rstici</w:t>
      </w:r>
      <w:r w:rsidR="00CD33D3">
        <w:t xml:space="preserve"> nad sezna</w:t>
      </w:r>
      <w:r w:rsidR="00725D25">
        <w:t xml:space="preserve">mom, </w:t>
      </w:r>
      <w:proofErr w:type="spellStart"/>
      <w:r w:rsidR="00065388">
        <w:t>Create</w:t>
      </w:r>
      <w:proofErr w:type="spellEnd"/>
      <w:r w:rsidR="00065388">
        <w:t xml:space="preserve"> </w:t>
      </w:r>
      <w:proofErr w:type="spellStart"/>
      <w:r w:rsidR="008A7B3A">
        <w:t>library</w:t>
      </w:r>
      <w:proofErr w:type="spellEnd"/>
      <w:r w:rsidR="00274897">
        <w:t>.</w:t>
      </w:r>
    </w:p>
    <w:p w14:paraId="7081E16D" w14:textId="0B537BED" w:rsidR="00274897" w:rsidRDefault="007321C1" w:rsidP="00274897">
      <w:r>
        <w:rPr>
          <w:noProof/>
        </w:rPr>
        <w:drawing>
          <wp:inline distT="0" distB="0" distL="0" distR="0" wp14:anchorId="1CC5EBBF" wp14:editId="096CCEED">
            <wp:extent cx="5728335" cy="1698625"/>
            <wp:effectExtent l="0" t="0" r="5715" b="0"/>
            <wp:docPr id="1821597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597839" name=""/>
                    <pic:cNvPicPr/>
                  </pic:nvPicPr>
                  <pic:blipFill>
                    <a:blip r:embed="rId22"/>
                    <a:stretch>
                      <a:fillRect/>
                    </a:stretch>
                  </pic:blipFill>
                  <pic:spPr>
                    <a:xfrm>
                      <a:off x="0" y="0"/>
                      <a:ext cx="5728335" cy="1698625"/>
                    </a:xfrm>
                    <a:prstGeom prst="rect">
                      <a:avLst/>
                    </a:prstGeom>
                  </pic:spPr>
                </pic:pic>
              </a:graphicData>
            </a:graphic>
          </wp:inline>
        </w:drawing>
      </w:r>
    </w:p>
    <w:p w14:paraId="41B20769" w14:textId="77777777" w:rsidR="00274897" w:rsidRDefault="00274897" w:rsidP="00274897">
      <w:pPr>
        <w:pStyle w:val="ListParagraph"/>
        <w:jc w:val="both"/>
      </w:pPr>
    </w:p>
    <w:p w14:paraId="65D327E0" w14:textId="60246981" w:rsidR="00274897" w:rsidRDefault="00254AEE" w:rsidP="00274897">
      <w:pPr>
        <w:pStyle w:val="ListParagraph"/>
        <w:numPr>
          <w:ilvl w:val="0"/>
          <w:numId w:val="34"/>
        </w:numPr>
        <w:jc w:val="both"/>
      </w:pPr>
      <w:r>
        <w:t>Kot citatni slog dodajte ISO-690 (</w:t>
      </w:r>
      <w:proofErr w:type="spellStart"/>
      <w:r>
        <w:t>full</w:t>
      </w:r>
      <w:proofErr w:type="spellEnd"/>
      <w:r>
        <w:t xml:space="preserve"> note, </w:t>
      </w:r>
      <w:proofErr w:type="spellStart"/>
      <w:r>
        <w:t>Slovenčina</w:t>
      </w:r>
      <w:proofErr w:type="spellEnd"/>
      <w:r>
        <w:t>) in izberite ta slog</w:t>
      </w:r>
      <w:r w:rsidR="00274897">
        <w:t>.</w:t>
      </w:r>
    </w:p>
    <w:p w14:paraId="70ADA951" w14:textId="25666CF9" w:rsidR="00274897" w:rsidRDefault="000800C5" w:rsidP="00274897">
      <w:r>
        <w:rPr>
          <w:noProof/>
        </w:rPr>
        <w:drawing>
          <wp:inline distT="0" distB="0" distL="0" distR="0" wp14:anchorId="656F4FAA" wp14:editId="5DABD86C">
            <wp:extent cx="5728335" cy="2550795"/>
            <wp:effectExtent l="0" t="0" r="5715" b="1905"/>
            <wp:docPr id="926473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473731" name=""/>
                    <pic:cNvPicPr/>
                  </pic:nvPicPr>
                  <pic:blipFill>
                    <a:blip r:embed="rId23"/>
                    <a:stretch>
                      <a:fillRect/>
                    </a:stretch>
                  </pic:blipFill>
                  <pic:spPr>
                    <a:xfrm>
                      <a:off x="0" y="0"/>
                      <a:ext cx="5728335" cy="2550795"/>
                    </a:xfrm>
                    <a:prstGeom prst="rect">
                      <a:avLst/>
                    </a:prstGeom>
                  </pic:spPr>
                </pic:pic>
              </a:graphicData>
            </a:graphic>
          </wp:inline>
        </w:drawing>
      </w:r>
    </w:p>
    <w:p w14:paraId="51458CAC" w14:textId="77777777" w:rsidR="00274897" w:rsidRDefault="00274897" w:rsidP="00274897">
      <w:pPr>
        <w:pStyle w:val="ListParagraph"/>
        <w:numPr>
          <w:ilvl w:val="0"/>
          <w:numId w:val="34"/>
        </w:numPr>
        <w:jc w:val="both"/>
      </w:pPr>
      <w:r>
        <w:br w:type="page"/>
      </w:r>
    </w:p>
    <w:p w14:paraId="63B14B9D" w14:textId="2F767204" w:rsidR="00274897" w:rsidRPr="000800C5" w:rsidRDefault="00E15120" w:rsidP="00B56AB7">
      <w:pPr>
        <w:pStyle w:val="ListParagraph"/>
        <w:numPr>
          <w:ilvl w:val="0"/>
          <w:numId w:val="34"/>
        </w:numPr>
        <w:jc w:val="both"/>
        <w:rPr>
          <w:b/>
          <w:bCs/>
        </w:rPr>
      </w:pPr>
      <w:r>
        <w:lastRenderedPageBreak/>
        <w:t xml:space="preserve">Kliknite </w:t>
      </w:r>
      <w:proofErr w:type="spellStart"/>
      <w:r>
        <w:t>Copy</w:t>
      </w:r>
      <w:proofErr w:type="spellEnd"/>
      <w:r>
        <w:t xml:space="preserve"> to </w:t>
      </w:r>
      <w:proofErr w:type="spellStart"/>
      <w:r>
        <w:t>Clipboard</w:t>
      </w:r>
      <w:proofErr w:type="spellEnd"/>
      <w:r w:rsidR="007A1F19">
        <w:t xml:space="preserve"> in prilepite seznam v rezultat vaje</w:t>
      </w:r>
      <w:r w:rsidR="00B24097">
        <w:rPr>
          <w:noProof/>
        </w:rPr>
        <w:drawing>
          <wp:inline distT="0" distB="0" distL="0" distR="0" wp14:anchorId="47912E9B" wp14:editId="45DABD64">
            <wp:extent cx="5728335" cy="2550795"/>
            <wp:effectExtent l="0" t="0" r="5715" b="1905"/>
            <wp:docPr id="194326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26114" name=""/>
                    <pic:cNvPicPr/>
                  </pic:nvPicPr>
                  <pic:blipFill>
                    <a:blip r:embed="rId24"/>
                    <a:stretch>
                      <a:fillRect/>
                    </a:stretch>
                  </pic:blipFill>
                  <pic:spPr>
                    <a:xfrm>
                      <a:off x="0" y="0"/>
                      <a:ext cx="5728335" cy="2550795"/>
                    </a:xfrm>
                    <a:prstGeom prst="rect">
                      <a:avLst/>
                    </a:prstGeom>
                  </pic:spPr>
                </pic:pic>
              </a:graphicData>
            </a:graphic>
          </wp:inline>
        </w:drawing>
      </w:r>
      <w:r w:rsidR="00274897" w:rsidRPr="000800C5">
        <w:rPr>
          <w:b/>
          <w:bCs/>
        </w:rPr>
        <w:br w:type="page"/>
      </w:r>
    </w:p>
    <w:p w14:paraId="23AEAFB0" w14:textId="77777777" w:rsidR="00274897" w:rsidRPr="005D289D" w:rsidRDefault="00274897" w:rsidP="00274897">
      <w:pPr>
        <w:rPr>
          <w:b/>
          <w:bCs/>
          <w:sz w:val="28"/>
          <w:szCs w:val="28"/>
        </w:rPr>
      </w:pPr>
      <w:r w:rsidRPr="005D289D">
        <w:rPr>
          <w:b/>
          <w:bCs/>
          <w:sz w:val="28"/>
          <w:szCs w:val="28"/>
        </w:rPr>
        <w:lastRenderedPageBreak/>
        <w:t>Rezultat vaje</w:t>
      </w:r>
    </w:p>
    <w:p w14:paraId="7F96AAC1" w14:textId="0712BAAA" w:rsidR="00274897" w:rsidRDefault="00FF563E" w:rsidP="00274897">
      <w:pPr>
        <w:rPr>
          <w:b/>
          <w:bCs/>
        </w:rPr>
      </w:pPr>
      <w:r>
        <w:rPr>
          <w:b/>
          <w:bCs/>
        </w:rPr>
        <w:t>Seznam virov</w:t>
      </w:r>
      <w:r w:rsidR="00C82782">
        <w:rPr>
          <w:b/>
          <w:bCs/>
        </w:rPr>
        <w:t xml:space="preserve"> iz knjižnice </w:t>
      </w:r>
      <w:proofErr w:type="spellStart"/>
      <w:r w:rsidR="00C82782">
        <w:rPr>
          <w:b/>
          <w:bCs/>
        </w:rPr>
        <w:t>Zotero</w:t>
      </w:r>
      <w:proofErr w:type="spellEnd"/>
      <w:r w:rsidR="00274897">
        <w:rPr>
          <w:b/>
          <w:bCs/>
        </w:rPr>
        <w:t>.</w:t>
      </w:r>
    </w:p>
    <w:p w14:paraId="6AAADE2E" w14:textId="77777777" w:rsidR="00274897" w:rsidRDefault="00274897" w:rsidP="00783308">
      <w:pPr>
        <w:pStyle w:val="Heading1"/>
        <w:numPr>
          <w:ilvl w:val="0"/>
          <w:numId w:val="0"/>
        </w:numPr>
        <w:ind w:left="432" w:hanging="432"/>
        <w:jc w:val="both"/>
        <w:rPr>
          <w:lang w:val="sl-SI"/>
        </w:rPr>
      </w:pPr>
      <w:r>
        <w:rPr>
          <w:lang w:val="sl-SI"/>
        </w:rPr>
        <w:br w:type="page"/>
      </w:r>
    </w:p>
    <w:p w14:paraId="38516EAF" w14:textId="4B76FDA6" w:rsidR="004F2E83" w:rsidRPr="006B2D9F" w:rsidRDefault="00FC2A94" w:rsidP="00783308">
      <w:pPr>
        <w:pStyle w:val="Heading1"/>
        <w:numPr>
          <w:ilvl w:val="0"/>
          <w:numId w:val="0"/>
        </w:numPr>
        <w:ind w:left="432" w:hanging="432"/>
        <w:jc w:val="both"/>
        <w:rPr>
          <w:lang w:val="sl-SI"/>
        </w:rPr>
      </w:pPr>
      <w:bookmarkStart w:id="6" w:name="_Toc222215414"/>
      <w:r>
        <w:rPr>
          <w:lang w:val="sl-SI"/>
        </w:rPr>
        <w:lastRenderedPageBreak/>
        <w:t>NALOGA</w:t>
      </w:r>
      <w:r w:rsidR="004F2E83" w:rsidRPr="006B2D9F">
        <w:rPr>
          <w:lang w:val="sl-SI"/>
        </w:rPr>
        <w:t xml:space="preserve"> </w:t>
      </w:r>
      <w:r w:rsidR="00C82782">
        <w:rPr>
          <w:lang w:val="sl-SI"/>
        </w:rPr>
        <w:t>6</w:t>
      </w:r>
      <w:r w:rsidR="004F2E83" w:rsidRPr="006B2D9F">
        <w:rPr>
          <w:lang w:val="sl-SI"/>
        </w:rPr>
        <w:t xml:space="preserve">: </w:t>
      </w:r>
      <w:r w:rsidR="00A264FC" w:rsidRPr="006B2D9F">
        <w:rPr>
          <w:lang w:val="sl-SI"/>
        </w:rPr>
        <w:t>O</w:t>
      </w:r>
      <w:r w:rsidR="004F2E83" w:rsidRPr="006B2D9F">
        <w:rPr>
          <w:lang w:val="sl-SI"/>
        </w:rPr>
        <w:t>PIS</w:t>
      </w:r>
      <w:r w:rsidR="00A264FC" w:rsidRPr="006B2D9F">
        <w:rPr>
          <w:lang w:val="sl-SI"/>
        </w:rPr>
        <w:t>OV</w:t>
      </w:r>
      <w:r w:rsidR="004F2E83" w:rsidRPr="006B2D9F">
        <w:rPr>
          <w:lang w:val="sl-SI"/>
        </w:rPr>
        <w:t xml:space="preserve">ANJE </w:t>
      </w:r>
      <w:r w:rsidR="009810D3" w:rsidRPr="006B2D9F">
        <w:rPr>
          <w:lang w:val="sl-SI"/>
        </w:rPr>
        <w:t>LASTNEGA RAZVOJNEGA ALI RA</w:t>
      </w:r>
      <w:r w:rsidR="00423B5D" w:rsidRPr="006B2D9F">
        <w:rPr>
          <w:lang w:val="sl-SI"/>
        </w:rPr>
        <w:t>z</w:t>
      </w:r>
      <w:r w:rsidR="009810D3" w:rsidRPr="006B2D9F">
        <w:rPr>
          <w:lang w:val="sl-SI"/>
        </w:rPr>
        <w:t xml:space="preserve">ISKOVALNEGA </w:t>
      </w:r>
      <w:r w:rsidR="00A264FC" w:rsidRPr="006B2D9F">
        <w:rPr>
          <w:lang w:val="sl-SI"/>
        </w:rPr>
        <w:t>DELA</w:t>
      </w:r>
      <w:bookmarkEnd w:id="6"/>
      <w:r w:rsidR="00C55D6F" w:rsidRPr="006B2D9F">
        <w:rPr>
          <w:lang w:val="sl-SI"/>
        </w:rPr>
        <w:t xml:space="preserve"> </w:t>
      </w:r>
    </w:p>
    <w:p w14:paraId="271000CC" w14:textId="77777777" w:rsidR="004F2E83" w:rsidRDefault="004F2E83" w:rsidP="00783308"/>
    <w:p w14:paraId="2BFB680E" w14:textId="51C65767" w:rsidR="004F2E83" w:rsidRPr="005D289D" w:rsidRDefault="004F2E83" w:rsidP="00783308">
      <w:pPr>
        <w:rPr>
          <w:b/>
          <w:bCs/>
          <w:sz w:val="28"/>
          <w:szCs w:val="28"/>
        </w:rPr>
      </w:pPr>
      <w:r w:rsidRPr="005D289D">
        <w:rPr>
          <w:b/>
          <w:bCs/>
          <w:sz w:val="28"/>
          <w:szCs w:val="28"/>
        </w:rPr>
        <w:t xml:space="preserve">Cilj </w:t>
      </w:r>
      <w:r w:rsidR="00FC2A94">
        <w:rPr>
          <w:b/>
          <w:bCs/>
          <w:sz w:val="28"/>
          <w:szCs w:val="28"/>
        </w:rPr>
        <w:t>naloge</w:t>
      </w:r>
    </w:p>
    <w:p w14:paraId="66D3A1AC" w14:textId="7EBFCD0F" w:rsidR="004F2E83" w:rsidRDefault="004F2E83" w:rsidP="00783308">
      <w:r>
        <w:t xml:space="preserve">Študent </w:t>
      </w:r>
      <w:r w:rsidR="00DF5BCB">
        <w:t>razvije in uri</w:t>
      </w:r>
      <w:r>
        <w:t xml:space="preserve"> veščine strokovnega pisanja, v katerem predstavlj</w:t>
      </w:r>
      <w:r w:rsidR="004D06E2">
        <w:t>a</w:t>
      </w:r>
      <w:r>
        <w:t xml:space="preserve"> lastn</w:t>
      </w:r>
      <w:r w:rsidR="004D06E2">
        <w:t xml:space="preserve">o raziskovalno ali razvojno </w:t>
      </w:r>
      <w:r>
        <w:t>del</w:t>
      </w:r>
      <w:r w:rsidR="004D06E2">
        <w:t>o</w:t>
      </w:r>
      <w:r>
        <w:t>.</w:t>
      </w:r>
    </w:p>
    <w:p w14:paraId="7BCC2090" w14:textId="77777777" w:rsidR="00D2457D" w:rsidRDefault="00D2457D" w:rsidP="00783308"/>
    <w:p w14:paraId="610A1D5C" w14:textId="04FBF224" w:rsidR="00D2457D" w:rsidRPr="005D289D" w:rsidRDefault="00D2457D" w:rsidP="00783308">
      <w:pPr>
        <w:rPr>
          <w:b/>
          <w:bCs/>
          <w:sz w:val="28"/>
          <w:szCs w:val="28"/>
        </w:rPr>
      </w:pPr>
      <w:r w:rsidRPr="005D289D">
        <w:rPr>
          <w:b/>
          <w:bCs/>
          <w:sz w:val="28"/>
          <w:szCs w:val="28"/>
        </w:rPr>
        <w:t>Navodila</w:t>
      </w:r>
    </w:p>
    <w:p w14:paraId="2599BA01" w14:textId="77777777" w:rsidR="005D4E34" w:rsidRDefault="00C55D6F" w:rsidP="00783308">
      <w:r>
        <w:t xml:space="preserve">Izberite neko </w:t>
      </w:r>
      <w:r w:rsidRPr="00926651">
        <w:t xml:space="preserve">svoje </w:t>
      </w:r>
      <w:r>
        <w:t xml:space="preserve">praktično razvojno ali raziskovalno </w:t>
      </w:r>
      <w:r w:rsidRPr="00926651">
        <w:t xml:space="preserve">delo, ki ste ga izvedli med študijem. </w:t>
      </w:r>
      <w:r>
        <w:t xml:space="preserve">Lahko je projekt, seminarsko delo ali podobno. </w:t>
      </w:r>
      <w:r w:rsidR="00034C09">
        <w:t xml:space="preserve">Ne glede na to, ali </w:t>
      </w:r>
      <w:r w:rsidR="001A258B">
        <w:t xml:space="preserve">ste </w:t>
      </w:r>
      <w:r>
        <w:t>pri izvedbi sodeloval</w:t>
      </w:r>
      <w:r w:rsidR="001A258B">
        <w:t>i z</w:t>
      </w:r>
      <w:r w:rsidRPr="00926651">
        <w:t xml:space="preserve"> </w:t>
      </w:r>
      <w:r w:rsidR="001A258B">
        <w:t>drugimi</w:t>
      </w:r>
      <w:r w:rsidRPr="00926651">
        <w:t xml:space="preserve">, </w:t>
      </w:r>
      <w:r w:rsidR="001A258B">
        <w:t xml:space="preserve">opis </w:t>
      </w:r>
      <w:r w:rsidR="003D5D1C">
        <w:t xml:space="preserve">tukaj </w:t>
      </w:r>
      <w:r w:rsidR="001A258B">
        <w:t>napiš</w:t>
      </w:r>
      <w:r w:rsidR="00F94845">
        <w:t>i</w:t>
      </w:r>
      <w:r w:rsidR="001A258B">
        <w:t xml:space="preserve">te </w:t>
      </w:r>
      <w:r w:rsidRPr="00926651">
        <w:t>samostojno in brez sodelovanja. </w:t>
      </w:r>
    </w:p>
    <w:p w14:paraId="249F3FEA" w14:textId="77777777" w:rsidR="005D4E34" w:rsidRDefault="005D4E34" w:rsidP="00783308"/>
    <w:p w14:paraId="5C1545BC" w14:textId="15818385" w:rsidR="00D2457D" w:rsidRDefault="00BA1022" w:rsidP="00783308">
      <w:r>
        <w:t xml:space="preserve">Opis mora biti vsebinsko vaše avtorsko delo. </w:t>
      </w:r>
      <w:r w:rsidR="009E6DB7">
        <w:t>U</w:t>
      </w:r>
      <w:r>
        <w:t>metn</w:t>
      </w:r>
      <w:r w:rsidR="009E6DB7">
        <w:t>a</w:t>
      </w:r>
      <w:r>
        <w:t xml:space="preserve"> inteligenc</w:t>
      </w:r>
      <w:r w:rsidR="009E6DB7">
        <w:t xml:space="preserve">a se lahko uporabi </w:t>
      </w:r>
      <w:r>
        <w:t>samo za urejanje sloga in jezika.</w:t>
      </w:r>
    </w:p>
    <w:p w14:paraId="37212C0B" w14:textId="77777777" w:rsidR="00D2457D" w:rsidRDefault="00D2457D" w:rsidP="00783308"/>
    <w:p w14:paraId="7D9176AA" w14:textId="297A0BCF" w:rsidR="00F3002A" w:rsidRDefault="00F3002A" w:rsidP="00783308">
      <w:pPr>
        <w:rPr>
          <w:b/>
          <w:bCs/>
        </w:rPr>
      </w:pPr>
      <w:r>
        <w:rPr>
          <w:b/>
          <w:bCs/>
        </w:rPr>
        <w:t xml:space="preserve">(a) </w:t>
      </w:r>
      <w:r w:rsidR="00BF2237">
        <w:rPr>
          <w:b/>
          <w:bCs/>
        </w:rPr>
        <w:t>Poglavja in v</w:t>
      </w:r>
      <w:r>
        <w:rPr>
          <w:b/>
          <w:bCs/>
        </w:rPr>
        <w:t>sebina</w:t>
      </w:r>
    </w:p>
    <w:p w14:paraId="32FF2BA4" w14:textId="716F9E98" w:rsidR="00BF2237" w:rsidRDefault="00BF2237" w:rsidP="00783308">
      <w:pPr>
        <w:pStyle w:val="ListParagraph"/>
        <w:numPr>
          <w:ilvl w:val="0"/>
          <w:numId w:val="21"/>
        </w:numPr>
        <w:spacing w:before="360"/>
        <w:jc w:val="both"/>
        <w:rPr>
          <w:rFonts w:eastAsia="Batang" w:cs="Calibri"/>
        </w:rPr>
      </w:pPr>
      <w:r w:rsidRPr="00B67D05">
        <w:rPr>
          <w:rFonts w:eastAsia="Batang" w:cs="Calibri"/>
        </w:rPr>
        <w:t xml:space="preserve">Opis razdelite v dve poglavji: </w:t>
      </w:r>
      <w:r w:rsidR="00971AEC">
        <w:rPr>
          <w:rFonts w:eastAsia="Batang" w:cs="Calibri"/>
        </w:rPr>
        <w:t>p</w:t>
      </w:r>
      <w:r w:rsidRPr="00B67D05">
        <w:rPr>
          <w:rFonts w:eastAsia="Batang" w:cs="Calibri"/>
        </w:rPr>
        <w:t>oglavje, poimenovano 3 Metoda dela, in poglavje, poimenovano 4 Rezultati.</w:t>
      </w:r>
    </w:p>
    <w:p w14:paraId="326EE441" w14:textId="6C29EF56" w:rsidR="00B67D05" w:rsidRDefault="00B67D05" w:rsidP="00783308">
      <w:pPr>
        <w:pStyle w:val="ListParagraph"/>
        <w:numPr>
          <w:ilvl w:val="0"/>
          <w:numId w:val="21"/>
        </w:numPr>
        <w:spacing w:before="360"/>
        <w:jc w:val="both"/>
        <w:rPr>
          <w:rFonts w:eastAsia="Batang" w:cs="Calibri"/>
        </w:rPr>
      </w:pPr>
      <w:r>
        <w:rPr>
          <w:rFonts w:eastAsia="Batang" w:cs="Calibri"/>
        </w:rPr>
        <w:t xml:space="preserve">V poglavju </w:t>
      </w:r>
      <w:r w:rsidR="00626A6C">
        <w:rPr>
          <w:rFonts w:eastAsia="Batang" w:cs="Calibri"/>
        </w:rPr>
        <w:t>M</w:t>
      </w:r>
      <w:r>
        <w:rPr>
          <w:rFonts w:eastAsia="Batang" w:cs="Calibri"/>
        </w:rPr>
        <w:t>etoda dela opišete, kako ste izvedli razvoj/raziskavo</w:t>
      </w:r>
      <w:r w:rsidR="00626A6C">
        <w:rPr>
          <w:rFonts w:eastAsia="Batang" w:cs="Calibri"/>
        </w:rPr>
        <w:t>:</w:t>
      </w:r>
    </w:p>
    <w:p w14:paraId="7DB10F81" w14:textId="39EECD3E" w:rsidR="00626A6C" w:rsidRPr="00E04F19" w:rsidRDefault="00441780" w:rsidP="00783308">
      <w:pPr>
        <w:pStyle w:val="ListParagraph"/>
        <w:numPr>
          <w:ilvl w:val="1"/>
          <w:numId w:val="21"/>
        </w:numPr>
        <w:spacing w:before="360"/>
        <w:jc w:val="both"/>
        <w:rPr>
          <w:rFonts w:eastAsia="Batang" w:cs="Calibri"/>
        </w:rPr>
      </w:pPr>
      <w:r w:rsidRPr="00E04F19">
        <w:rPr>
          <w:rFonts w:eastAsia="Batang" w:cs="Calibri"/>
        </w:rPr>
        <w:t>pri katerem predmetu in kdaj ste izvedli opisano delo</w:t>
      </w:r>
      <w:r w:rsidR="008A4FBA" w:rsidRPr="00E04F19">
        <w:rPr>
          <w:rFonts w:eastAsia="Batang" w:cs="Calibri"/>
        </w:rPr>
        <w:t>,</w:t>
      </w:r>
      <w:r w:rsidR="00E04F19">
        <w:rPr>
          <w:rFonts w:eastAsia="Batang" w:cs="Calibri"/>
        </w:rPr>
        <w:t xml:space="preserve"> </w:t>
      </w:r>
      <w:r w:rsidR="00626A6C" w:rsidRPr="00E04F19">
        <w:rPr>
          <w:rFonts w:eastAsia="Batang" w:cs="Calibri"/>
        </w:rPr>
        <w:t>kaj je bilj cilj in/ali raziskovalna vprašanja,</w:t>
      </w:r>
    </w:p>
    <w:p w14:paraId="603309F4" w14:textId="7177F5D5" w:rsidR="00626A6C" w:rsidRPr="00DD28A5" w:rsidRDefault="00626A6C" w:rsidP="00783308">
      <w:pPr>
        <w:pStyle w:val="ListParagraph"/>
        <w:numPr>
          <w:ilvl w:val="1"/>
          <w:numId w:val="21"/>
        </w:numPr>
        <w:spacing w:before="360"/>
        <w:jc w:val="both"/>
        <w:rPr>
          <w:rFonts w:eastAsia="Batang" w:cs="Calibri"/>
        </w:rPr>
      </w:pPr>
      <w:r w:rsidRPr="00DD28A5">
        <w:rPr>
          <w:rFonts w:eastAsia="Batang" w:cs="Calibri"/>
        </w:rPr>
        <w:t>opis glavnih korakov razvoja/raziskave</w:t>
      </w:r>
      <w:r w:rsidR="00FE1C52">
        <w:rPr>
          <w:rFonts w:eastAsia="Batang" w:cs="Calibri"/>
        </w:rPr>
        <w:t xml:space="preserve"> oziroma postopka</w:t>
      </w:r>
      <w:r w:rsidRPr="00DD28A5">
        <w:rPr>
          <w:rFonts w:eastAsia="Batang" w:cs="Calibri"/>
        </w:rPr>
        <w:t>,</w:t>
      </w:r>
    </w:p>
    <w:p w14:paraId="67492BE8" w14:textId="00C11D14" w:rsidR="00626A6C" w:rsidRDefault="00FE1C52" w:rsidP="00783308">
      <w:pPr>
        <w:pStyle w:val="ListParagraph"/>
        <w:numPr>
          <w:ilvl w:val="1"/>
          <w:numId w:val="21"/>
        </w:numPr>
        <w:spacing w:before="360"/>
        <w:jc w:val="both"/>
        <w:rPr>
          <w:rFonts w:eastAsia="Batang" w:cs="Calibri"/>
        </w:rPr>
      </w:pPr>
      <w:r>
        <w:rPr>
          <w:rFonts w:eastAsia="Batang" w:cs="Calibri"/>
        </w:rPr>
        <w:t>navedba uporabljenih orodij, okolij, baz podatkov ipd. ter razlogi za njihov izbor,</w:t>
      </w:r>
    </w:p>
    <w:p w14:paraId="7ECA4241" w14:textId="4541734F" w:rsidR="00F405BE" w:rsidRDefault="00F405BE" w:rsidP="00783308">
      <w:pPr>
        <w:pStyle w:val="ListParagraph"/>
        <w:numPr>
          <w:ilvl w:val="1"/>
          <w:numId w:val="21"/>
        </w:numPr>
        <w:spacing w:before="360"/>
        <w:jc w:val="both"/>
        <w:rPr>
          <w:rFonts w:eastAsia="Batang" w:cs="Calibri"/>
        </w:rPr>
      </w:pPr>
      <w:r>
        <w:rPr>
          <w:rFonts w:eastAsia="Batang" w:cs="Calibri"/>
        </w:rPr>
        <w:t>potek testiranja in vrednotenja, če je bilo izvedeno</w:t>
      </w:r>
      <w:r w:rsidR="00C06232">
        <w:rPr>
          <w:rFonts w:eastAsia="Batang" w:cs="Calibri"/>
        </w:rPr>
        <w:t xml:space="preserve"> (neobvezno),</w:t>
      </w:r>
    </w:p>
    <w:p w14:paraId="298C8AF9" w14:textId="0F6F4C76" w:rsidR="00F405BE" w:rsidRDefault="00F405BE" w:rsidP="00783308">
      <w:pPr>
        <w:pStyle w:val="ListParagraph"/>
        <w:numPr>
          <w:ilvl w:val="1"/>
          <w:numId w:val="21"/>
        </w:numPr>
        <w:spacing w:before="360"/>
        <w:jc w:val="both"/>
        <w:rPr>
          <w:rFonts w:eastAsia="Batang" w:cs="Calibri"/>
        </w:rPr>
      </w:pPr>
      <w:r>
        <w:rPr>
          <w:rFonts w:eastAsia="Batang" w:cs="Calibri"/>
        </w:rPr>
        <w:t>omejitve razi</w:t>
      </w:r>
      <w:r w:rsidR="00A83AD8">
        <w:rPr>
          <w:rFonts w:eastAsia="Batang" w:cs="Calibri"/>
        </w:rPr>
        <w:t>s</w:t>
      </w:r>
      <w:r>
        <w:rPr>
          <w:rFonts w:eastAsia="Batang" w:cs="Calibri"/>
        </w:rPr>
        <w:t>kave, kot so</w:t>
      </w:r>
      <w:r w:rsidR="00A83AD8">
        <w:rPr>
          <w:rFonts w:eastAsia="Batang" w:cs="Calibri"/>
        </w:rPr>
        <w:t xml:space="preserve"> omejen nabor podatkov, omejitve uporabljene opreme, časovne omejitve, omejen obseg postopkov</w:t>
      </w:r>
      <w:r w:rsidR="00A64946">
        <w:rPr>
          <w:rFonts w:eastAsia="Batang" w:cs="Calibri"/>
        </w:rPr>
        <w:t>.</w:t>
      </w:r>
    </w:p>
    <w:p w14:paraId="5A46D71E" w14:textId="395950B2" w:rsidR="00BF2237" w:rsidRPr="005D4E34" w:rsidRDefault="00626A6C" w:rsidP="00783308">
      <w:pPr>
        <w:pStyle w:val="ListParagraph"/>
        <w:numPr>
          <w:ilvl w:val="0"/>
          <w:numId w:val="21"/>
        </w:numPr>
        <w:spacing w:before="360"/>
        <w:jc w:val="both"/>
        <w:rPr>
          <w:b/>
          <w:bCs/>
        </w:rPr>
      </w:pPr>
      <w:r w:rsidRPr="005D4E34">
        <w:rPr>
          <w:rFonts w:eastAsia="Batang" w:cs="Calibri"/>
        </w:rPr>
        <w:t>V poglavju Rezultati opišete</w:t>
      </w:r>
      <w:r w:rsidR="008131B5" w:rsidRPr="005D4E34">
        <w:rPr>
          <w:rFonts w:eastAsia="Batang" w:cs="Calibri"/>
        </w:rPr>
        <w:t xml:space="preserve"> </w:t>
      </w:r>
      <w:r w:rsidR="008131B5" w:rsidRPr="005D4E34">
        <w:rPr>
          <w:rFonts w:cs="Calibri"/>
        </w:rPr>
        <w:t xml:space="preserve">ugotovitve oziroma rezultate svoje raziskave ali izdelek, ki je nastal. </w:t>
      </w:r>
      <w:r w:rsidR="00345B08" w:rsidRPr="005D4E34">
        <w:rPr>
          <w:rFonts w:cs="Calibri"/>
        </w:rPr>
        <w:t>Osredotočite se na objektivno predstavitev</w:t>
      </w:r>
      <w:r w:rsidR="00482E05" w:rsidRPr="005D4E34">
        <w:rPr>
          <w:rFonts w:cs="Calibri"/>
        </w:rPr>
        <w:t xml:space="preserve"> pridobljenih ugotovitev ali rezultatov razvoja. Pomagajte si s predstavitvijo rezultatov v slikah ali tabelah.</w:t>
      </w:r>
      <w:r w:rsidR="001C09F3" w:rsidRPr="005D4E34">
        <w:rPr>
          <w:rFonts w:cs="Calibri"/>
        </w:rPr>
        <w:t xml:space="preserve"> V tem poglavju rezultatov ne komentirate in ne interpretirate. Predstavitev smiselno strukturirajte v dve</w:t>
      </w:r>
      <w:r w:rsidR="00884BE2">
        <w:rPr>
          <w:rFonts w:cs="Calibri"/>
        </w:rPr>
        <w:t>, tri</w:t>
      </w:r>
      <w:r w:rsidR="001C09F3" w:rsidRPr="005D4E34">
        <w:rPr>
          <w:rFonts w:cs="Calibri"/>
        </w:rPr>
        <w:t xml:space="preserve"> ali </w:t>
      </w:r>
      <w:r w:rsidR="00884BE2">
        <w:rPr>
          <w:rFonts w:cs="Calibri"/>
        </w:rPr>
        <w:t xml:space="preserve">štiri </w:t>
      </w:r>
      <w:r w:rsidR="001C09F3" w:rsidRPr="005D4E34">
        <w:rPr>
          <w:rFonts w:cs="Calibri"/>
        </w:rPr>
        <w:t>podpoglavja.</w:t>
      </w:r>
    </w:p>
    <w:p w14:paraId="6ABD8827" w14:textId="77777777" w:rsidR="00971AEC" w:rsidRDefault="00971AEC" w:rsidP="00783308">
      <w:pPr>
        <w:rPr>
          <w:b/>
          <w:bCs/>
        </w:rPr>
      </w:pPr>
      <w:r>
        <w:rPr>
          <w:b/>
          <w:bCs/>
        </w:rPr>
        <w:br w:type="page"/>
      </w:r>
    </w:p>
    <w:p w14:paraId="0EA3674F" w14:textId="1D128679" w:rsidR="00D2457D" w:rsidRDefault="00D2457D" w:rsidP="00783308">
      <w:pPr>
        <w:rPr>
          <w:b/>
          <w:bCs/>
        </w:rPr>
      </w:pPr>
      <w:r>
        <w:rPr>
          <w:b/>
          <w:bCs/>
        </w:rPr>
        <w:lastRenderedPageBreak/>
        <w:t>(</w:t>
      </w:r>
      <w:r w:rsidR="001C09F3">
        <w:rPr>
          <w:b/>
          <w:bCs/>
        </w:rPr>
        <w:t>b</w:t>
      </w:r>
      <w:r>
        <w:rPr>
          <w:b/>
          <w:bCs/>
        </w:rPr>
        <w:t>) Obseg in struktura</w:t>
      </w:r>
    </w:p>
    <w:p w14:paraId="6F6767B6" w14:textId="24681BF3" w:rsidR="00EC7729" w:rsidRPr="00285978" w:rsidRDefault="004601CB" w:rsidP="00783308">
      <w:pPr>
        <w:pStyle w:val="ListParagraph"/>
        <w:numPr>
          <w:ilvl w:val="0"/>
          <w:numId w:val="24"/>
        </w:numPr>
        <w:spacing w:before="360"/>
        <w:jc w:val="both"/>
        <w:rPr>
          <w:rFonts w:eastAsia="Batang" w:cs="Calibri"/>
        </w:rPr>
      </w:pPr>
      <w:r w:rsidRPr="00285978">
        <w:rPr>
          <w:rFonts w:eastAsia="Batang" w:cs="Calibri"/>
        </w:rPr>
        <w:t>Metoda dela</w:t>
      </w:r>
      <w:r w:rsidR="00285978" w:rsidRPr="00285978">
        <w:rPr>
          <w:rFonts w:eastAsia="Batang" w:cs="Calibri"/>
        </w:rPr>
        <w:t>:</w:t>
      </w:r>
    </w:p>
    <w:p w14:paraId="0107B9C0" w14:textId="7BA6FD0D" w:rsidR="00EC7729" w:rsidRDefault="00EC7729" w:rsidP="00783308">
      <w:pPr>
        <w:pStyle w:val="ListParagraph"/>
        <w:numPr>
          <w:ilvl w:val="1"/>
          <w:numId w:val="24"/>
        </w:numPr>
        <w:spacing w:before="360"/>
        <w:jc w:val="both"/>
        <w:rPr>
          <w:rFonts w:eastAsia="Batang" w:cs="Calibri"/>
        </w:rPr>
      </w:pPr>
      <w:r>
        <w:rPr>
          <w:rFonts w:eastAsia="Batang" w:cs="Calibri"/>
        </w:rPr>
        <w:t>1 stran</w:t>
      </w:r>
      <w:r w:rsidR="000C351F">
        <w:rPr>
          <w:rFonts w:eastAsia="Batang" w:cs="Calibri"/>
        </w:rPr>
        <w:t>,</w:t>
      </w:r>
      <w:r w:rsidR="003C12CB">
        <w:rPr>
          <w:rFonts w:eastAsia="Batang" w:cs="Calibri"/>
        </w:rPr>
        <w:t xml:space="preserve"> </w:t>
      </w:r>
    </w:p>
    <w:p w14:paraId="2439CC54" w14:textId="27F9132B" w:rsidR="003C12CB" w:rsidRPr="003C12CB" w:rsidRDefault="003C12CB" w:rsidP="00783308">
      <w:pPr>
        <w:pStyle w:val="ListParagraph"/>
        <w:numPr>
          <w:ilvl w:val="1"/>
          <w:numId w:val="24"/>
        </w:numPr>
        <w:spacing w:before="360"/>
        <w:jc w:val="both"/>
        <w:rPr>
          <w:rFonts w:eastAsia="Batang" w:cs="Calibri"/>
        </w:rPr>
      </w:pPr>
      <w:r>
        <w:rPr>
          <w:rFonts w:eastAsia="Batang" w:cs="Calibri"/>
        </w:rPr>
        <w:t>n</w:t>
      </w:r>
      <w:r w:rsidRPr="003C12CB">
        <w:rPr>
          <w:rFonts w:eastAsia="Batang" w:cs="Calibri"/>
        </w:rPr>
        <w:t>i podpoglavij</w:t>
      </w:r>
      <w:r w:rsidR="00F3002A">
        <w:rPr>
          <w:rFonts w:eastAsia="Batang" w:cs="Calibri"/>
        </w:rPr>
        <w:t>,</w:t>
      </w:r>
      <w:r w:rsidR="00C175A0">
        <w:rPr>
          <w:rFonts w:eastAsia="Batang" w:cs="Calibri"/>
        </w:rPr>
        <w:t xml:space="preserve"> </w:t>
      </w:r>
      <w:r w:rsidR="00F80493">
        <w:rPr>
          <w:rFonts w:eastAsia="Batang" w:cs="Calibri"/>
        </w:rPr>
        <w:t xml:space="preserve">mora pa biti vsebina razdeljena v odstavke, in sicer vsako alinejo iz točke </w:t>
      </w:r>
      <w:r w:rsidR="006D41C8">
        <w:rPr>
          <w:rFonts w:eastAsia="Batang" w:cs="Calibri"/>
        </w:rPr>
        <w:t>(a) 2 zgoraj</w:t>
      </w:r>
      <w:r w:rsidR="00F80493">
        <w:rPr>
          <w:rFonts w:eastAsia="Batang" w:cs="Calibri"/>
        </w:rPr>
        <w:t xml:space="preserve"> opišite v </w:t>
      </w:r>
      <w:r w:rsidR="00A92795">
        <w:rPr>
          <w:rFonts w:eastAsia="Batang" w:cs="Calibri"/>
        </w:rPr>
        <w:t xml:space="preserve">zgolj </w:t>
      </w:r>
      <w:r w:rsidR="00F80493">
        <w:rPr>
          <w:rFonts w:eastAsia="Batang" w:cs="Calibri"/>
        </w:rPr>
        <w:t>enem odstavku</w:t>
      </w:r>
      <w:r w:rsidR="00E04F19">
        <w:rPr>
          <w:rFonts w:eastAsia="Batang" w:cs="Calibri"/>
        </w:rPr>
        <w:t xml:space="preserve">, </w:t>
      </w:r>
      <w:r w:rsidR="00B2723F">
        <w:rPr>
          <w:rFonts w:eastAsia="Batang" w:cs="Calibri"/>
        </w:rPr>
        <w:t>alinej</w:t>
      </w:r>
      <w:r w:rsidR="003869FD">
        <w:rPr>
          <w:rFonts w:eastAsia="Batang" w:cs="Calibri"/>
        </w:rPr>
        <w:t>o</w:t>
      </w:r>
      <w:r w:rsidR="00B2723F">
        <w:rPr>
          <w:rFonts w:eastAsia="Batang" w:cs="Calibri"/>
        </w:rPr>
        <w:t xml:space="preserve"> c </w:t>
      </w:r>
      <w:r w:rsidR="003869FD">
        <w:rPr>
          <w:rFonts w:eastAsia="Batang" w:cs="Calibri"/>
        </w:rPr>
        <w:t xml:space="preserve">lahko </w:t>
      </w:r>
      <w:r w:rsidR="00B2723F">
        <w:rPr>
          <w:rFonts w:eastAsia="Batang" w:cs="Calibri"/>
        </w:rPr>
        <w:t>po potrebi v več odstavkih</w:t>
      </w:r>
      <w:r w:rsidR="00F80493">
        <w:rPr>
          <w:rFonts w:eastAsia="Batang" w:cs="Calibri"/>
        </w:rPr>
        <w:t>.</w:t>
      </w:r>
    </w:p>
    <w:p w14:paraId="20E0AADD" w14:textId="45215DDF" w:rsidR="004601CB" w:rsidRPr="00285978" w:rsidRDefault="004601CB" w:rsidP="00783308">
      <w:pPr>
        <w:pStyle w:val="ListParagraph"/>
        <w:numPr>
          <w:ilvl w:val="0"/>
          <w:numId w:val="24"/>
        </w:numPr>
        <w:spacing w:before="360"/>
        <w:jc w:val="both"/>
        <w:rPr>
          <w:rFonts w:eastAsia="Batang" w:cs="Calibri"/>
        </w:rPr>
      </w:pPr>
      <w:r w:rsidRPr="00285978">
        <w:rPr>
          <w:rFonts w:eastAsia="Batang" w:cs="Calibri"/>
        </w:rPr>
        <w:t>Rezultati</w:t>
      </w:r>
      <w:r w:rsidR="00285978" w:rsidRPr="00285978">
        <w:rPr>
          <w:rFonts w:eastAsia="Batang" w:cs="Calibri"/>
        </w:rPr>
        <w:t>:</w:t>
      </w:r>
    </w:p>
    <w:p w14:paraId="2C1D6BBC" w14:textId="5046CD17" w:rsidR="000C351F" w:rsidRDefault="004601CB" w:rsidP="00783308">
      <w:pPr>
        <w:pStyle w:val="ListParagraph"/>
        <w:numPr>
          <w:ilvl w:val="1"/>
          <w:numId w:val="24"/>
        </w:numPr>
        <w:spacing w:before="360"/>
        <w:jc w:val="both"/>
        <w:rPr>
          <w:rFonts w:eastAsia="Batang" w:cs="Calibri"/>
        </w:rPr>
      </w:pPr>
      <w:r>
        <w:rPr>
          <w:rFonts w:eastAsia="Batang" w:cs="Calibri"/>
        </w:rPr>
        <w:t xml:space="preserve">2 do </w:t>
      </w:r>
      <w:r w:rsidR="007735FB">
        <w:rPr>
          <w:rFonts w:eastAsia="Batang" w:cs="Calibri"/>
        </w:rPr>
        <w:t>3</w:t>
      </w:r>
      <w:r w:rsidR="00D2457D">
        <w:rPr>
          <w:rFonts w:eastAsia="Batang" w:cs="Calibri"/>
        </w:rPr>
        <w:t xml:space="preserve"> strani</w:t>
      </w:r>
      <w:r w:rsidR="000C351F">
        <w:rPr>
          <w:rFonts w:eastAsia="Batang" w:cs="Calibri"/>
        </w:rPr>
        <w:t>,</w:t>
      </w:r>
      <w:r w:rsidR="00D2457D">
        <w:rPr>
          <w:rFonts w:eastAsia="Batang" w:cs="Calibri"/>
        </w:rPr>
        <w:t xml:space="preserve"> </w:t>
      </w:r>
    </w:p>
    <w:p w14:paraId="2DBEF5DA" w14:textId="7349C405" w:rsidR="00D2457D" w:rsidRDefault="000C351F" w:rsidP="00783308">
      <w:pPr>
        <w:pStyle w:val="ListParagraph"/>
        <w:numPr>
          <w:ilvl w:val="1"/>
          <w:numId w:val="24"/>
        </w:numPr>
        <w:spacing w:before="360"/>
        <w:jc w:val="both"/>
        <w:rPr>
          <w:rFonts w:eastAsia="Batang" w:cs="Calibri"/>
        </w:rPr>
      </w:pPr>
      <w:r>
        <w:rPr>
          <w:rFonts w:eastAsia="Batang" w:cs="Calibri"/>
        </w:rPr>
        <w:t xml:space="preserve">2 do </w:t>
      </w:r>
      <w:r w:rsidR="00440337">
        <w:rPr>
          <w:rFonts w:eastAsia="Batang" w:cs="Calibri"/>
        </w:rPr>
        <w:t>4</w:t>
      </w:r>
      <w:r>
        <w:rPr>
          <w:rFonts w:eastAsia="Batang" w:cs="Calibri"/>
        </w:rPr>
        <w:t xml:space="preserve"> podpoglavja </w:t>
      </w:r>
      <w:r w:rsidR="00D2457D">
        <w:rPr>
          <w:rFonts w:eastAsia="Batang" w:cs="Calibri"/>
        </w:rPr>
        <w:t>(</w:t>
      </w:r>
      <w:r>
        <w:rPr>
          <w:rFonts w:eastAsia="Batang" w:cs="Calibri"/>
        </w:rPr>
        <w:t>drugi nivo</w:t>
      </w:r>
      <w:r w:rsidR="00D2457D">
        <w:rPr>
          <w:rFonts w:eastAsia="Batang" w:cs="Calibri"/>
        </w:rPr>
        <w:t>)</w:t>
      </w:r>
      <w:r w:rsidR="006A2B89">
        <w:rPr>
          <w:rFonts w:eastAsia="Batang" w:cs="Calibri"/>
        </w:rPr>
        <w:t>, poimenovana glede na vsebino in številčena na način 4.1 Ime podpoglavja, 4.2 Ime podpoglavja</w:t>
      </w:r>
      <w:r>
        <w:rPr>
          <w:rFonts w:eastAsia="Batang" w:cs="Calibri"/>
        </w:rPr>
        <w:t>,</w:t>
      </w:r>
    </w:p>
    <w:p w14:paraId="79363602" w14:textId="1FD5502A" w:rsidR="000C351F" w:rsidRDefault="000C351F" w:rsidP="00783308">
      <w:pPr>
        <w:pStyle w:val="ListParagraph"/>
        <w:numPr>
          <w:ilvl w:val="1"/>
          <w:numId w:val="24"/>
        </w:numPr>
        <w:spacing w:before="360"/>
        <w:jc w:val="both"/>
        <w:rPr>
          <w:rFonts w:eastAsia="Batang" w:cs="Calibri"/>
        </w:rPr>
      </w:pPr>
      <w:r>
        <w:rPr>
          <w:rFonts w:eastAsia="Batang" w:cs="Calibri"/>
        </w:rPr>
        <w:t>na začetku kratek napovedni stavek, v katerem poveste, kaj boste obravnavali v podpoglavjih.</w:t>
      </w:r>
    </w:p>
    <w:p w14:paraId="4B306BCC" w14:textId="77777777" w:rsidR="00D2457D" w:rsidRPr="007C4B85" w:rsidRDefault="00D2457D" w:rsidP="00783308">
      <w:pPr>
        <w:pStyle w:val="ListParagraph"/>
        <w:jc w:val="both"/>
      </w:pPr>
    </w:p>
    <w:p w14:paraId="1BA44435" w14:textId="6CFD2A00" w:rsidR="00D2457D" w:rsidRDefault="00D2457D" w:rsidP="00783308">
      <w:pPr>
        <w:rPr>
          <w:b/>
          <w:bCs/>
        </w:rPr>
      </w:pPr>
      <w:r>
        <w:rPr>
          <w:b/>
          <w:bCs/>
        </w:rPr>
        <w:t>(</w:t>
      </w:r>
      <w:r w:rsidR="00151D8D">
        <w:rPr>
          <w:b/>
          <w:bCs/>
        </w:rPr>
        <w:t>c</w:t>
      </w:r>
      <w:r>
        <w:rPr>
          <w:b/>
          <w:bCs/>
        </w:rPr>
        <w:t>) Odstavki</w:t>
      </w:r>
      <w:r w:rsidR="006924BB">
        <w:rPr>
          <w:b/>
          <w:bCs/>
        </w:rPr>
        <w:t>, alineje</w:t>
      </w:r>
      <w:r>
        <w:rPr>
          <w:b/>
          <w:bCs/>
        </w:rPr>
        <w:t xml:space="preserve"> in slog</w:t>
      </w:r>
    </w:p>
    <w:p w14:paraId="07D96998" w14:textId="3DDD0CF1" w:rsidR="00D2457D" w:rsidRDefault="00D2457D" w:rsidP="00783308">
      <w:pPr>
        <w:pStyle w:val="ListParagraph"/>
        <w:numPr>
          <w:ilvl w:val="0"/>
          <w:numId w:val="25"/>
        </w:numPr>
        <w:jc w:val="both"/>
      </w:pPr>
      <w:r w:rsidRPr="002833AB">
        <w:t>Odstavki naj bodo daljši od ene povedi, vendar ne predolgi (pol strani je preveč)</w:t>
      </w:r>
      <w:r>
        <w:t>.</w:t>
      </w:r>
    </w:p>
    <w:p w14:paraId="3AB49282" w14:textId="77777777" w:rsidR="00D2457D" w:rsidRDefault="00D2457D" w:rsidP="00783308">
      <w:pPr>
        <w:pStyle w:val="ListParagraph"/>
        <w:numPr>
          <w:ilvl w:val="0"/>
          <w:numId w:val="25"/>
        </w:numPr>
        <w:jc w:val="both"/>
      </w:pPr>
      <w:r>
        <w:t>Odstavke ločujte med seboj s prazno vrstico ali večjim razmikom.</w:t>
      </w:r>
    </w:p>
    <w:p w14:paraId="1353F9EB" w14:textId="1FB233AA" w:rsidR="00F77166" w:rsidRDefault="00266A87" w:rsidP="00783308">
      <w:pPr>
        <w:pStyle w:val="ListParagraph"/>
        <w:numPr>
          <w:ilvl w:val="0"/>
          <w:numId w:val="25"/>
        </w:numPr>
        <w:jc w:val="both"/>
      </w:pPr>
      <w:r>
        <w:t>L</w:t>
      </w:r>
      <w:r w:rsidR="009E168F">
        <w:t xml:space="preserve">ahko uporabite </w:t>
      </w:r>
      <w:r>
        <w:t xml:space="preserve">tudi </w:t>
      </w:r>
      <w:r w:rsidR="009E168F">
        <w:t>alineje, vendar besedilo ne sme biti prevladujoče v alinejah.</w:t>
      </w:r>
    </w:p>
    <w:p w14:paraId="1FE47CC3" w14:textId="3FC43560" w:rsidR="00F77166" w:rsidRPr="009E168F" w:rsidRDefault="009E168F" w:rsidP="00783308">
      <w:pPr>
        <w:pStyle w:val="ListParagraph"/>
        <w:numPr>
          <w:ilvl w:val="0"/>
          <w:numId w:val="25"/>
        </w:numPr>
        <w:spacing w:before="360"/>
        <w:jc w:val="both"/>
        <w:rPr>
          <w:rFonts w:cs="Calibri"/>
        </w:rPr>
      </w:pPr>
      <w:r>
        <w:t>Slog in uporaba ločil pri alinejah morata biti na način:</w:t>
      </w:r>
    </w:p>
    <w:p w14:paraId="1B93140B" w14:textId="77777777" w:rsidR="00F77166" w:rsidRPr="00527C1D" w:rsidRDefault="00F77166" w:rsidP="00783308">
      <w:pPr>
        <w:pStyle w:val="ListParagraph"/>
        <w:numPr>
          <w:ilvl w:val="1"/>
          <w:numId w:val="25"/>
        </w:numPr>
        <w:spacing w:before="360"/>
        <w:jc w:val="both"/>
        <w:rPr>
          <w:rFonts w:cs="Calibri"/>
        </w:rPr>
      </w:pPr>
      <w:r w:rsidRPr="00527C1D">
        <w:rPr>
          <w:rFonts w:cs="Calibri"/>
        </w:rPr>
        <w:t>to je primer prve alineje,</w:t>
      </w:r>
    </w:p>
    <w:p w14:paraId="74749D3F" w14:textId="77777777" w:rsidR="00F77166" w:rsidRPr="00527C1D" w:rsidRDefault="00F77166" w:rsidP="00783308">
      <w:pPr>
        <w:pStyle w:val="ListParagraph"/>
        <w:numPr>
          <w:ilvl w:val="1"/>
          <w:numId w:val="25"/>
        </w:numPr>
        <w:spacing w:before="360"/>
        <w:jc w:val="both"/>
        <w:rPr>
          <w:rFonts w:cs="Calibri"/>
        </w:rPr>
      </w:pPr>
      <w:r w:rsidRPr="00527C1D">
        <w:rPr>
          <w:rFonts w:cs="Calibri"/>
        </w:rPr>
        <w:t>to je primer druge alineje.</w:t>
      </w:r>
    </w:p>
    <w:p w14:paraId="3C655819" w14:textId="77777777" w:rsidR="00D2457D" w:rsidRDefault="00D2457D" w:rsidP="00783308">
      <w:pPr>
        <w:pStyle w:val="ListParagraph"/>
        <w:numPr>
          <w:ilvl w:val="0"/>
          <w:numId w:val="25"/>
        </w:numPr>
        <w:jc w:val="both"/>
      </w:pPr>
      <w:r>
        <w:t>Besedilo oblikujte v obojestransko poravnavo.</w:t>
      </w:r>
    </w:p>
    <w:p w14:paraId="16F18CE1" w14:textId="77777777" w:rsidR="00D2457D" w:rsidRDefault="00D2457D" w:rsidP="00783308">
      <w:pPr>
        <w:pStyle w:val="ListParagraph"/>
        <w:numPr>
          <w:ilvl w:val="0"/>
          <w:numId w:val="25"/>
        </w:numPr>
        <w:jc w:val="both"/>
      </w:pPr>
      <w:r>
        <w:t>Pišite povezano in logično.</w:t>
      </w:r>
    </w:p>
    <w:p w14:paraId="4BB64664" w14:textId="77777777" w:rsidR="00D2457D" w:rsidRPr="002833AB" w:rsidRDefault="00D2457D" w:rsidP="00783308">
      <w:pPr>
        <w:pStyle w:val="ListParagraph"/>
        <w:jc w:val="both"/>
      </w:pPr>
    </w:p>
    <w:p w14:paraId="00B18FC5" w14:textId="77777777" w:rsidR="00D2457D" w:rsidRDefault="00D2457D" w:rsidP="00783308">
      <w:pPr>
        <w:rPr>
          <w:b/>
          <w:bCs/>
        </w:rPr>
      </w:pPr>
    </w:p>
    <w:p w14:paraId="36E5163D" w14:textId="2B2012E3" w:rsidR="00D2457D" w:rsidRPr="00E261C0" w:rsidRDefault="00D2457D" w:rsidP="00783308">
      <w:pPr>
        <w:rPr>
          <w:b/>
          <w:bCs/>
        </w:rPr>
      </w:pPr>
      <w:r>
        <w:rPr>
          <w:b/>
          <w:bCs/>
        </w:rPr>
        <w:t>(</w:t>
      </w:r>
      <w:r w:rsidR="00151D8D">
        <w:rPr>
          <w:b/>
          <w:bCs/>
        </w:rPr>
        <w:t>d</w:t>
      </w:r>
      <w:r>
        <w:rPr>
          <w:b/>
          <w:bCs/>
        </w:rPr>
        <w:t>) Slike</w:t>
      </w:r>
      <w:r w:rsidR="00DC417F">
        <w:rPr>
          <w:b/>
          <w:bCs/>
        </w:rPr>
        <w:t xml:space="preserve"> ali </w:t>
      </w:r>
      <w:r>
        <w:rPr>
          <w:b/>
          <w:bCs/>
        </w:rPr>
        <w:t>tabele</w:t>
      </w:r>
      <w:r w:rsidR="00DC417F">
        <w:rPr>
          <w:b/>
          <w:bCs/>
        </w:rPr>
        <w:t xml:space="preserve"> </w:t>
      </w:r>
    </w:p>
    <w:p w14:paraId="0D92F94E" w14:textId="1219179D" w:rsidR="00D2457D" w:rsidRPr="00EF54F6" w:rsidRDefault="00DC417F" w:rsidP="00783308">
      <w:pPr>
        <w:pStyle w:val="ListParagraph"/>
        <w:numPr>
          <w:ilvl w:val="0"/>
          <w:numId w:val="20"/>
        </w:numPr>
        <w:jc w:val="both"/>
      </w:pPr>
      <w:r>
        <w:rPr>
          <w:rFonts w:eastAsia="Batang" w:cs="Calibri"/>
        </w:rPr>
        <w:t xml:space="preserve">V opis rezultatov vključite </w:t>
      </w:r>
      <w:r w:rsidR="00B46E27">
        <w:rPr>
          <w:rFonts w:eastAsia="Batang" w:cs="Calibri"/>
        </w:rPr>
        <w:t>najmanj 1 in največ 3 slike</w:t>
      </w:r>
      <w:r w:rsidR="00CB3D8A">
        <w:rPr>
          <w:rFonts w:eastAsia="Batang" w:cs="Calibri"/>
        </w:rPr>
        <w:t xml:space="preserve">, </w:t>
      </w:r>
      <w:r w:rsidR="00B46E27">
        <w:rPr>
          <w:rFonts w:eastAsia="Batang" w:cs="Calibri"/>
        </w:rPr>
        <w:t>tabele</w:t>
      </w:r>
      <w:r w:rsidR="00CB3D8A">
        <w:rPr>
          <w:rFonts w:eastAsia="Batang" w:cs="Calibri"/>
        </w:rPr>
        <w:t xml:space="preserve"> ali </w:t>
      </w:r>
      <w:r w:rsidR="00B46E27">
        <w:rPr>
          <w:rFonts w:eastAsia="Batang" w:cs="Calibri"/>
        </w:rPr>
        <w:t>druge grafične prikaze, ki prikazujejo ali se nanašajo na vaše rezultate</w:t>
      </w:r>
      <w:r w:rsidR="00D2457D" w:rsidRPr="003A63F8">
        <w:rPr>
          <w:rFonts w:eastAsia="Batang" w:cs="Calibri"/>
        </w:rPr>
        <w:t xml:space="preserve">. </w:t>
      </w:r>
    </w:p>
    <w:p w14:paraId="06195107" w14:textId="2FBAFB73" w:rsidR="00D2457D" w:rsidRPr="00856662" w:rsidRDefault="00CC1865" w:rsidP="00783308">
      <w:pPr>
        <w:pStyle w:val="ListParagraph"/>
        <w:numPr>
          <w:ilvl w:val="0"/>
          <w:numId w:val="20"/>
        </w:numPr>
        <w:jc w:val="both"/>
      </w:pPr>
      <w:r>
        <w:rPr>
          <w:rFonts w:eastAsia="Batang" w:cs="Calibri"/>
        </w:rPr>
        <w:t>Za vsako sliko ali tabelo dodajte v</w:t>
      </w:r>
      <w:r w:rsidR="00B46E27">
        <w:rPr>
          <w:rFonts w:eastAsia="Batang" w:cs="Calibri"/>
        </w:rPr>
        <w:t xml:space="preserve"> besedilo </w:t>
      </w:r>
      <w:r>
        <w:rPr>
          <w:rFonts w:eastAsia="Batang" w:cs="Calibri"/>
        </w:rPr>
        <w:t>sklic na sliko</w:t>
      </w:r>
      <w:r w:rsidR="00CB3D8A">
        <w:rPr>
          <w:rFonts w:eastAsia="Batang" w:cs="Calibri"/>
        </w:rPr>
        <w:t>/</w:t>
      </w:r>
      <w:r>
        <w:rPr>
          <w:rFonts w:eastAsia="Batang" w:cs="Calibri"/>
        </w:rPr>
        <w:t>tabelo</w:t>
      </w:r>
      <w:r w:rsidR="008D2B30">
        <w:rPr>
          <w:rFonts w:eastAsia="Batang" w:cs="Calibri"/>
        </w:rPr>
        <w:t>,</w:t>
      </w:r>
      <w:r>
        <w:rPr>
          <w:rFonts w:eastAsia="Batang" w:cs="Calibri"/>
        </w:rPr>
        <w:t xml:space="preserve"> </w:t>
      </w:r>
      <w:r w:rsidR="008D2B30">
        <w:rPr>
          <w:rFonts w:eastAsia="Batang" w:cs="Calibri"/>
        </w:rPr>
        <w:t>navedbo</w:t>
      </w:r>
      <w:r w:rsidR="00D2457D" w:rsidRPr="003A63F8">
        <w:rPr>
          <w:rFonts w:eastAsia="Batang" w:cs="Calibri"/>
        </w:rPr>
        <w:t>, kaj slika</w:t>
      </w:r>
      <w:r>
        <w:rPr>
          <w:rFonts w:eastAsia="Batang" w:cs="Calibri"/>
        </w:rPr>
        <w:t>/tabela</w:t>
      </w:r>
      <w:r w:rsidR="00D2457D" w:rsidRPr="003A63F8">
        <w:rPr>
          <w:rFonts w:eastAsia="Batang" w:cs="Calibri"/>
        </w:rPr>
        <w:t xml:space="preserve"> prikazuje</w:t>
      </w:r>
      <w:r w:rsidR="008D2B30">
        <w:rPr>
          <w:rFonts w:eastAsia="Batang" w:cs="Calibri"/>
        </w:rPr>
        <w:t>,</w:t>
      </w:r>
      <w:r w:rsidR="00D2457D" w:rsidRPr="003A63F8">
        <w:rPr>
          <w:rFonts w:eastAsia="Batang" w:cs="Calibri"/>
        </w:rPr>
        <w:t xml:space="preserve"> in </w:t>
      </w:r>
      <w:r w:rsidR="008D2B30">
        <w:rPr>
          <w:rFonts w:eastAsia="Batang" w:cs="Calibri"/>
        </w:rPr>
        <w:t>kratko razlago ali povzetek vsebine, ki jo prikazuje</w:t>
      </w:r>
      <w:r w:rsidR="00D2457D" w:rsidRPr="003A63F8">
        <w:rPr>
          <w:rFonts w:eastAsia="Batang" w:cs="Calibri"/>
        </w:rPr>
        <w:t xml:space="preserve">. </w:t>
      </w:r>
    </w:p>
    <w:p w14:paraId="14462993" w14:textId="3F93AE64" w:rsidR="00D2457D" w:rsidRPr="00632AF9" w:rsidRDefault="00D2457D" w:rsidP="00783308">
      <w:pPr>
        <w:pStyle w:val="ListParagraph"/>
        <w:numPr>
          <w:ilvl w:val="0"/>
          <w:numId w:val="20"/>
        </w:numPr>
        <w:jc w:val="both"/>
      </w:pPr>
      <w:r w:rsidRPr="00856662">
        <w:rPr>
          <w:rFonts w:eastAsia="Batang" w:cs="Calibri"/>
        </w:rPr>
        <w:t>Slik</w:t>
      </w:r>
      <w:r w:rsidR="008D2B30">
        <w:rPr>
          <w:rFonts w:eastAsia="Batang" w:cs="Calibri"/>
        </w:rPr>
        <w:t>o/e in tabelo/e</w:t>
      </w:r>
      <w:r w:rsidRPr="00856662">
        <w:rPr>
          <w:rFonts w:eastAsia="Batang" w:cs="Calibri"/>
        </w:rPr>
        <w:t xml:space="preserve"> </w:t>
      </w:r>
      <w:r w:rsidR="008D2B30">
        <w:rPr>
          <w:rFonts w:eastAsia="Batang" w:cs="Calibri"/>
        </w:rPr>
        <w:t xml:space="preserve">zaporedno </w:t>
      </w:r>
      <w:r w:rsidRPr="00856662">
        <w:rPr>
          <w:rFonts w:eastAsia="Batang" w:cs="Calibri"/>
        </w:rPr>
        <w:t>številč</w:t>
      </w:r>
      <w:r w:rsidR="008D2B30">
        <w:rPr>
          <w:rFonts w:eastAsia="Batang" w:cs="Calibri"/>
        </w:rPr>
        <w:t>ite in</w:t>
      </w:r>
      <w:r w:rsidRPr="00856662">
        <w:rPr>
          <w:rFonts w:eastAsia="Batang" w:cs="Calibri"/>
        </w:rPr>
        <w:t xml:space="preserve"> </w:t>
      </w:r>
      <w:r w:rsidR="008D2B30">
        <w:rPr>
          <w:rFonts w:eastAsia="Batang" w:cs="Calibri"/>
        </w:rPr>
        <w:t xml:space="preserve">poimenujte na način </w:t>
      </w:r>
      <w:r w:rsidR="00CB3D8A">
        <w:rPr>
          <w:rFonts w:eastAsia="Batang" w:cs="Calibri"/>
        </w:rPr>
        <w:t>»</w:t>
      </w:r>
      <w:r w:rsidR="008D2B30" w:rsidRPr="00042054">
        <w:rPr>
          <w:szCs w:val="24"/>
        </w:rPr>
        <w:t xml:space="preserve">Slika </w:t>
      </w:r>
      <w:r w:rsidR="008D2B30" w:rsidRPr="00042054">
        <w:rPr>
          <w:szCs w:val="24"/>
        </w:rPr>
        <w:fldChar w:fldCharType="begin"/>
      </w:r>
      <w:r w:rsidR="008D2B30" w:rsidRPr="00042054">
        <w:rPr>
          <w:szCs w:val="24"/>
        </w:rPr>
        <w:instrText xml:space="preserve"> SEQ Slika \* ARABIC </w:instrText>
      </w:r>
      <w:r w:rsidR="008D2B30" w:rsidRPr="00042054">
        <w:rPr>
          <w:szCs w:val="24"/>
        </w:rPr>
        <w:fldChar w:fldCharType="separate"/>
      </w:r>
      <w:r w:rsidR="008D2B30">
        <w:rPr>
          <w:noProof/>
          <w:szCs w:val="24"/>
        </w:rPr>
        <w:t>1</w:t>
      </w:r>
      <w:r w:rsidR="008D2B30" w:rsidRPr="00042054">
        <w:rPr>
          <w:szCs w:val="24"/>
        </w:rPr>
        <w:fldChar w:fldCharType="end"/>
      </w:r>
      <w:r w:rsidR="008D2B30" w:rsidRPr="00042054">
        <w:rPr>
          <w:szCs w:val="24"/>
        </w:rPr>
        <w:t xml:space="preserve">: </w:t>
      </w:r>
      <w:r w:rsidR="008D2B30">
        <w:rPr>
          <w:szCs w:val="24"/>
        </w:rPr>
        <w:t>Ime slike</w:t>
      </w:r>
      <w:r w:rsidR="00CB3D8A">
        <w:rPr>
          <w:szCs w:val="24"/>
        </w:rPr>
        <w:t>« oziroma »</w:t>
      </w:r>
      <w:r w:rsidR="007A40A7">
        <w:rPr>
          <w:szCs w:val="24"/>
        </w:rPr>
        <w:t>Tabela 1: Ime tabele</w:t>
      </w:r>
      <w:r w:rsidR="00CB3D8A">
        <w:rPr>
          <w:szCs w:val="24"/>
        </w:rPr>
        <w:t>«</w:t>
      </w:r>
      <w:r w:rsidR="00B61DA3">
        <w:rPr>
          <w:szCs w:val="24"/>
        </w:rPr>
        <w:t>.</w:t>
      </w:r>
      <w:r w:rsidR="008A6AE6">
        <w:rPr>
          <w:szCs w:val="24"/>
        </w:rPr>
        <w:t xml:space="preserve"> Na koncu imena </w:t>
      </w:r>
      <w:r w:rsidR="00B61DA3">
        <w:rPr>
          <w:szCs w:val="24"/>
        </w:rPr>
        <w:t>ni pike</w:t>
      </w:r>
      <w:r w:rsidR="008A6AE6">
        <w:rPr>
          <w:szCs w:val="24"/>
        </w:rPr>
        <w:t>.</w:t>
      </w:r>
    </w:p>
    <w:p w14:paraId="62B5B06F" w14:textId="77777777" w:rsidR="00D2457D" w:rsidRDefault="00D2457D" w:rsidP="00783308"/>
    <w:p w14:paraId="6F3E8FD4" w14:textId="77777777" w:rsidR="00D2457D" w:rsidRDefault="00D2457D" w:rsidP="00783308">
      <w:pPr>
        <w:rPr>
          <w:b/>
          <w:bCs/>
        </w:rPr>
      </w:pPr>
      <w:r>
        <w:rPr>
          <w:b/>
          <w:bCs/>
        </w:rPr>
        <w:br w:type="page"/>
      </w:r>
    </w:p>
    <w:p w14:paraId="4E209B5F" w14:textId="0F9DE431" w:rsidR="00D2457D" w:rsidRPr="00DE66A6" w:rsidRDefault="00D2457D" w:rsidP="00783308">
      <w:r w:rsidRPr="005D289D">
        <w:rPr>
          <w:b/>
          <w:bCs/>
          <w:sz w:val="28"/>
          <w:szCs w:val="28"/>
        </w:rPr>
        <w:lastRenderedPageBreak/>
        <w:t xml:space="preserve">Rezultat </w:t>
      </w:r>
      <w:r w:rsidR="00270779">
        <w:rPr>
          <w:b/>
          <w:bCs/>
          <w:sz w:val="28"/>
          <w:szCs w:val="28"/>
        </w:rPr>
        <w:t>naloge</w:t>
      </w:r>
    </w:p>
    <w:p w14:paraId="54C67CA0" w14:textId="77777777" w:rsidR="00DE66A6" w:rsidRDefault="00DE66A6" w:rsidP="00783308"/>
    <w:p w14:paraId="53F55FF4" w14:textId="40099A9A" w:rsidR="00D2457D" w:rsidRPr="00DE66A6" w:rsidRDefault="007A40A7" w:rsidP="00783308">
      <w:pPr>
        <w:rPr>
          <w:b/>
          <w:bCs/>
          <w:sz w:val="32"/>
          <w:szCs w:val="32"/>
        </w:rPr>
      </w:pPr>
      <w:r w:rsidRPr="00DE66A6">
        <w:rPr>
          <w:b/>
          <w:bCs/>
          <w:sz w:val="32"/>
          <w:szCs w:val="32"/>
        </w:rPr>
        <w:t>3</w:t>
      </w:r>
      <w:r w:rsidR="00D2457D" w:rsidRPr="00DE66A6">
        <w:rPr>
          <w:b/>
          <w:bCs/>
          <w:sz w:val="32"/>
          <w:szCs w:val="32"/>
        </w:rPr>
        <w:t xml:space="preserve"> </w:t>
      </w:r>
      <w:r w:rsidR="00DE66A6" w:rsidRPr="00DE66A6">
        <w:rPr>
          <w:b/>
          <w:bCs/>
          <w:sz w:val="32"/>
          <w:szCs w:val="32"/>
        </w:rPr>
        <w:t>METODA DELA</w:t>
      </w:r>
    </w:p>
    <w:p w14:paraId="076F08AF" w14:textId="1816B479" w:rsidR="00D2457D" w:rsidRPr="00DE66A6" w:rsidRDefault="00151D8D" w:rsidP="00783308">
      <w:pPr>
        <w:rPr>
          <w:rFonts w:eastAsia="Batang"/>
        </w:rPr>
      </w:pPr>
      <w:r w:rsidRPr="00DE66A6">
        <w:rPr>
          <w:rFonts w:eastAsia="Batang"/>
        </w:rPr>
        <w:t>Opis metode dela skladno z navodili, razdeljen v tri ali štiri odstavke</w:t>
      </w:r>
      <w:r w:rsidR="00D2457D" w:rsidRPr="00DE66A6">
        <w:rPr>
          <w:rFonts w:eastAsia="Batang"/>
        </w:rPr>
        <w:t>.</w:t>
      </w:r>
    </w:p>
    <w:p w14:paraId="7A63532F" w14:textId="77777777" w:rsidR="00BE0B49" w:rsidRPr="00DE66A6" w:rsidRDefault="00BE0B49" w:rsidP="00783308"/>
    <w:p w14:paraId="5E4CB062" w14:textId="342DE9FB" w:rsidR="00151D8D" w:rsidRPr="00DE66A6" w:rsidRDefault="00151D8D" w:rsidP="00783308">
      <w:pPr>
        <w:rPr>
          <w:b/>
          <w:bCs/>
          <w:sz w:val="32"/>
          <w:szCs w:val="32"/>
        </w:rPr>
      </w:pPr>
      <w:r w:rsidRPr="00DE66A6">
        <w:rPr>
          <w:b/>
          <w:bCs/>
          <w:sz w:val="32"/>
          <w:szCs w:val="32"/>
        </w:rPr>
        <w:t xml:space="preserve">4 </w:t>
      </w:r>
      <w:r w:rsidR="00DE66A6" w:rsidRPr="00DE66A6">
        <w:rPr>
          <w:b/>
          <w:bCs/>
          <w:sz w:val="32"/>
          <w:szCs w:val="32"/>
        </w:rPr>
        <w:t>REZULTATI</w:t>
      </w:r>
    </w:p>
    <w:p w14:paraId="37E36AF1" w14:textId="0F786C98" w:rsidR="00AF4DD6" w:rsidRDefault="00AF4DD6" w:rsidP="00783308">
      <w:r w:rsidRPr="00DE66A6">
        <w:t>Napovedni stavek.</w:t>
      </w:r>
    </w:p>
    <w:p w14:paraId="2E9C5E2A" w14:textId="77777777" w:rsidR="00DE66A6" w:rsidRPr="00DE66A6" w:rsidRDefault="00DE66A6" w:rsidP="00783308"/>
    <w:p w14:paraId="49ACCA69" w14:textId="54E81949" w:rsidR="00D2457D" w:rsidRPr="00DE66A6" w:rsidRDefault="00641D2C" w:rsidP="00783308">
      <w:pPr>
        <w:rPr>
          <w:sz w:val="28"/>
          <w:szCs w:val="28"/>
        </w:rPr>
      </w:pPr>
      <w:r w:rsidRPr="00DE66A6">
        <w:rPr>
          <w:sz w:val="28"/>
          <w:szCs w:val="28"/>
        </w:rPr>
        <w:t>4</w:t>
      </w:r>
      <w:r w:rsidR="00D2457D" w:rsidRPr="00DE66A6">
        <w:rPr>
          <w:sz w:val="28"/>
          <w:szCs w:val="28"/>
        </w:rPr>
        <w:t>.1 Naslov podpoglavja</w:t>
      </w:r>
    </w:p>
    <w:p w14:paraId="04DDF7C3" w14:textId="2B36DDD4" w:rsidR="00D2457D" w:rsidRPr="00DE66A6" w:rsidRDefault="00641D2C" w:rsidP="00783308">
      <w:pPr>
        <w:rPr>
          <w:rFonts w:eastAsia="Batang"/>
        </w:rPr>
      </w:pPr>
      <w:r w:rsidRPr="00DE66A6">
        <w:rPr>
          <w:rFonts w:eastAsia="Batang"/>
        </w:rPr>
        <w:t>Vsebina podpoglavja skladno z navodili</w:t>
      </w:r>
      <w:r w:rsidR="00D2457D" w:rsidRPr="00DE66A6">
        <w:rPr>
          <w:rFonts w:eastAsia="Batang"/>
        </w:rPr>
        <w:t>.</w:t>
      </w:r>
    </w:p>
    <w:p w14:paraId="707040A3" w14:textId="77777777" w:rsidR="00DE66A6" w:rsidRDefault="00DE66A6" w:rsidP="00783308"/>
    <w:p w14:paraId="5276B09B" w14:textId="3FD52EC6" w:rsidR="00D2457D" w:rsidRPr="00DE66A6" w:rsidRDefault="00AF4DD6" w:rsidP="00783308">
      <w:pPr>
        <w:rPr>
          <w:sz w:val="28"/>
          <w:szCs w:val="28"/>
        </w:rPr>
      </w:pPr>
      <w:r w:rsidRPr="00DE66A6">
        <w:rPr>
          <w:sz w:val="28"/>
          <w:szCs w:val="28"/>
        </w:rPr>
        <w:t>4</w:t>
      </w:r>
      <w:r w:rsidR="00D2457D" w:rsidRPr="00DE66A6">
        <w:rPr>
          <w:sz w:val="28"/>
          <w:szCs w:val="28"/>
        </w:rPr>
        <w:t>.2 Naslov podpoglavja</w:t>
      </w:r>
    </w:p>
    <w:p w14:paraId="2E621010" w14:textId="286A2E99" w:rsidR="00D2457D" w:rsidRPr="00DE66A6" w:rsidRDefault="00AF4DD6" w:rsidP="00783308">
      <w:pPr>
        <w:rPr>
          <w:rFonts w:eastAsia="Batang"/>
        </w:rPr>
      </w:pPr>
      <w:r w:rsidRPr="00DE66A6">
        <w:rPr>
          <w:rFonts w:eastAsia="Batang"/>
        </w:rPr>
        <w:t>Vsebina podpoglavja skladno z navodili.</w:t>
      </w:r>
    </w:p>
    <w:p w14:paraId="6AEFCE84" w14:textId="77777777" w:rsidR="00DE66A6" w:rsidRDefault="00DE66A6" w:rsidP="00783308"/>
    <w:p w14:paraId="030F02EB" w14:textId="1D6C9DD6" w:rsidR="00D2457D" w:rsidRPr="00DE66A6" w:rsidRDefault="00440337" w:rsidP="00783308">
      <w:pPr>
        <w:rPr>
          <w:sz w:val="28"/>
          <w:szCs w:val="28"/>
        </w:rPr>
      </w:pPr>
      <w:r w:rsidRPr="00DE66A6">
        <w:rPr>
          <w:sz w:val="28"/>
          <w:szCs w:val="28"/>
        </w:rPr>
        <w:t>4</w:t>
      </w:r>
      <w:r w:rsidR="00D2457D" w:rsidRPr="00DE66A6">
        <w:rPr>
          <w:sz w:val="28"/>
          <w:szCs w:val="28"/>
        </w:rPr>
        <w:t>.3 Naslov podpoglavja (neobvezno)</w:t>
      </w:r>
    </w:p>
    <w:p w14:paraId="71EFA153" w14:textId="5609E656" w:rsidR="00D2457D" w:rsidRPr="00DE66A6" w:rsidRDefault="00440337" w:rsidP="00783308">
      <w:pPr>
        <w:rPr>
          <w:rFonts w:eastAsia="Batang"/>
        </w:rPr>
      </w:pPr>
      <w:r w:rsidRPr="00DE66A6">
        <w:rPr>
          <w:rFonts w:eastAsia="Batang"/>
        </w:rPr>
        <w:t>Vsebina podpoglavja skladno z navodili.</w:t>
      </w:r>
    </w:p>
    <w:p w14:paraId="043E768F" w14:textId="77777777" w:rsidR="00DE66A6" w:rsidRDefault="00DE66A6" w:rsidP="00783308"/>
    <w:p w14:paraId="618B63F8" w14:textId="0CD28B80" w:rsidR="00440337" w:rsidRPr="00DE66A6" w:rsidRDefault="00440337" w:rsidP="00783308">
      <w:pPr>
        <w:rPr>
          <w:sz w:val="28"/>
          <w:szCs w:val="28"/>
        </w:rPr>
      </w:pPr>
      <w:r w:rsidRPr="00DE66A6">
        <w:rPr>
          <w:sz w:val="28"/>
          <w:szCs w:val="28"/>
        </w:rPr>
        <w:t>4.4 Naslov podpoglavja (neobvezno)</w:t>
      </w:r>
    </w:p>
    <w:p w14:paraId="3B86FE61" w14:textId="77777777" w:rsidR="00440337" w:rsidRPr="00DE66A6" w:rsidRDefault="00440337" w:rsidP="00783308">
      <w:pPr>
        <w:rPr>
          <w:rFonts w:eastAsia="Batang"/>
        </w:rPr>
      </w:pPr>
      <w:r w:rsidRPr="00DE66A6">
        <w:rPr>
          <w:rFonts w:eastAsia="Batang"/>
        </w:rPr>
        <w:t>Vsebina podpoglavja skladno z navodili.</w:t>
      </w:r>
    </w:p>
    <w:p w14:paraId="110CD096" w14:textId="77777777" w:rsidR="00D2457D" w:rsidRPr="00DE66A6" w:rsidRDefault="00D2457D" w:rsidP="00783308">
      <w:pPr>
        <w:rPr>
          <w:rFonts w:eastAsia="Batang"/>
        </w:rPr>
      </w:pPr>
    </w:p>
    <w:p w14:paraId="33AAD665" w14:textId="311C329A" w:rsidR="00D2457D" w:rsidRPr="00DE66A6" w:rsidRDefault="00DE66A6" w:rsidP="00783308">
      <w:pPr>
        <w:rPr>
          <w:b/>
          <w:bCs/>
          <w:sz w:val="32"/>
          <w:szCs w:val="32"/>
        </w:rPr>
      </w:pPr>
      <w:r w:rsidRPr="00DE66A6">
        <w:rPr>
          <w:b/>
          <w:bCs/>
          <w:sz w:val="32"/>
          <w:szCs w:val="32"/>
        </w:rPr>
        <w:t xml:space="preserve">LITERATURA </w:t>
      </w:r>
      <w:r w:rsidR="0042775A" w:rsidRPr="00DE66A6">
        <w:rPr>
          <w:b/>
          <w:bCs/>
          <w:sz w:val="32"/>
          <w:szCs w:val="32"/>
        </w:rPr>
        <w:t>(neobvezno)</w:t>
      </w:r>
    </w:p>
    <w:p w14:paraId="3BEFBA9B" w14:textId="69709047" w:rsidR="00D2457D" w:rsidRPr="00DE66A6" w:rsidRDefault="00440337" w:rsidP="00783308">
      <w:r w:rsidRPr="00DE66A6">
        <w:t xml:space="preserve">Če ste v </w:t>
      </w:r>
      <w:r w:rsidR="0042775A" w:rsidRPr="00DE66A6">
        <w:t xml:space="preserve">poglavju Metoda dela </w:t>
      </w:r>
      <w:r w:rsidR="00741092">
        <w:t xml:space="preserve">navajali </w:t>
      </w:r>
      <w:r w:rsidR="0042775A" w:rsidRPr="00DE66A6">
        <w:t>vir</w:t>
      </w:r>
      <w:r w:rsidR="00741092">
        <w:t>e</w:t>
      </w:r>
      <w:r w:rsidR="0042775A" w:rsidRPr="00DE66A6">
        <w:t xml:space="preserve">, </w:t>
      </w:r>
      <w:r w:rsidR="00741092">
        <w:t xml:space="preserve">jih </w:t>
      </w:r>
      <w:r w:rsidR="0042775A" w:rsidRPr="00DE66A6">
        <w:t xml:space="preserve">navedite tukaj na enak način kot </w:t>
      </w:r>
      <w:r w:rsidR="00EB658F">
        <w:t>v vaji 2</w:t>
      </w:r>
      <w:r w:rsidR="00D2457D" w:rsidRPr="00DE66A6">
        <w:t>.</w:t>
      </w:r>
    </w:p>
    <w:p w14:paraId="5034E4CD" w14:textId="0DE366AA" w:rsidR="004F2E83" w:rsidRPr="005D289D" w:rsidRDefault="004F2E83" w:rsidP="00783308">
      <w:pPr>
        <w:rPr>
          <w:b/>
          <w:bCs/>
          <w:sz w:val="28"/>
          <w:szCs w:val="28"/>
        </w:rPr>
      </w:pPr>
    </w:p>
    <w:p w14:paraId="42621FFC" w14:textId="77777777" w:rsidR="00DE66A6" w:rsidRDefault="00DE66A6" w:rsidP="00783308">
      <w:pPr>
        <w:pStyle w:val="Heading1"/>
        <w:numPr>
          <w:ilvl w:val="0"/>
          <w:numId w:val="0"/>
        </w:numPr>
        <w:ind w:left="432" w:hanging="432"/>
        <w:jc w:val="both"/>
        <w:rPr>
          <w:lang w:val="sl-SI"/>
        </w:rPr>
      </w:pPr>
      <w:r>
        <w:rPr>
          <w:lang w:val="sl-SI"/>
        </w:rPr>
        <w:br w:type="page"/>
      </w:r>
    </w:p>
    <w:p w14:paraId="7F3C8B41" w14:textId="6BD82849" w:rsidR="00090D9F" w:rsidRPr="00090D9F" w:rsidRDefault="00AE1746" w:rsidP="00783308">
      <w:pPr>
        <w:pStyle w:val="Heading1"/>
        <w:numPr>
          <w:ilvl w:val="0"/>
          <w:numId w:val="0"/>
        </w:numPr>
        <w:ind w:left="432" w:hanging="432"/>
        <w:jc w:val="both"/>
        <w:rPr>
          <w:lang w:val="sl-SI"/>
        </w:rPr>
      </w:pPr>
      <w:bookmarkStart w:id="7" w:name="_Toc222215415"/>
      <w:r>
        <w:rPr>
          <w:lang w:val="sl-SI"/>
        </w:rPr>
        <w:lastRenderedPageBreak/>
        <w:t>NALOGA</w:t>
      </w:r>
      <w:r w:rsidR="00090D9F" w:rsidRPr="00090D9F">
        <w:rPr>
          <w:lang w:val="sl-SI"/>
        </w:rPr>
        <w:t xml:space="preserve"> </w:t>
      </w:r>
      <w:r w:rsidR="00C82782">
        <w:rPr>
          <w:lang w:val="sl-SI"/>
        </w:rPr>
        <w:t>7</w:t>
      </w:r>
      <w:r w:rsidR="00090D9F" w:rsidRPr="00090D9F">
        <w:rPr>
          <w:lang w:val="sl-SI"/>
        </w:rPr>
        <w:t xml:space="preserve">:  </w:t>
      </w:r>
      <w:r w:rsidR="00090D9F">
        <w:rPr>
          <w:lang w:val="sl-SI"/>
        </w:rPr>
        <w:t>PISANJE UVODA</w:t>
      </w:r>
      <w:bookmarkEnd w:id="7"/>
    </w:p>
    <w:p w14:paraId="50B74967" w14:textId="77777777" w:rsidR="00090D9F" w:rsidRDefault="00090D9F" w:rsidP="00783308"/>
    <w:p w14:paraId="2287D9F3" w14:textId="2783D7E2" w:rsidR="00090D9F" w:rsidRPr="005D289D" w:rsidRDefault="00090D9F" w:rsidP="00783308">
      <w:pPr>
        <w:rPr>
          <w:b/>
          <w:bCs/>
          <w:sz w:val="28"/>
          <w:szCs w:val="28"/>
        </w:rPr>
      </w:pPr>
      <w:r w:rsidRPr="005D289D">
        <w:rPr>
          <w:b/>
          <w:bCs/>
          <w:sz w:val="28"/>
          <w:szCs w:val="28"/>
        </w:rPr>
        <w:t xml:space="preserve">Cilj </w:t>
      </w:r>
      <w:r w:rsidR="00AE1746">
        <w:rPr>
          <w:b/>
          <w:bCs/>
          <w:sz w:val="28"/>
          <w:szCs w:val="28"/>
        </w:rPr>
        <w:t>naloge</w:t>
      </w:r>
    </w:p>
    <w:p w14:paraId="50C0F779" w14:textId="039CB575" w:rsidR="00090D9F" w:rsidRDefault="00090D9F" w:rsidP="00783308">
      <w:r>
        <w:t xml:space="preserve">Študent </w:t>
      </w:r>
      <w:r w:rsidR="001B2BA1">
        <w:t xml:space="preserve">spozna temeljne vsebinske sklope uvoda v daljšem akademskem besedilu in uri </w:t>
      </w:r>
      <w:r w:rsidR="00A42BEE">
        <w:t xml:space="preserve">akademski </w:t>
      </w:r>
      <w:r w:rsidR="001B2BA1">
        <w:t>slog pisanja</w:t>
      </w:r>
      <w:r>
        <w:t>.</w:t>
      </w:r>
    </w:p>
    <w:p w14:paraId="15E2BFA4" w14:textId="77777777" w:rsidR="00090D9F" w:rsidRDefault="00090D9F" w:rsidP="00783308"/>
    <w:p w14:paraId="36DEB286" w14:textId="77777777" w:rsidR="00090D9F" w:rsidRPr="005D289D" w:rsidRDefault="00090D9F" w:rsidP="00783308">
      <w:pPr>
        <w:rPr>
          <w:b/>
          <w:bCs/>
          <w:sz w:val="28"/>
          <w:szCs w:val="28"/>
        </w:rPr>
      </w:pPr>
      <w:r w:rsidRPr="005D289D">
        <w:rPr>
          <w:b/>
          <w:bCs/>
          <w:sz w:val="28"/>
          <w:szCs w:val="28"/>
        </w:rPr>
        <w:t>Navodila</w:t>
      </w:r>
    </w:p>
    <w:p w14:paraId="2EF80084" w14:textId="27E9BA14" w:rsidR="004F174B" w:rsidRPr="004F174B" w:rsidRDefault="004F174B" w:rsidP="00783308">
      <w:pPr>
        <w:rPr>
          <w:b/>
          <w:bCs/>
        </w:rPr>
      </w:pPr>
      <w:r w:rsidRPr="004F174B">
        <w:rPr>
          <w:b/>
          <w:bCs/>
        </w:rPr>
        <w:t>(a) Vsebina</w:t>
      </w:r>
    </w:p>
    <w:p w14:paraId="18737E26" w14:textId="7F85267E" w:rsidR="00090D9F" w:rsidRDefault="00A42BEE" w:rsidP="00783308">
      <w:r>
        <w:t xml:space="preserve">Napišite uvod k </w:t>
      </w:r>
      <w:r w:rsidR="00AE1746">
        <w:t xml:space="preserve">besedilu, ki ste ga ustvarili v nalogah </w:t>
      </w:r>
      <w:r>
        <w:t>3 in 4</w:t>
      </w:r>
      <w:r w:rsidR="003360D3">
        <w:t>. N</w:t>
      </w:r>
      <w:r w:rsidR="003360D3" w:rsidRPr="003360D3">
        <w:t xml:space="preserve">apisan </w:t>
      </w:r>
      <w:r w:rsidR="003360D3">
        <w:t xml:space="preserve">naj bo </w:t>
      </w:r>
      <w:r w:rsidR="003360D3" w:rsidRPr="003360D3">
        <w:t xml:space="preserve">v </w:t>
      </w:r>
      <w:r w:rsidR="00994164">
        <w:t xml:space="preserve">treh </w:t>
      </w:r>
      <w:r w:rsidR="003360D3" w:rsidRPr="003360D3">
        <w:t>odstavkih</w:t>
      </w:r>
      <w:r w:rsidR="002C3FE8">
        <w:t>:</w:t>
      </w:r>
    </w:p>
    <w:p w14:paraId="0675EA9E" w14:textId="4AADCDE0" w:rsidR="002C3FE8" w:rsidRPr="002C3FE8" w:rsidRDefault="002C3FE8" w:rsidP="00783308">
      <w:pPr>
        <w:pStyle w:val="ListParagraph"/>
        <w:numPr>
          <w:ilvl w:val="0"/>
          <w:numId w:val="26"/>
        </w:numPr>
        <w:jc w:val="both"/>
      </w:pPr>
      <w:r>
        <w:t>Z</w:t>
      </w:r>
      <w:r w:rsidRPr="002C3FE8">
        <w:t>ačnite s kratko predstavitvijo širšega področja, nato preidite na ožje področje</w:t>
      </w:r>
      <w:r>
        <w:t>. U</w:t>
      </w:r>
      <w:r w:rsidRPr="002C3FE8">
        <w:t>temeljite, zakaj je področje pomembno.</w:t>
      </w:r>
    </w:p>
    <w:p w14:paraId="5C05271B" w14:textId="14482673" w:rsidR="002C3FE8" w:rsidRPr="00E22431" w:rsidRDefault="00173743" w:rsidP="00783308">
      <w:pPr>
        <w:pStyle w:val="ListParagraph"/>
        <w:numPr>
          <w:ilvl w:val="0"/>
          <w:numId w:val="26"/>
        </w:numPr>
        <w:jc w:val="both"/>
      </w:pPr>
      <w:r>
        <w:rPr>
          <w:rFonts w:cs="Calibri"/>
        </w:rPr>
        <w:t>O</w:t>
      </w:r>
      <w:r w:rsidRPr="00490C9B">
        <w:rPr>
          <w:rFonts w:cs="Calibri"/>
        </w:rPr>
        <w:t>pišite problem in raziskovalna vprašanja oz. cilje</w:t>
      </w:r>
      <w:r>
        <w:rPr>
          <w:rFonts w:cs="Calibri"/>
        </w:rPr>
        <w:t>.</w:t>
      </w:r>
    </w:p>
    <w:p w14:paraId="2EA6A7AE" w14:textId="4EA0DBA1" w:rsidR="00E22431" w:rsidRPr="004F174B" w:rsidRDefault="00E22431" w:rsidP="00783308">
      <w:pPr>
        <w:pStyle w:val="ListParagraph"/>
        <w:numPr>
          <w:ilvl w:val="0"/>
          <w:numId w:val="26"/>
        </w:numPr>
        <w:jc w:val="both"/>
      </w:pPr>
      <w:r>
        <w:rPr>
          <w:rFonts w:cs="Calibri"/>
        </w:rPr>
        <w:t xml:space="preserve">Opišite, </w:t>
      </w:r>
      <w:r w:rsidRPr="00490C9B">
        <w:rPr>
          <w:rFonts w:cs="Calibri"/>
        </w:rPr>
        <w:t>kaj boste naredili v projektu v zvezi z zastavljenimi</w:t>
      </w:r>
      <w:r>
        <w:rPr>
          <w:rFonts w:cs="Calibri"/>
        </w:rPr>
        <w:t xml:space="preserve"> </w:t>
      </w:r>
      <w:r w:rsidRPr="00490C9B">
        <w:rPr>
          <w:rFonts w:cs="Calibri"/>
        </w:rPr>
        <w:t>raziskovalnimi vprašanji oz. cilji</w:t>
      </w:r>
      <w:r>
        <w:rPr>
          <w:rFonts w:cs="Calibri"/>
        </w:rPr>
        <w:t>.</w:t>
      </w:r>
    </w:p>
    <w:p w14:paraId="7228FBA5" w14:textId="77777777" w:rsidR="004F174B" w:rsidRDefault="004F174B" w:rsidP="00783308"/>
    <w:p w14:paraId="279BF812" w14:textId="77777777" w:rsidR="004F174B" w:rsidRDefault="004F174B" w:rsidP="00783308">
      <w:pPr>
        <w:rPr>
          <w:b/>
          <w:bCs/>
        </w:rPr>
      </w:pPr>
      <w:r>
        <w:rPr>
          <w:b/>
          <w:bCs/>
        </w:rPr>
        <w:t>(b) Obseg in struktura</w:t>
      </w:r>
    </w:p>
    <w:p w14:paraId="07E57DE2" w14:textId="1BBE4D72" w:rsidR="00CA410E" w:rsidRDefault="00CA410E" w:rsidP="00783308">
      <w:pPr>
        <w:pStyle w:val="ListParagraph"/>
        <w:numPr>
          <w:ilvl w:val="0"/>
          <w:numId w:val="27"/>
        </w:numPr>
        <w:jc w:val="both"/>
      </w:pPr>
      <w:r>
        <w:t xml:space="preserve">1 stran, </w:t>
      </w:r>
      <w:r w:rsidRPr="00CA410E">
        <w:t xml:space="preserve">pisava </w:t>
      </w:r>
      <w:proofErr w:type="spellStart"/>
      <w:r w:rsidRPr="00CA410E">
        <w:t>Calibri</w:t>
      </w:r>
      <w:proofErr w:type="spellEnd"/>
      <w:r w:rsidRPr="00CA410E">
        <w:t xml:space="preserve"> 12 </w:t>
      </w:r>
      <w:proofErr w:type="spellStart"/>
      <w:r w:rsidRPr="00CA410E">
        <w:t>pt</w:t>
      </w:r>
      <w:proofErr w:type="spellEnd"/>
      <w:r w:rsidRPr="00CA410E">
        <w:t xml:space="preserve"> ali </w:t>
      </w:r>
      <w:r>
        <w:t>primerljiva</w:t>
      </w:r>
      <w:r w:rsidRPr="00CA410E">
        <w:t>.</w:t>
      </w:r>
    </w:p>
    <w:p w14:paraId="1D723CCB" w14:textId="6F501D6D" w:rsidR="00CA410E" w:rsidRPr="00CA410E" w:rsidRDefault="00CA410E" w:rsidP="00783308">
      <w:pPr>
        <w:pStyle w:val="ListParagraph"/>
        <w:numPr>
          <w:ilvl w:val="0"/>
          <w:numId w:val="27"/>
        </w:numPr>
        <w:jc w:val="both"/>
      </w:pPr>
      <w:r>
        <w:t xml:space="preserve">Natanko </w:t>
      </w:r>
      <w:r w:rsidR="00AE103C">
        <w:t>3</w:t>
      </w:r>
      <w:r>
        <w:t xml:space="preserve"> odstavki</w:t>
      </w:r>
      <w:r w:rsidR="0057412F">
        <w:t xml:space="preserve">, brez podpoglavij in brez </w:t>
      </w:r>
      <w:proofErr w:type="spellStart"/>
      <w:r w:rsidR="0057412F">
        <w:t>neštevilčenih</w:t>
      </w:r>
      <w:proofErr w:type="spellEnd"/>
      <w:r w:rsidR="0057412F">
        <w:t xml:space="preserve"> naslovov k odstavkom.</w:t>
      </w:r>
    </w:p>
    <w:p w14:paraId="27D6AD58" w14:textId="248F46CD" w:rsidR="004F174B" w:rsidRDefault="004F174B" w:rsidP="00783308"/>
    <w:p w14:paraId="3BBCE4F8" w14:textId="77777777" w:rsidR="00320A77" w:rsidRDefault="00320A77" w:rsidP="00783308"/>
    <w:p w14:paraId="37631AC0" w14:textId="1839EA5E" w:rsidR="0057412F" w:rsidRDefault="0057412F" w:rsidP="00783308">
      <w:pPr>
        <w:rPr>
          <w:b/>
          <w:bCs/>
        </w:rPr>
      </w:pPr>
      <w:r>
        <w:rPr>
          <w:b/>
          <w:bCs/>
        </w:rPr>
        <w:t>(c) Odstavki in slog</w:t>
      </w:r>
    </w:p>
    <w:p w14:paraId="700618EE" w14:textId="00E0D538" w:rsidR="0057412F" w:rsidRDefault="0057412F" w:rsidP="00783308">
      <w:pPr>
        <w:pStyle w:val="ListParagraph"/>
        <w:numPr>
          <w:ilvl w:val="0"/>
          <w:numId w:val="28"/>
        </w:numPr>
        <w:jc w:val="both"/>
      </w:pPr>
      <w:r w:rsidRPr="002833AB">
        <w:t>Odstavki naj bodo daljši od ene povedi, vendar ne predolgi</w:t>
      </w:r>
      <w:r>
        <w:t>.</w:t>
      </w:r>
    </w:p>
    <w:p w14:paraId="34F752DB" w14:textId="77777777" w:rsidR="0057412F" w:rsidRDefault="0057412F" w:rsidP="00783308">
      <w:pPr>
        <w:pStyle w:val="ListParagraph"/>
        <w:numPr>
          <w:ilvl w:val="0"/>
          <w:numId w:val="28"/>
        </w:numPr>
        <w:jc w:val="both"/>
      </w:pPr>
      <w:r>
        <w:t>Odstavke ločujte med seboj s prazno vrstico ali večjim razmikom.</w:t>
      </w:r>
    </w:p>
    <w:p w14:paraId="2019FF21" w14:textId="77777777" w:rsidR="0057412F" w:rsidRDefault="0057412F" w:rsidP="00783308">
      <w:pPr>
        <w:pStyle w:val="ListParagraph"/>
        <w:numPr>
          <w:ilvl w:val="0"/>
          <w:numId w:val="28"/>
        </w:numPr>
        <w:jc w:val="both"/>
      </w:pPr>
      <w:r>
        <w:t>Besedilo oblikujte v obojestransko poravnavo.</w:t>
      </w:r>
    </w:p>
    <w:p w14:paraId="205D6A42" w14:textId="2DB7C704" w:rsidR="0057412F" w:rsidRDefault="0057412F" w:rsidP="00783308">
      <w:pPr>
        <w:pStyle w:val="ListParagraph"/>
        <w:numPr>
          <w:ilvl w:val="0"/>
          <w:numId w:val="28"/>
        </w:numPr>
        <w:jc w:val="both"/>
      </w:pPr>
      <w:r>
        <w:t>Pišite brezosebno, objektivno in ne pretirano gostobesedno.</w:t>
      </w:r>
    </w:p>
    <w:p w14:paraId="7F75B3B0" w14:textId="466B1D0C" w:rsidR="00C41F32" w:rsidRDefault="00C41F32" w:rsidP="00783308">
      <w:pPr>
        <w:pStyle w:val="ListParagraph"/>
        <w:numPr>
          <w:ilvl w:val="0"/>
          <w:numId w:val="28"/>
        </w:numPr>
        <w:jc w:val="both"/>
      </w:pPr>
      <w:r>
        <w:t>Ne uporabljajte alinej.</w:t>
      </w:r>
    </w:p>
    <w:p w14:paraId="5CAEE5AE" w14:textId="77777777" w:rsidR="00C41F32" w:rsidRDefault="00C41F32" w:rsidP="00783308"/>
    <w:p w14:paraId="59187824" w14:textId="77777777" w:rsidR="00C41F32" w:rsidRDefault="00C41F32" w:rsidP="00783308"/>
    <w:p w14:paraId="2C6EE977" w14:textId="77777777" w:rsidR="00C41F32" w:rsidRDefault="00C41F32" w:rsidP="00783308">
      <w:pPr>
        <w:rPr>
          <w:b/>
          <w:bCs/>
          <w:sz w:val="28"/>
          <w:szCs w:val="28"/>
        </w:rPr>
      </w:pPr>
      <w:r>
        <w:rPr>
          <w:b/>
          <w:bCs/>
          <w:sz w:val="28"/>
          <w:szCs w:val="28"/>
        </w:rPr>
        <w:br w:type="page"/>
      </w:r>
    </w:p>
    <w:p w14:paraId="31867D8D" w14:textId="5CE33477" w:rsidR="00C41F32" w:rsidRPr="00DE66A6" w:rsidRDefault="00C41F32" w:rsidP="00783308">
      <w:r w:rsidRPr="005D289D">
        <w:rPr>
          <w:b/>
          <w:bCs/>
          <w:sz w:val="28"/>
          <w:szCs w:val="28"/>
        </w:rPr>
        <w:lastRenderedPageBreak/>
        <w:t xml:space="preserve">Rezultat </w:t>
      </w:r>
      <w:r w:rsidR="00AE1746">
        <w:rPr>
          <w:b/>
          <w:bCs/>
          <w:sz w:val="28"/>
          <w:szCs w:val="28"/>
        </w:rPr>
        <w:t>naloge</w:t>
      </w:r>
    </w:p>
    <w:p w14:paraId="348D7321" w14:textId="77777777" w:rsidR="00C41F32" w:rsidRDefault="00C41F32" w:rsidP="00783308"/>
    <w:p w14:paraId="3C96C028" w14:textId="24DFAF95" w:rsidR="00C41F32" w:rsidRDefault="00C41F32" w:rsidP="00783308">
      <w:pPr>
        <w:rPr>
          <w:b/>
          <w:bCs/>
          <w:sz w:val="32"/>
          <w:szCs w:val="32"/>
        </w:rPr>
      </w:pPr>
      <w:r w:rsidRPr="00C41F32">
        <w:rPr>
          <w:b/>
          <w:bCs/>
          <w:sz w:val="32"/>
          <w:szCs w:val="32"/>
        </w:rPr>
        <w:t>1 UVOD</w:t>
      </w:r>
    </w:p>
    <w:p w14:paraId="7593A1F4" w14:textId="77777777" w:rsidR="00C41F32" w:rsidRPr="00C41F32" w:rsidRDefault="00C41F32" w:rsidP="00783308"/>
    <w:p w14:paraId="46B9592E" w14:textId="4A3627B3" w:rsidR="00C41F32" w:rsidRDefault="00AE103C" w:rsidP="00783308">
      <w:r>
        <w:t xml:space="preserve">Besedilo uvoda v treh odstavkih skladno z navodili </w:t>
      </w:r>
      <w:r w:rsidR="00D939BB">
        <w:t>naloge</w:t>
      </w:r>
      <w:r>
        <w:t>.</w:t>
      </w:r>
    </w:p>
    <w:p w14:paraId="1F8FF3C8" w14:textId="77777777" w:rsidR="00C41F32" w:rsidRPr="00C41F32" w:rsidRDefault="00C41F32" w:rsidP="00783308"/>
    <w:p w14:paraId="560DD7B3" w14:textId="24175F1F" w:rsidR="007E4728" w:rsidRDefault="007E4728" w:rsidP="00783308">
      <w:pPr>
        <w:rPr>
          <w:b/>
          <w:bCs/>
          <w:sz w:val="32"/>
          <w:szCs w:val="32"/>
        </w:rPr>
      </w:pPr>
      <w:r>
        <w:rPr>
          <w:b/>
          <w:bCs/>
          <w:sz w:val="32"/>
          <w:szCs w:val="32"/>
        </w:rPr>
        <w:br w:type="page"/>
      </w:r>
    </w:p>
    <w:p w14:paraId="7DA94051" w14:textId="194473C5" w:rsidR="007E4728" w:rsidRPr="00090D9F" w:rsidRDefault="00D939BB" w:rsidP="00783308">
      <w:pPr>
        <w:pStyle w:val="Heading1"/>
        <w:numPr>
          <w:ilvl w:val="0"/>
          <w:numId w:val="0"/>
        </w:numPr>
        <w:ind w:left="432" w:hanging="432"/>
        <w:jc w:val="both"/>
        <w:rPr>
          <w:lang w:val="sl-SI"/>
        </w:rPr>
      </w:pPr>
      <w:bookmarkStart w:id="8" w:name="_Toc222215416"/>
      <w:r>
        <w:rPr>
          <w:lang w:val="sl-SI"/>
        </w:rPr>
        <w:lastRenderedPageBreak/>
        <w:t>NALOGA</w:t>
      </w:r>
      <w:r w:rsidR="007E4728" w:rsidRPr="00090D9F">
        <w:rPr>
          <w:lang w:val="sl-SI"/>
        </w:rPr>
        <w:t xml:space="preserve"> </w:t>
      </w:r>
      <w:r w:rsidR="00C82782">
        <w:rPr>
          <w:lang w:val="sl-SI"/>
        </w:rPr>
        <w:t>8</w:t>
      </w:r>
      <w:r w:rsidR="007E4728" w:rsidRPr="00090D9F">
        <w:rPr>
          <w:lang w:val="sl-SI"/>
        </w:rPr>
        <w:t xml:space="preserve">:  </w:t>
      </w:r>
      <w:r w:rsidR="007E4728">
        <w:rPr>
          <w:lang w:val="sl-SI"/>
        </w:rPr>
        <w:t>PISANJE DISKUSIJE</w:t>
      </w:r>
      <w:r w:rsidR="00545C8D">
        <w:rPr>
          <w:lang w:val="sl-SI"/>
        </w:rPr>
        <w:t xml:space="preserve"> IN ZAKLJUČKA</w:t>
      </w:r>
      <w:bookmarkEnd w:id="8"/>
    </w:p>
    <w:p w14:paraId="61156B32" w14:textId="77777777" w:rsidR="007E4728" w:rsidRDefault="007E4728" w:rsidP="00783308"/>
    <w:p w14:paraId="0DBE3C1A" w14:textId="192D8DBE" w:rsidR="007E4728" w:rsidRPr="005D289D" w:rsidRDefault="007E4728" w:rsidP="00783308">
      <w:pPr>
        <w:rPr>
          <w:b/>
          <w:bCs/>
          <w:sz w:val="28"/>
          <w:szCs w:val="28"/>
        </w:rPr>
      </w:pPr>
      <w:r w:rsidRPr="005D289D">
        <w:rPr>
          <w:b/>
          <w:bCs/>
          <w:sz w:val="28"/>
          <w:szCs w:val="28"/>
        </w:rPr>
        <w:t xml:space="preserve">Cilj </w:t>
      </w:r>
      <w:r w:rsidR="00D939BB">
        <w:rPr>
          <w:b/>
          <w:bCs/>
          <w:sz w:val="28"/>
          <w:szCs w:val="28"/>
        </w:rPr>
        <w:t>naloge</w:t>
      </w:r>
    </w:p>
    <w:p w14:paraId="56146A3D" w14:textId="21EB8CF5" w:rsidR="007E4728" w:rsidRDefault="007E4728" w:rsidP="00783308">
      <w:r>
        <w:t xml:space="preserve">Študent spozna temeljne vsebinske sklope </w:t>
      </w:r>
      <w:r w:rsidR="008E79EB">
        <w:t>diskusije</w:t>
      </w:r>
      <w:r w:rsidR="00545C8D">
        <w:t xml:space="preserve"> in zaključka</w:t>
      </w:r>
      <w:r w:rsidR="008E79EB">
        <w:t xml:space="preserve"> </w:t>
      </w:r>
      <w:r>
        <w:t>v daljšem akademskem besedilu in uri akademski slog pisanja.</w:t>
      </w:r>
    </w:p>
    <w:p w14:paraId="683C9A39" w14:textId="77777777" w:rsidR="007E4728" w:rsidRDefault="007E4728" w:rsidP="00783308"/>
    <w:p w14:paraId="77F56468" w14:textId="77777777" w:rsidR="007E4728" w:rsidRPr="005D289D" w:rsidRDefault="007E4728" w:rsidP="00783308">
      <w:pPr>
        <w:rPr>
          <w:b/>
          <w:bCs/>
          <w:sz w:val="28"/>
          <w:szCs w:val="28"/>
        </w:rPr>
      </w:pPr>
      <w:r w:rsidRPr="005D289D">
        <w:rPr>
          <w:b/>
          <w:bCs/>
          <w:sz w:val="28"/>
          <w:szCs w:val="28"/>
        </w:rPr>
        <w:t>Navodila</w:t>
      </w:r>
    </w:p>
    <w:p w14:paraId="1C19D29C" w14:textId="77777777" w:rsidR="007E4728" w:rsidRPr="004F174B" w:rsidRDefault="007E4728" w:rsidP="00783308">
      <w:pPr>
        <w:rPr>
          <w:b/>
          <w:bCs/>
        </w:rPr>
      </w:pPr>
      <w:r w:rsidRPr="004F174B">
        <w:rPr>
          <w:b/>
          <w:bCs/>
        </w:rPr>
        <w:t>(a) Vsebina</w:t>
      </w:r>
    </w:p>
    <w:p w14:paraId="25B162A5" w14:textId="06991F05" w:rsidR="007E4728" w:rsidRDefault="007E4728" w:rsidP="00783308">
      <w:r>
        <w:t xml:space="preserve">Napišite </w:t>
      </w:r>
      <w:r w:rsidR="008E79EB">
        <w:t xml:space="preserve">diskusijo </w:t>
      </w:r>
      <w:r w:rsidR="00545C8D">
        <w:t xml:space="preserve">in zaključek </w:t>
      </w:r>
      <w:r>
        <w:t xml:space="preserve">k </w:t>
      </w:r>
      <w:r w:rsidR="00D939BB">
        <w:t xml:space="preserve">opisu </w:t>
      </w:r>
      <w:r w:rsidR="008E79EB">
        <w:t>rezultato</w:t>
      </w:r>
      <w:r w:rsidR="00D939BB">
        <w:t>v</w:t>
      </w:r>
      <w:r w:rsidR="00F473F0">
        <w:t xml:space="preserve"> </w:t>
      </w:r>
      <w:r w:rsidR="008E79EB">
        <w:t xml:space="preserve">v </w:t>
      </w:r>
      <w:r w:rsidR="00D939BB">
        <w:t xml:space="preserve">nalogi </w:t>
      </w:r>
      <w:r w:rsidR="00F473F0">
        <w:t>6</w:t>
      </w:r>
      <w:r>
        <w:t xml:space="preserve">. </w:t>
      </w:r>
      <w:r w:rsidR="007D3C31">
        <w:t xml:space="preserve">Diskusija </w:t>
      </w:r>
      <w:r w:rsidR="00545C8D">
        <w:t xml:space="preserve">in zaključek </w:t>
      </w:r>
      <w:r w:rsidR="007D3C31">
        <w:t xml:space="preserve">naj </w:t>
      </w:r>
      <w:r w:rsidR="002C5640">
        <w:t>bo</w:t>
      </w:r>
      <w:r w:rsidR="00545C8D">
        <w:t>sta</w:t>
      </w:r>
      <w:r w:rsidR="002C5640">
        <w:t xml:space="preserve"> razdeljena v </w:t>
      </w:r>
      <w:r w:rsidR="00545C8D">
        <w:t>4</w:t>
      </w:r>
      <w:r w:rsidR="002C5640">
        <w:t xml:space="preserve"> odstavke</w:t>
      </w:r>
      <w:r>
        <w:t>:</w:t>
      </w:r>
    </w:p>
    <w:p w14:paraId="60C815AD" w14:textId="0374369C" w:rsidR="00BB2B91" w:rsidRDefault="00BB2B91" w:rsidP="00783308">
      <w:pPr>
        <w:pStyle w:val="ListParagraph"/>
        <w:numPr>
          <w:ilvl w:val="0"/>
          <w:numId w:val="29"/>
        </w:numPr>
        <w:jc w:val="both"/>
      </w:pPr>
      <w:r>
        <w:t xml:space="preserve">Kratek povzetek </w:t>
      </w:r>
      <w:r w:rsidR="00D57EB9">
        <w:t xml:space="preserve">ciljev in dobljenih </w:t>
      </w:r>
      <w:r>
        <w:t>rezultatov</w:t>
      </w:r>
      <w:r w:rsidR="00D57EB9">
        <w:t xml:space="preserve"> vašega dela</w:t>
      </w:r>
      <w:r>
        <w:t>.</w:t>
      </w:r>
    </w:p>
    <w:p w14:paraId="33CB7BA0" w14:textId="544A39B7" w:rsidR="00C542F6" w:rsidRDefault="00600D37" w:rsidP="00783308">
      <w:pPr>
        <w:pStyle w:val="ListParagraph"/>
        <w:numPr>
          <w:ilvl w:val="0"/>
          <w:numId w:val="30"/>
        </w:numPr>
        <w:jc w:val="both"/>
      </w:pPr>
      <w:r>
        <w:t>Z</w:t>
      </w:r>
      <w:r w:rsidRPr="00600D37">
        <w:t>akaj so rezultati takšni</w:t>
      </w:r>
      <w:r>
        <w:t>, kot so –</w:t>
      </w:r>
      <w:r w:rsidRPr="00600D37">
        <w:t xml:space="preserve"> razlaga vzrokov/posledic, </w:t>
      </w:r>
      <w:r w:rsidR="001C4A48">
        <w:t>kaj rezultati pomenijo</w:t>
      </w:r>
      <w:r>
        <w:t xml:space="preserve"> …</w:t>
      </w:r>
    </w:p>
    <w:p w14:paraId="4B668E82" w14:textId="5A98D25F" w:rsidR="007E4728" w:rsidRDefault="004738E3" w:rsidP="00783308">
      <w:pPr>
        <w:pStyle w:val="ListParagraph"/>
        <w:numPr>
          <w:ilvl w:val="0"/>
          <w:numId w:val="30"/>
        </w:numPr>
        <w:jc w:val="both"/>
      </w:pPr>
      <w:r>
        <w:t>Praktična uporabnost rezultato</w:t>
      </w:r>
      <w:r w:rsidR="009F17E3">
        <w:t>v, omejitve ipd.</w:t>
      </w:r>
    </w:p>
    <w:p w14:paraId="575AB858" w14:textId="289E4CFC" w:rsidR="00545C8D" w:rsidRDefault="00D57EB9" w:rsidP="00783308">
      <w:pPr>
        <w:pStyle w:val="ListParagraph"/>
        <w:numPr>
          <w:ilvl w:val="0"/>
          <w:numId w:val="30"/>
        </w:numPr>
        <w:jc w:val="both"/>
      </w:pPr>
      <w:r>
        <w:t>Predlogi za nadaljnje delo.</w:t>
      </w:r>
    </w:p>
    <w:p w14:paraId="3875EFDD" w14:textId="77777777" w:rsidR="007E4728" w:rsidRDefault="007E4728" w:rsidP="00783308"/>
    <w:p w14:paraId="1F7FB493" w14:textId="77777777" w:rsidR="007E4728" w:rsidRDefault="007E4728" w:rsidP="00783308">
      <w:pPr>
        <w:rPr>
          <w:b/>
          <w:bCs/>
        </w:rPr>
      </w:pPr>
      <w:r>
        <w:rPr>
          <w:b/>
          <w:bCs/>
        </w:rPr>
        <w:t>(b) Obseg in struktura</w:t>
      </w:r>
    </w:p>
    <w:p w14:paraId="013F233A" w14:textId="77777777" w:rsidR="007E4728" w:rsidRDefault="007E4728" w:rsidP="00783308">
      <w:pPr>
        <w:pStyle w:val="ListParagraph"/>
        <w:numPr>
          <w:ilvl w:val="0"/>
          <w:numId w:val="31"/>
        </w:numPr>
        <w:jc w:val="both"/>
      </w:pPr>
      <w:r>
        <w:t xml:space="preserve">1 stran, </w:t>
      </w:r>
      <w:r w:rsidRPr="00CA410E">
        <w:t xml:space="preserve">pisava </w:t>
      </w:r>
      <w:proofErr w:type="spellStart"/>
      <w:r w:rsidRPr="00CA410E">
        <w:t>Calibri</w:t>
      </w:r>
      <w:proofErr w:type="spellEnd"/>
      <w:r w:rsidRPr="00CA410E">
        <w:t xml:space="preserve"> 12 </w:t>
      </w:r>
      <w:proofErr w:type="spellStart"/>
      <w:r w:rsidRPr="00CA410E">
        <w:t>pt</w:t>
      </w:r>
      <w:proofErr w:type="spellEnd"/>
      <w:r w:rsidRPr="00CA410E">
        <w:t xml:space="preserve"> ali </w:t>
      </w:r>
      <w:r>
        <w:t>primerljiva</w:t>
      </w:r>
      <w:r w:rsidRPr="00CA410E">
        <w:t>.</w:t>
      </w:r>
    </w:p>
    <w:p w14:paraId="6E3727E8" w14:textId="7ACDFED9" w:rsidR="007E4728" w:rsidRPr="00CA410E" w:rsidRDefault="007E4728" w:rsidP="00783308">
      <w:pPr>
        <w:pStyle w:val="ListParagraph"/>
        <w:numPr>
          <w:ilvl w:val="0"/>
          <w:numId w:val="31"/>
        </w:numPr>
        <w:jc w:val="both"/>
      </w:pPr>
      <w:r>
        <w:t xml:space="preserve">Natanko </w:t>
      </w:r>
      <w:r w:rsidR="00684F19">
        <w:t>4</w:t>
      </w:r>
      <w:r>
        <w:t xml:space="preserve"> odstavki, brez podpoglavij in brez </w:t>
      </w:r>
      <w:proofErr w:type="spellStart"/>
      <w:r>
        <w:t>neštevilčenih</w:t>
      </w:r>
      <w:proofErr w:type="spellEnd"/>
      <w:r>
        <w:t xml:space="preserve"> naslovov k odstavkom.</w:t>
      </w:r>
    </w:p>
    <w:p w14:paraId="5502E631" w14:textId="77777777" w:rsidR="007E4728" w:rsidRDefault="007E4728" w:rsidP="00783308"/>
    <w:p w14:paraId="6B45D55E" w14:textId="77777777" w:rsidR="007E4728" w:rsidRDefault="007E4728" w:rsidP="00783308">
      <w:pPr>
        <w:rPr>
          <w:b/>
          <w:bCs/>
        </w:rPr>
      </w:pPr>
      <w:r>
        <w:rPr>
          <w:b/>
          <w:bCs/>
        </w:rPr>
        <w:t>(c) Odstavki in slog</w:t>
      </w:r>
    </w:p>
    <w:p w14:paraId="711762BE" w14:textId="77777777" w:rsidR="007E4728" w:rsidRDefault="007E4728" w:rsidP="00783308">
      <w:pPr>
        <w:pStyle w:val="ListParagraph"/>
        <w:numPr>
          <w:ilvl w:val="0"/>
          <w:numId w:val="32"/>
        </w:numPr>
        <w:jc w:val="both"/>
      </w:pPr>
      <w:r w:rsidRPr="002833AB">
        <w:t>Odstavki naj bodo daljši od ene povedi, vendar ne predolgi</w:t>
      </w:r>
      <w:r>
        <w:t>.</w:t>
      </w:r>
    </w:p>
    <w:p w14:paraId="29340CEF" w14:textId="77777777" w:rsidR="007E4728" w:rsidRDefault="007E4728" w:rsidP="00783308">
      <w:pPr>
        <w:pStyle w:val="ListParagraph"/>
        <w:numPr>
          <w:ilvl w:val="0"/>
          <w:numId w:val="32"/>
        </w:numPr>
        <w:jc w:val="both"/>
      </w:pPr>
      <w:r>
        <w:t>Odstavke ločujte med seboj s prazno vrstico ali večjim razmikom.</w:t>
      </w:r>
    </w:p>
    <w:p w14:paraId="4CE0F4AE" w14:textId="77777777" w:rsidR="007E4728" w:rsidRDefault="007E4728" w:rsidP="00783308">
      <w:pPr>
        <w:pStyle w:val="ListParagraph"/>
        <w:numPr>
          <w:ilvl w:val="0"/>
          <w:numId w:val="32"/>
        </w:numPr>
        <w:jc w:val="both"/>
      </w:pPr>
      <w:r>
        <w:t>Besedilo oblikujte v obojestransko poravnavo.</w:t>
      </w:r>
    </w:p>
    <w:p w14:paraId="6D179877" w14:textId="77777777" w:rsidR="007E4728" w:rsidRDefault="007E4728" w:rsidP="00783308">
      <w:pPr>
        <w:pStyle w:val="ListParagraph"/>
        <w:numPr>
          <w:ilvl w:val="0"/>
          <w:numId w:val="32"/>
        </w:numPr>
        <w:jc w:val="both"/>
      </w:pPr>
      <w:r>
        <w:t>Pišite brezosebno, objektivno in ne pretirano gostobesedno.</w:t>
      </w:r>
    </w:p>
    <w:p w14:paraId="3D410497" w14:textId="77777777" w:rsidR="007E4728" w:rsidRDefault="007E4728" w:rsidP="00783308">
      <w:pPr>
        <w:pStyle w:val="ListParagraph"/>
        <w:numPr>
          <w:ilvl w:val="0"/>
          <w:numId w:val="32"/>
        </w:numPr>
        <w:jc w:val="both"/>
      </w:pPr>
      <w:r>
        <w:t>Ne uporabljajte alinej.</w:t>
      </w:r>
    </w:p>
    <w:p w14:paraId="0259FC56" w14:textId="77777777" w:rsidR="007E4728" w:rsidRDefault="007E4728" w:rsidP="00783308"/>
    <w:p w14:paraId="51321CCC" w14:textId="77777777" w:rsidR="007E4728" w:rsidRDefault="007E4728" w:rsidP="00783308"/>
    <w:p w14:paraId="0A87A8BD" w14:textId="77777777" w:rsidR="007E4728" w:rsidRDefault="007E4728" w:rsidP="00783308">
      <w:pPr>
        <w:rPr>
          <w:b/>
          <w:bCs/>
          <w:sz w:val="28"/>
          <w:szCs w:val="28"/>
        </w:rPr>
      </w:pPr>
      <w:r>
        <w:rPr>
          <w:b/>
          <w:bCs/>
          <w:sz w:val="28"/>
          <w:szCs w:val="28"/>
        </w:rPr>
        <w:br w:type="page"/>
      </w:r>
    </w:p>
    <w:p w14:paraId="116110FD" w14:textId="25C258E8" w:rsidR="007E4728" w:rsidRPr="00DE66A6" w:rsidRDefault="007E4728" w:rsidP="00783308">
      <w:r w:rsidRPr="005D289D">
        <w:rPr>
          <w:b/>
          <w:bCs/>
          <w:sz w:val="28"/>
          <w:szCs w:val="28"/>
        </w:rPr>
        <w:lastRenderedPageBreak/>
        <w:t xml:space="preserve">Rezultat </w:t>
      </w:r>
      <w:r w:rsidR="00684F19">
        <w:rPr>
          <w:b/>
          <w:bCs/>
          <w:sz w:val="28"/>
          <w:szCs w:val="28"/>
        </w:rPr>
        <w:t>naloge</w:t>
      </w:r>
    </w:p>
    <w:p w14:paraId="53D56179" w14:textId="77777777" w:rsidR="007E4728" w:rsidRDefault="007E4728" w:rsidP="00783308"/>
    <w:p w14:paraId="3C093533" w14:textId="1D0E459C" w:rsidR="007E4728" w:rsidRDefault="001C4A48" w:rsidP="00783308">
      <w:pPr>
        <w:rPr>
          <w:b/>
          <w:bCs/>
          <w:sz w:val="32"/>
          <w:szCs w:val="32"/>
        </w:rPr>
      </w:pPr>
      <w:r>
        <w:rPr>
          <w:b/>
          <w:bCs/>
          <w:sz w:val="32"/>
          <w:szCs w:val="32"/>
        </w:rPr>
        <w:t>5</w:t>
      </w:r>
      <w:r w:rsidR="007E4728" w:rsidRPr="00C41F32">
        <w:rPr>
          <w:b/>
          <w:bCs/>
          <w:sz w:val="32"/>
          <w:szCs w:val="32"/>
        </w:rPr>
        <w:t xml:space="preserve"> </w:t>
      </w:r>
      <w:r>
        <w:rPr>
          <w:b/>
          <w:bCs/>
          <w:sz w:val="32"/>
          <w:szCs w:val="32"/>
        </w:rPr>
        <w:t>DISKUSIJA</w:t>
      </w:r>
      <w:r w:rsidR="00D57EB9">
        <w:rPr>
          <w:b/>
          <w:bCs/>
          <w:sz w:val="32"/>
          <w:szCs w:val="32"/>
        </w:rPr>
        <w:t xml:space="preserve"> IN ZAKLJUČEK</w:t>
      </w:r>
    </w:p>
    <w:p w14:paraId="484AC1FD" w14:textId="77777777" w:rsidR="007E4728" w:rsidRPr="00C41F32" w:rsidRDefault="007E4728" w:rsidP="00783308"/>
    <w:p w14:paraId="7700E64A" w14:textId="60C009A4" w:rsidR="007E4728" w:rsidRDefault="007E4728" w:rsidP="00783308">
      <w:r>
        <w:t xml:space="preserve">Besedilo </w:t>
      </w:r>
      <w:r w:rsidR="00D57EB9">
        <w:t xml:space="preserve">diskusije in zaključka </w:t>
      </w:r>
      <w:r>
        <w:t xml:space="preserve">v </w:t>
      </w:r>
      <w:r w:rsidR="00D57EB9">
        <w:t xml:space="preserve">štirih </w:t>
      </w:r>
      <w:r>
        <w:t xml:space="preserve">odstavkih skladno z navodili </w:t>
      </w:r>
      <w:r w:rsidR="00684F19">
        <w:t>naloge</w:t>
      </w:r>
      <w:r>
        <w:t>.</w:t>
      </w:r>
    </w:p>
    <w:p w14:paraId="2FA8E6C1" w14:textId="77777777" w:rsidR="00C41F32" w:rsidRDefault="00C41F32" w:rsidP="00783308">
      <w:pPr>
        <w:rPr>
          <w:b/>
          <w:bCs/>
          <w:sz w:val="32"/>
          <w:szCs w:val="32"/>
        </w:rPr>
      </w:pPr>
    </w:p>
    <w:p w14:paraId="72AF04D7" w14:textId="290AFB2A" w:rsidR="009F3B1C" w:rsidRDefault="009F3B1C" w:rsidP="00783308">
      <w:pPr>
        <w:rPr>
          <w:b/>
          <w:bCs/>
          <w:sz w:val="32"/>
          <w:szCs w:val="32"/>
        </w:rPr>
      </w:pPr>
      <w:r>
        <w:rPr>
          <w:b/>
          <w:bCs/>
          <w:sz w:val="32"/>
          <w:szCs w:val="32"/>
        </w:rPr>
        <w:br w:type="page"/>
      </w:r>
    </w:p>
    <w:p w14:paraId="606AAB3C" w14:textId="4DC60687" w:rsidR="00D723D8" w:rsidRPr="00CC1F8A" w:rsidRDefault="00C82782" w:rsidP="00BA5FEF">
      <w:pPr>
        <w:pStyle w:val="Heading1"/>
        <w:numPr>
          <w:ilvl w:val="0"/>
          <w:numId w:val="0"/>
        </w:numPr>
        <w:ind w:left="432" w:hanging="432"/>
        <w:rPr>
          <w:lang w:val="sl-SI"/>
        </w:rPr>
      </w:pPr>
      <w:bookmarkStart w:id="9" w:name="_Toc222215417"/>
      <w:r>
        <w:rPr>
          <w:lang w:val="sl-SI"/>
        </w:rPr>
        <w:lastRenderedPageBreak/>
        <w:t xml:space="preserve">PRILOGA: </w:t>
      </w:r>
      <w:r w:rsidR="009F3B1C" w:rsidRPr="00CC1F8A">
        <w:rPr>
          <w:lang w:val="sl-SI"/>
        </w:rPr>
        <w:t>PREDLOGA ZAKLJUČNEGA DELA</w:t>
      </w:r>
      <w:bookmarkEnd w:id="9"/>
    </w:p>
    <w:p w14:paraId="38AE40E3" w14:textId="77777777" w:rsidR="00203687" w:rsidRPr="006B4D30" w:rsidRDefault="00203687" w:rsidP="00203687">
      <w:pPr>
        <w:rPr>
          <w:rFonts w:cs="Calibri"/>
          <w:sz w:val="40"/>
          <w:szCs w:val="40"/>
        </w:rPr>
      </w:pPr>
    </w:p>
    <w:p w14:paraId="0FFC262D" w14:textId="77777777" w:rsidR="00203687" w:rsidRPr="006B4D30" w:rsidRDefault="00203687" w:rsidP="00203687">
      <w:pPr>
        <w:rPr>
          <w:rFonts w:cs="Calibri"/>
        </w:rPr>
      </w:pPr>
      <w:r w:rsidRPr="006B4D30">
        <w:rPr>
          <w:rFonts w:cs="Calibri"/>
          <w:sz w:val="40"/>
          <w:szCs w:val="40"/>
        </w:rPr>
        <w:t>Naslov</w:t>
      </w:r>
    </w:p>
    <w:p w14:paraId="57513A6D" w14:textId="77777777" w:rsidR="00203687" w:rsidRPr="006B4D30" w:rsidRDefault="00203687" w:rsidP="00203687">
      <w:pPr>
        <w:rPr>
          <w:rFonts w:cs="Calibri"/>
        </w:rPr>
      </w:pPr>
    </w:p>
    <w:p w14:paraId="623B5CA2" w14:textId="77777777" w:rsidR="00203687" w:rsidRPr="006B4D30" w:rsidRDefault="00203687" w:rsidP="00203687">
      <w:pPr>
        <w:rPr>
          <w:rFonts w:cs="Calibri"/>
        </w:rPr>
      </w:pPr>
    </w:p>
    <w:p w14:paraId="1A5DA86B" w14:textId="77777777" w:rsidR="00203687" w:rsidRPr="006B4D30" w:rsidRDefault="00203687" w:rsidP="00203687">
      <w:pPr>
        <w:tabs>
          <w:tab w:val="left" w:pos="1985"/>
          <w:tab w:val="left" w:pos="2835"/>
        </w:tabs>
        <w:rPr>
          <w:rFonts w:cs="Calibri"/>
          <w:szCs w:val="24"/>
        </w:rPr>
      </w:pPr>
      <w:r w:rsidRPr="006B4D30">
        <w:rPr>
          <w:rFonts w:cs="Calibri"/>
          <w:b/>
          <w:szCs w:val="24"/>
        </w:rPr>
        <w:t xml:space="preserve">Ključne besede: </w:t>
      </w:r>
      <w:r w:rsidRPr="006B4D30">
        <w:rPr>
          <w:rFonts w:cs="Calibri"/>
          <w:szCs w:val="24"/>
        </w:rPr>
        <w:t xml:space="preserve">ključna beseda, ključna beseda, ključna </w:t>
      </w:r>
      <w:r w:rsidRPr="00197610">
        <w:rPr>
          <w:rFonts w:cs="Calibri"/>
          <w:szCs w:val="24"/>
        </w:rPr>
        <w:t>beseda</w:t>
      </w:r>
    </w:p>
    <w:p w14:paraId="1612C420" w14:textId="77777777" w:rsidR="00203687" w:rsidRPr="006B4D30" w:rsidRDefault="00203687" w:rsidP="00203687">
      <w:pPr>
        <w:tabs>
          <w:tab w:val="left" w:pos="1985"/>
        </w:tabs>
        <w:rPr>
          <w:rFonts w:cs="Calibri"/>
          <w:b/>
          <w:caps/>
          <w:szCs w:val="24"/>
        </w:rPr>
      </w:pPr>
    </w:p>
    <w:p w14:paraId="68FABC64" w14:textId="77777777" w:rsidR="00203687" w:rsidRPr="006B4D30" w:rsidRDefault="00203687" w:rsidP="00203687">
      <w:pPr>
        <w:tabs>
          <w:tab w:val="left" w:pos="1985"/>
        </w:tabs>
        <w:rPr>
          <w:rFonts w:cs="Calibri"/>
          <w:szCs w:val="24"/>
        </w:rPr>
      </w:pPr>
    </w:p>
    <w:p w14:paraId="761A2E14" w14:textId="77777777" w:rsidR="00203687" w:rsidRPr="006B4D30" w:rsidRDefault="00203687" w:rsidP="00203687">
      <w:pPr>
        <w:rPr>
          <w:rFonts w:cs="Calibri"/>
          <w:szCs w:val="24"/>
        </w:rPr>
      </w:pPr>
    </w:p>
    <w:p w14:paraId="6566A8BA" w14:textId="77777777" w:rsidR="00203687" w:rsidRPr="00A37F08" w:rsidRDefault="00203687" w:rsidP="00203687">
      <w:pPr>
        <w:pStyle w:val="naspovz"/>
        <w:spacing w:before="0" w:after="0" w:line="360" w:lineRule="auto"/>
        <w:rPr>
          <w:rFonts w:cs="Calibri"/>
          <w:caps/>
          <w:color w:val="BFBFBF" w:themeColor="background1" w:themeShade="BF"/>
          <w:lang w:val="sl-SI"/>
        </w:rPr>
      </w:pPr>
      <w:r w:rsidRPr="006B4D30">
        <w:rPr>
          <w:rFonts w:cs="Calibri"/>
          <w:lang w:val="sl-SI"/>
        </w:rPr>
        <w:t>Povzetek</w:t>
      </w:r>
    </w:p>
    <w:p w14:paraId="2E63E454" w14:textId="77777777" w:rsidR="00203687" w:rsidRPr="006B4D30" w:rsidRDefault="00203687" w:rsidP="00203687">
      <w:pPr>
        <w:rPr>
          <w:rFonts w:cs="Calibri"/>
          <w:szCs w:val="24"/>
        </w:rPr>
      </w:pPr>
    </w:p>
    <w:p w14:paraId="493B2E8D" w14:textId="6BD6993B" w:rsidR="00203687" w:rsidRPr="00A37F08" w:rsidRDefault="00203687" w:rsidP="00203687">
      <w:pPr>
        <w:pStyle w:val="text"/>
        <w:ind w:firstLine="0"/>
        <w:rPr>
          <w:rFonts w:ascii="Calibri" w:hAnsi="Calibri" w:cs="Calibri"/>
          <w:i/>
          <w:lang w:val="sl-SI"/>
        </w:rPr>
        <w:sectPr w:rsidR="00203687" w:rsidRPr="00A37F08" w:rsidSect="00D52C97">
          <w:footerReference w:type="default" r:id="rId25"/>
          <w:pgSz w:w="11901" w:h="16834" w:code="9"/>
          <w:pgMar w:top="1440" w:right="1440" w:bottom="1440" w:left="1440" w:header="708" w:footer="708" w:gutter="0"/>
          <w:pgNumType w:start="0"/>
          <w:cols w:space="708"/>
          <w:titlePg/>
          <w:docGrid w:linePitch="326"/>
        </w:sectPr>
      </w:pPr>
      <w:r w:rsidRPr="00BC034A">
        <w:rPr>
          <w:rFonts w:ascii="Calibri" w:hAnsi="Calibri" w:cs="Calibri"/>
          <w:i/>
          <w:lang w:val="sl-SI"/>
        </w:rPr>
        <w:t xml:space="preserve">Povzetek od 30 do 50 besed. Povzetek </w:t>
      </w:r>
      <w:r w:rsidR="00EA5631">
        <w:rPr>
          <w:rFonts w:ascii="Calibri" w:hAnsi="Calibri" w:cs="Calibri"/>
          <w:i/>
          <w:lang w:val="sl-SI"/>
        </w:rPr>
        <w:t xml:space="preserve">napišemo </w:t>
      </w:r>
      <w:r w:rsidRPr="00BC034A">
        <w:rPr>
          <w:rFonts w:ascii="Calibri" w:hAnsi="Calibri" w:cs="Calibri"/>
          <w:i/>
          <w:lang w:val="sl-SI"/>
        </w:rPr>
        <w:t>v poševnem tisku. Razmik med vrsticami povzetka naj bo 1,5. Povzetek naj bo brezoseben in stvaren. Tako povzetek kot besedilo naloge piš</w:t>
      </w:r>
      <w:r w:rsidR="00EA5631">
        <w:rPr>
          <w:rFonts w:ascii="Calibri" w:hAnsi="Calibri" w:cs="Calibri"/>
          <w:i/>
          <w:lang w:val="sl-SI"/>
        </w:rPr>
        <w:t>emo</w:t>
      </w:r>
      <w:r w:rsidRPr="00BC034A">
        <w:rPr>
          <w:rFonts w:ascii="Calibri" w:hAnsi="Calibri" w:cs="Calibri"/>
          <w:i/>
          <w:lang w:val="sl-SI"/>
        </w:rPr>
        <w:t xml:space="preserve"> v prvi osebi množine.</w:t>
      </w:r>
    </w:p>
    <w:p w14:paraId="7E75AE5C" w14:textId="77777777" w:rsidR="00203687" w:rsidRPr="006B4D30" w:rsidRDefault="00203687" w:rsidP="00203687">
      <w:pPr>
        <w:rPr>
          <w:rFonts w:cs="Calibri"/>
          <w:sz w:val="40"/>
          <w:szCs w:val="40"/>
        </w:rPr>
      </w:pPr>
    </w:p>
    <w:p w14:paraId="03AF0925" w14:textId="77777777" w:rsidR="00203687" w:rsidRPr="006B4D30" w:rsidRDefault="00203687" w:rsidP="00203687">
      <w:pPr>
        <w:jc w:val="left"/>
        <w:rPr>
          <w:rFonts w:cs="Calibri"/>
          <w:sz w:val="40"/>
          <w:szCs w:val="40"/>
        </w:rPr>
      </w:pPr>
      <w:r w:rsidRPr="006B4D30">
        <w:rPr>
          <w:rFonts w:cs="Calibri"/>
          <w:sz w:val="40"/>
          <w:szCs w:val="40"/>
        </w:rPr>
        <w:t xml:space="preserve">Title in </w:t>
      </w:r>
      <w:proofErr w:type="spellStart"/>
      <w:r w:rsidRPr="006B4D30">
        <w:rPr>
          <w:rFonts w:cs="Calibri"/>
          <w:sz w:val="40"/>
          <w:szCs w:val="40"/>
        </w:rPr>
        <w:t>English</w:t>
      </w:r>
      <w:proofErr w:type="spellEnd"/>
    </w:p>
    <w:p w14:paraId="6CFE7E85" w14:textId="77777777" w:rsidR="00203687" w:rsidRPr="006B4D30" w:rsidRDefault="00203687" w:rsidP="00203687">
      <w:pPr>
        <w:rPr>
          <w:rFonts w:cs="Calibri"/>
          <w:sz w:val="22"/>
        </w:rPr>
      </w:pPr>
    </w:p>
    <w:p w14:paraId="7A48A95A" w14:textId="77777777" w:rsidR="00203687" w:rsidRPr="006B4D30" w:rsidRDefault="00203687" w:rsidP="00203687">
      <w:pPr>
        <w:rPr>
          <w:rFonts w:cs="Calibri"/>
          <w:sz w:val="22"/>
        </w:rPr>
      </w:pPr>
    </w:p>
    <w:p w14:paraId="5095D768" w14:textId="77777777" w:rsidR="00203687" w:rsidRPr="006B4D30" w:rsidRDefault="00203687" w:rsidP="00203687">
      <w:pPr>
        <w:tabs>
          <w:tab w:val="left" w:pos="1418"/>
          <w:tab w:val="left" w:pos="2835"/>
        </w:tabs>
        <w:rPr>
          <w:rFonts w:cs="Calibri"/>
          <w:b/>
          <w:caps/>
          <w:szCs w:val="24"/>
        </w:rPr>
      </w:pPr>
      <w:proofErr w:type="spellStart"/>
      <w:r w:rsidRPr="006B4D30">
        <w:rPr>
          <w:rFonts w:cs="Calibri"/>
          <w:b/>
          <w:szCs w:val="24"/>
        </w:rPr>
        <w:t>Keywords</w:t>
      </w:r>
      <w:proofErr w:type="spellEnd"/>
      <w:r w:rsidRPr="006B4D30">
        <w:rPr>
          <w:rFonts w:cs="Calibri"/>
          <w:b/>
          <w:szCs w:val="24"/>
        </w:rPr>
        <w:t>:</w:t>
      </w:r>
      <w:r w:rsidRPr="006B4D30">
        <w:rPr>
          <w:rFonts w:cs="Calibri"/>
          <w:szCs w:val="24"/>
        </w:rPr>
        <w:t xml:space="preserve"> keyword1, keyword2, keyword3</w:t>
      </w:r>
    </w:p>
    <w:p w14:paraId="1F759869" w14:textId="77777777" w:rsidR="00203687" w:rsidRPr="006B4D30" w:rsidRDefault="00203687" w:rsidP="00203687">
      <w:pPr>
        <w:tabs>
          <w:tab w:val="left" w:pos="1418"/>
        </w:tabs>
        <w:rPr>
          <w:rFonts w:cs="Calibri"/>
          <w:b/>
          <w:caps/>
          <w:szCs w:val="24"/>
        </w:rPr>
      </w:pPr>
    </w:p>
    <w:p w14:paraId="7D64AFA2" w14:textId="77777777" w:rsidR="00203687" w:rsidRPr="006B4D30" w:rsidRDefault="00203687" w:rsidP="00203687">
      <w:pPr>
        <w:tabs>
          <w:tab w:val="left" w:pos="1418"/>
        </w:tabs>
        <w:rPr>
          <w:rFonts w:cs="Calibri"/>
          <w:szCs w:val="24"/>
        </w:rPr>
      </w:pPr>
    </w:p>
    <w:p w14:paraId="1AB2E299" w14:textId="77777777" w:rsidR="00203687" w:rsidRPr="006B4D30" w:rsidRDefault="00203687" w:rsidP="00203687">
      <w:pPr>
        <w:rPr>
          <w:rFonts w:cs="Calibri"/>
          <w:szCs w:val="24"/>
        </w:rPr>
      </w:pPr>
    </w:p>
    <w:p w14:paraId="5BABCE17" w14:textId="77777777" w:rsidR="00203687" w:rsidRPr="006B4D30" w:rsidRDefault="00203687" w:rsidP="00203687">
      <w:pPr>
        <w:rPr>
          <w:rFonts w:cs="Calibri"/>
          <w:szCs w:val="24"/>
        </w:rPr>
      </w:pPr>
    </w:p>
    <w:p w14:paraId="690E1F45" w14:textId="77777777" w:rsidR="00203687" w:rsidRPr="006B4D30" w:rsidRDefault="00203687" w:rsidP="00203687">
      <w:pPr>
        <w:rPr>
          <w:rFonts w:eastAsia="Batang" w:cs="Calibri"/>
          <w:iCs/>
          <w:szCs w:val="24"/>
          <w:lang w:eastAsia="ko-KR"/>
        </w:rPr>
      </w:pPr>
    </w:p>
    <w:p w14:paraId="5DD28EE1" w14:textId="77777777" w:rsidR="00203687" w:rsidRPr="006B4D30" w:rsidRDefault="00203687" w:rsidP="00203687">
      <w:pPr>
        <w:rPr>
          <w:rFonts w:eastAsia="Batang" w:cs="Calibri"/>
          <w:iCs/>
          <w:szCs w:val="24"/>
          <w:lang w:eastAsia="ko-KR"/>
        </w:rPr>
      </w:pPr>
    </w:p>
    <w:p w14:paraId="71C02E65" w14:textId="77777777" w:rsidR="00203687" w:rsidRPr="006B4D30" w:rsidRDefault="00203687" w:rsidP="00203687">
      <w:pPr>
        <w:rPr>
          <w:rFonts w:cs="Calibri"/>
          <w:b/>
          <w:caps/>
          <w:szCs w:val="24"/>
        </w:rPr>
      </w:pPr>
      <w:bookmarkStart w:id="10" w:name="_Toc397326406"/>
      <w:proofErr w:type="spellStart"/>
      <w:r w:rsidRPr="006B4D30">
        <w:rPr>
          <w:rFonts w:cs="Calibri"/>
          <w:b/>
          <w:szCs w:val="24"/>
        </w:rPr>
        <w:t>Abstract</w:t>
      </w:r>
      <w:bookmarkEnd w:id="10"/>
      <w:proofErr w:type="spellEnd"/>
    </w:p>
    <w:p w14:paraId="74C0BEAA" w14:textId="77777777" w:rsidR="00203687" w:rsidRPr="006B4D30" w:rsidRDefault="00203687" w:rsidP="00203687">
      <w:pPr>
        <w:rPr>
          <w:rFonts w:cs="Calibri"/>
          <w:szCs w:val="24"/>
        </w:rPr>
      </w:pPr>
    </w:p>
    <w:p w14:paraId="215F8834" w14:textId="77777777" w:rsidR="00203687" w:rsidRPr="006B4D30" w:rsidRDefault="00203687" w:rsidP="00203687">
      <w:pPr>
        <w:rPr>
          <w:rFonts w:eastAsia="Batang" w:cs="Calibri"/>
          <w:i/>
          <w:szCs w:val="24"/>
          <w:lang w:eastAsia="ko-KR"/>
        </w:rPr>
        <w:sectPr w:rsidR="00203687" w:rsidRPr="006B4D30" w:rsidSect="00203687">
          <w:pgSz w:w="11901" w:h="16834" w:code="9"/>
          <w:pgMar w:top="1440" w:right="1440" w:bottom="1440" w:left="1440" w:header="708" w:footer="708" w:gutter="0"/>
          <w:pgNumType w:fmt="lowerRoman"/>
          <w:cols w:space="708"/>
        </w:sectPr>
      </w:pPr>
      <w:proofErr w:type="spellStart"/>
      <w:r>
        <w:rPr>
          <w:rFonts w:eastAsia="Batang" w:cs="Calibri"/>
          <w:i/>
          <w:szCs w:val="24"/>
          <w:lang w:eastAsia="ko-KR"/>
        </w:rPr>
        <w:t>Translation</w:t>
      </w:r>
      <w:proofErr w:type="spellEnd"/>
      <w:r>
        <w:rPr>
          <w:rFonts w:eastAsia="Batang" w:cs="Calibri"/>
          <w:i/>
          <w:szCs w:val="24"/>
          <w:lang w:eastAsia="ko-KR"/>
        </w:rPr>
        <w:t xml:space="preserve"> </w:t>
      </w:r>
      <w:proofErr w:type="spellStart"/>
      <w:r>
        <w:rPr>
          <w:rFonts w:eastAsia="Batang" w:cs="Calibri"/>
          <w:i/>
          <w:szCs w:val="24"/>
          <w:lang w:eastAsia="ko-KR"/>
        </w:rPr>
        <w:t>of</w:t>
      </w:r>
      <w:proofErr w:type="spellEnd"/>
      <w:r>
        <w:rPr>
          <w:rFonts w:eastAsia="Batang" w:cs="Calibri"/>
          <w:i/>
          <w:szCs w:val="24"/>
          <w:lang w:eastAsia="ko-KR"/>
        </w:rPr>
        <w:t xml:space="preserve"> </w:t>
      </w:r>
      <w:proofErr w:type="spellStart"/>
      <w:r>
        <w:rPr>
          <w:rFonts w:eastAsia="Batang" w:cs="Calibri"/>
          <w:i/>
          <w:szCs w:val="24"/>
          <w:lang w:eastAsia="ko-KR"/>
        </w:rPr>
        <w:t>a</w:t>
      </w:r>
      <w:r w:rsidRPr="006B4D30">
        <w:rPr>
          <w:rFonts w:eastAsia="Batang" w:cs="Calibri"/>
          <w:i/>
          <w:szCs w:val="24"/>
          <w:lang w:eastAsia="ko-KR"/>
        </w:rPr>
        <w:t>bstract</w:t>
      </w:r>
      <w:proofErr w:type="spellEnd"/>
      <w:r w:rsidRPr="006B4D30">
        <w:rPr>
          <w:rFonts w:eastAsia="Batang" w:cs="Calibri"/>
          <w:i/>
          <w:szCs w:val="24"/>
          <w:lang w:eastAsia="ko-KR"/>
        </w:rPr>
        <w:t xml:space="preserve"> </w:t>
      </w:r>
      <w:r>
        <w:rPr>
          <w:rFonts w:eastAsia="Batang" w:cs="Calibri"/>
          <w:i/>
          <w:szCs w:val="24"/>
          <w:lang w:eastAsia="ko-KR"/>
        </w:rPr>
        <w:t xml:space="preserve">to </w:t>
      </w:r>
      <w:proofErr w:type="spellStart"/>
      <w:r w:rsidRPr="006B4D30">
        <w:rPr>
          <w:rFonts w:eastAsia="Batang" w:cs="Calibri"/>
          <w:i/>
          <w:szCs w:val="24"/>
          <w:lang w:eastAsia="ko-KR"/>
        </w:rPr>
        <w:t>English</w:t>
      </w:r>
      <w:proofErr w:type="spellEnd"/>
      <w:r w:rsidRPr="006B4D30">
        <w:rPr>
          <w:rFonts w:eastAsia="Batang" w:cs="Calibri"/>
          <w:i/>
          <w:szCs w:val="24"/>
          <w:lang w:eastAsia="ko-KR"/>
        </w:rPr>
        <w:t xml:space="preserve">. </w:t>
      </w:r>
      <w:proofErr w:type="spellStart"/>
      <w:r>
        <w:rPr>
          <w:rFonts w:eastAsia="Batang" w:cs="Calibri"/>
          <w:i/>
          <w:szCs w:val="24"/>
          <w:lang w:eastAsia="ko-KR"/>
        </w:rPr>
        <w:t>From</w:t>
      </w:r>
      <w:proofErr w:type="spellEnd"/>
      <w:r>
        <w:rPr>
          <w:rFonts w:eastAsia="Batang" w:cs="Calibri"/>
          <w:i/>
          <w:szCs w:val="24"/>
          <w:lang w:eastAsia="ko-KR"/>
        </w:rPr>
        <w:t xml:space="preserve"> 30 </w:t>
      </w:r>
      <w:r w:rsidRPr="006B4D30">
        <w:rPr>
          <w:rFonts w:eastAsia="Batang" w:cs="Calibri"/>
          <w:i/>
          <w:szCs w:val="24"/>
          <w:lang w:eastAsia="ko-KR"/>
        </w:rPr>
        <w:t xml:space="preserve">to 50 </w:t>
      </w:r>
      <w:proofErr w:type="spellStart"/>
      <w:r w:rsidRPr="006B4D30">
        <w:rPr>
          <w:rFonts w:eastAsia="Batang" w:cs="Calibri"/>
          <w:i/>
          <w:szCs w:val="24"/>
          <w:lang w:eastAsia="ko-KR"/>
        </w:rPr>
        <w:t>words</w:t>
      </w:r>
      <w:proofErr w:type="spellEnd"/>
      <w:r w:rsidRPr="006B4D30">
        <w:rPr>
          <w:rFonts w:eastAsia="Batang" w:cs="Calibri"/>
          <w:i/>
          <w:szCs w:val="24"/>
          <w:lang w:eastAsia="ko-KR"/>
        </w:rPr>
        <w:t>.</w:t>
      </w:r>
    </w:p>
    <w:p w14:paraId="780132B3" w14:textId="77777777" w:rsidR="00673E11" w:rsidRDefault="00673E11" w:rsidP="00203687">
      <w:pPr>
        <w:pStyle w:val="Heading1"/>
        <w:numPr>
          <w:ilvl w:val="0"/>
          <w:numId w:val="0"/>
        </w:numPr>
        <w:ind w:left="432" w:hanging="432"/>
        <w:rPr>
          <w:rFonts w:cs="Calibri"/>
          <w:lang w:val="sl-SI"/>
        </w:rPr>
      </w:pPr>
      <w:bookmarkStart w:id="11" w:name="_Toc192167741"/>
      <w:r>
        <w:rPr>
          <w:rFonts w:cs="Calibri"/>
          <w:lang w:val="sl-SI"/>
        </w:rPr>
        <w:br w:type="page"/>
      </w:r>
    </w:p>
    <w:p w14:paraId="68F903E3" w14:textId="74E7B46A" w:rsidR="00203687" w:rsidRPr="00D723D8" w:rsidRDefault="00203687" w:rsidP="00D723D8">
      <w:pPr>
        <w:rPr>
          <w:rFonts w:cs="Calibri"/>
          <w:b/>
          <w:bCs/>
          <w:sz w:val="32"/>
          <w:szCs w:val="32"/>
        </w:rPr>
      </w:pPr>
      <w:r w:rsidRPr="00D723D8">
        <w:rPr>
          <w:rFonts w:cs="Calibri"/>
          <w:b/>
          <w:bCs/>
          <w:sz w:val="32"/>
          <w:szCs w:val="32"/>
        </w:rPr>
        <w:lastRenderedPageBreak/>
        <w:t>1 UVOD</w:t>
      </w:r>
      <w:bookmarkEnd w:id="11"/>
    </w:p>
    <w:p w14:paraId="341702DE" w14:textId="3BEDEDF8" w:rsidR="00203687" w:rsidRPr="006B4D30" w:rsidRDefault="00203687" w:rsidP="00203687">
      <w:pPr>
        <w:spacing w:before="360"/>
        <w:rPr>
          <w:rFonts w:cs="Calibri"/>
        </w:rPr>
      </w:pPr>
      <w:r w:rsidRPr="006B4D30">
        <w:rPr>
          <w:rFonts w:cs="Calibri"/>
        </w:rPr>
        <w:t>Prvi odstavek</w:t>
      </w:r>
      <w:r>
        <w:rPr>
          <w:rFonts w:cs="Calibri"/>
        </w:rPr>
        <w:t xml:space="preserve"> uvoda se začne s</w:t>
      </w:r>
      <w:r w:rsidRPr="006B4D30">
        <w:rPr>
          <w:rFonts w:cs="Calibri"/>
        </w:rPr>
        <w:t xml:space="preserve"> kratk</w:t>
      </w:r>
      <w:r>
        <w:rPr>
          <w:rFonts w:cs="Calibri"/>
        </w:rPr>
        <w:t>o</w:t>
      </w:r>
      <w:r w:rsidRPr="006B4D30">
        <w:rPr>
          <w:rFonts w:cs="Calibri"/>
        </w:rPr>
        <w:t xml:space="preserve"> predstavitv</w:t>
      </w:r>
      <w:r>
        <w:rPr>
          <w:rFonts w:cs="Calibri"/>
        </w:rPr>
        <w:t>ijo</w:t>
      </w:r>
      <w:r w:rsidRPr="006B4D30">
        <w:rPr>
          <w:rFonts w:cs="Calibri"/>
        </w:rPr>
        <w:t xml:space="preserve"> širšega in zatem ožjega področja</w:t>
      </w:r>
      <w:r>
        <w:rPr>
          <w:rFonts w:cs="Calibri"/>
        </w:rPr>
        <w:t>. Naved</w:t>
      </w:r>
      <w:r w:rsidR="00454685">
        <w:rPr>
          <w:rFonts w:cs="Calibri"/>
        </w:rPr>
        <w:t>emo</w:t>
      </w:r>
      <w:r>
        <w:rPr>
          <w:rFonts w:cs="Calibri"/>
        </w:rPr>
        <w:t xml:space="preserve">, zakaj je </w:t>
      </w:r>
      <w:r w:rsidR="00454685">
        <w:rPr>
          <w:rFonts w:cs="Calibri"/>
        </w:rPr>
        <w:t xml:space="preserve">tema </w:t>
      </w:r>
      <w:r>
        <w:rPr>
          <w:rFonts w:cs="Calibri"/>
        </w:rPr>
        <w:t>pomembn</w:t>
      </w:r>
      <w:r w:rsidR="00454685">
        <w:rPr>
          <w:rFonts w:cs="Calibri"/>
        </w:rPr>
        <w:t>a</w:t>
      </w:r>
      <w:r w:rsidRPr="006B4D30">
        <w:rPr>
          <w:rFonts w:cs="Calibri"/>
        </w:rPr>
        <w:t xml:space="preserve">. </w:t>
      </w:r>
      <w:r w:rsidR="00454685">
        <w:rPr>
          <w:rFonts w:cs="Calibri"/>
        </w:rPr>
        <w:t>P</w:t>
      </w:r>
      <w:r>
        <w:rPr>
          <w:rFonts w:cs="Calibri"/>
        </w:rPr>
        <w:t>ostavi</w:t>
      </w:r>
      <w:r w:rsidR="00454685">
        <w:rPr>
          <w:rFonts w:cs="Calibri"/>
        </w:rPr>
        <w:t>mo</w:t>
      </w:r>
      <w:r>
        <w:rPr>
          <w:rFonts w:cs="Calibri"/>
        </w:rPr>
        <w:t xml:space="preserve"> ustrezno oblikovanje. </w:t>
      </w:r>
      <w:r w:rsidRPr="006B4D30">
        <w:rPr>
          <w:rFonts w:cs="Calibri"/>
        </w:rPr>
        <w:t xml:space="preserve">Besedilo naloge </w:t>
      </w:r>
      <w:r w:rsidR="00454685">
        <w:rPr>
          <w:rFonts w:cs="Calibri"/>
        </w:rPr>
        <w:t xml:space="preserve">napišemo </w:t>
      </w:r>
      <w:r w:rsidRPr="006B4D30">
        <w:rPr>
          <w:rFonts w:cs="Calibri"/>
        </w:rPr>
        <w:t>s pisav</w:t>
      </w:r>
      <w:r w:rsidR="009D73E8">
        <w:rPr>
          <w:rFonts w:cs="Calibri"/>
        </w:rPr>
        <w:t>o</w:t>
      </w:r>
      <w:r w:rsidRPr="006B4D30">
        <w:rPr>
          <w:rFonts w:cs="Calibri"/>
        </w:rPr>
        <w:t xml:space="preserve"> </w:t>
      </w:r>
      <w:proofErr w:type="spellStart"/>
      <w:r w:rsidRPr="006B4D30">
        <w:rPr>
          <w:rFonts w:cs="Calibri"/>
        </w:rPr>
        <w:t>Calibri</w:t>
      </w:r>
      <w:proofErr w:type="spellEnd"/>
      <w:r w:rsidR="009D73E8">
        <w:rPr>
          <w:rFonts w:cs="Calibri"/>
        </w:rPr>
        <w:t>, velikost 12 točk, ali primerljivo</w:t>
      </w:r>
      <w:r w:rsidRPr="006B4D30">
        <w:rPr>
          <w:rFonts w:cs="Calibri"/>
        </w:rPr>
        <w:t xml:space="preserve"> in </w:t>
      </w:r>
      <w:r w:rsidR="00767AC1">
        <w:rPr>
          <w:rFonts w:cs="Calibri"/>
        </w:rPr>
        <w:t>pazimo, da ostaja skozi celotno delo enaka</w:t>
      </w:r>
      <w:r w:rsidRPr="006B4D30">
        <w:rPr>
          <w:rFonts w:cs="Calibri"/>
        </w:rPr>
        <w:t xml:space="preserve">. </w:t>
      </w:r>
      <w:r w:rsidR="00FF084E">
        <w:rPr>
          <w:rFonts w:cs="Calibri"/>
        </w:rPr>
        <w:t>P</w:t>
      </w:r>
      <w:r>
        <w:rPr>
          <w:rFonts w:cs="Calibri"/>
        </w:rPr>
        <w:t xml:space="preserve">oravnava </w:t>
      </w:r>
      <w:r w:rsidR="00FF084E">
        <w:rPr>
          <w:rFonts w:cs="Calibri"/>
        </w:rPr>
        <w:t xml:space="preserve">naj bo </w:t>
      </w:r>
      <w:r>
        <w:rPr>
          <w:rFonts w:cs="Calibri"/>
        </w:rPr>
        <w:t>obojestranska</w:t>
      </w:r>
      <w:r w:rsidRPr="006B4D30">
        <w:rPr>
          <w:rFonts w:cs="Calibri"/>
        </w:rPr>
        <w:t>. Sprotne opombe naj bodo napisane s pisavo velikosti 11 točk. Najmanjša dovoljena velikost pisave za vsebino tabel in oznake na slikah je 11 točk.</w:t>
      </w:r>
      <w:r>
        <w:rPr>
          <w:rFonts w:cs="Calibri"/>
        </w:rPr>
        <w:t xml:space="preserve"> Razmik med vrsticami naj bo 1,5. </w:t>
      </w:r>
      <w:r w:rsidRPr="00E81706">
        <w:rPr>
          <w:rFonts w:cs="Calibri"/>
        </w:rPr>
        <w:t>Naslovi poglavij in podpoglavij naj bodo levo poravnani</w:t>
      </w:r>
      <w:r>
        <w:rPr>
          <w:rFonts w:cs="Calibri"/>
        </w:rPr>
        <w:t>, velikost 1</w:t>
      </w:r>
      <w:r w:rsidR="00621A31">
        <w:rPr>
          <w:rFonts w:cs="Calibri"/>
        </w:rPr>
        <w:t>6</w:t>
      </w:r>
      <w:r>
        <w:rPr>
          <w:rFonts w:cs="Calibri"/>
        </w:rPr>
        <w:t xml:space="preserve"> </w:t>
      </w:r>
      <w:r w:rsidR="00C27746">
        <w:rPr>
          <w:rFonts w:cs="Calibri"/>
        </w:rPr>
        <w:t xml:space="preserve">ali 18 </w:t>
      </w:r>
      <w:r>
        <w:rPr>
          <w:rFonts w:cs="Calibri"/>
        </w:rPr>
        <w:t>točk.</w:t>
      </w:r>
      <w:r w:rsidRPr="00E81706">
        <w:rPr>
          <w:rFonts w:cs="Calibri"/>
        </w:rPr>
        <w:t xml:space="preserve"> </w:t>
      </w:r>
      <w:r>
        <w:rPr>
          <w:rFonts w:cs="Calibri"/>
        </w:rPr>
        <w:t>P</w:t>
      </w:r>
      <w:r w:rsidRPr="00E81706">
        <w:rPr>
          <w:rFonts w:cs="Calibri"/>
        </w:rPr>
        <w:t xml:space="preserve">oglavja </w:t>
      </w:r>
      <w:r>
        <w:rPr>
          <w:rFonts w:cs="Calibri"/>
        </w:rPr>
        <w:t xml:space="preserve">prvega nivoja </w:t>
      </w:r>
      <w:r w:rsidRPr="00E81706">
        <w:rPr>
          <w:rFonts w:cs="Calibri"/>
        </w:rPr>
        <w:t xml:space="preserve">naj se pričnejo </w:t>
      </w:r>
      <w:r>
        <w:rPr>
          <w:rFonts w:cs="Calibri"/>
        </w:rPr>
        <w:t xml:space="preserve">vedno </w:t>
      </w:r>
      <w:r w:rsidRPr="00E81706">
        <w:rPr>
          <w:rFonts w:cs="Calibri"/>
        </w:rPr>
        <w:t>na novi strani. Naslovi slik in tabel naj bodo poravnani na sredino.</w:t>
      </w:r>
    </w:p>
    <w:p w14:paraId="71D5CB99" w14:textId="6C07CA63" w:rsidR="00203687" w:rsidRPr="00490C9B" w:rsidRDefault="00203687" w:rsidP="00203687">
      <w:pPr>
        <w:spacing w:before="240"/>
        <w:rPr>
          <w:rFonts w:cs="Calibri"/>
        </w:rPr>
      </w:pPr>
      <w:r>
        <w:rPr>
          <w:rFonts w:cs="Calibri"/>
        </w:rPr>
        <w:t>V d</w:t>
      </w:r>
      <w:r w:rsidRPr="006B4D30">
        <w:rPr>
          <w:rFonts w:cs="Calibri"/>
        </w:rPr>
        <w:t>rug</w:t>
      </w:r>
      <w:r>
        <w:rPr>
          <w:rFonts w:cs="Calibri"/>
        </w:rPr>
        <w:t>em</w:t>
      </w:r>
      <w:r w:rsidRPr="006B4D30">
        <w:rPr>
          <w:rFonts w:cs="Calibri"/>
        </w:rPr>
        <w:t xml:space="preserve"> odstavk</w:t>
      </w:r>
      <w:r>
        <w:rPr>
          <w:rFonts w:cs="Calibri"/>
        </w:rPr>
        <w:t xml:space="preserve">u </w:t>
      </w:r>
      <w:r w:rsidRPr="00490C9B">
        <w:rPr>
          <w:rFonts w:cs="Calibri"/>
        </w:rPr>
        <w:t>opiš</w:t>
      </w:r>
      <w:r w:rsidR="002A42E3">
        <w:rPr>
          <w:rFonts w:cs="Calibri"/>
        </w:rPr>
        <w:t>emo</w:t>
      </w:r>
      <w:r w:rsidRPr="00490C9B">
        <w:rPr>
          <w:rFonts w:cs="Calibri"/>
        </w:rPr>
        <w:t xml:space="preserve"> problem in raziskovalna vprašanja oz. cilje. Slog pisanja v celotni nalogi naj bo brezoseben, objektiven in naj ne bo po nepotrebnem gostobeseden. Piš</w:t>
      </w:r>
      <w:r w:rsidR="00DD22F3">
        <w:rPr>
          <w:rFonts w:cs="Calibri"/>
        </w:rPr>
        <w:t>emo</w:t>
      </w:r>
      <w:r w:rsidRPr="00490C9B">
        <w:rPr>
          <w:rFonts w:cs="Calibri"/>
        </w:rPr>
        <w:t xml:space="preserve"> ves čas dosledno v prvi osebi množine.</w:t>
      </w:r>
    </w:p>
    <w:p w14:paraId="31F09B54" w14:textId="2FCBC59F" w:rsidR="00203687" w:rsidRPr="006B4D30" w:rsidRDefault="00203687" w:rsidP="00203687">
      <w:pPr>
        <w:spacing w:before="240"/>
        <w:rPr>
          <w:rFonts w:cs="Calibri"/>
        </w:rPr>
      </w:pPr>
      <w:r w:rsidRPr="00490C9B">
        <w:rPr>
          <w:rFonts w:cs="Calibri"/>
        </w:rPr>
        <w:t>V tretjem odstavku nave</w:t>
      </w:r>
      <w:r w:rsidR="00DD22F3">
        <w:rPr>
          <w:rFonts w:cs="Calibri"/>
        </w:rPr>
        <w:t>demo</w:t>
      </w:r>
      <w:r w:rsidRPr="00490C9B">
        <w:rPr>
          <w:rFonts w:cs="Calibri"/>
        </w:rPr>
        <w:t xml:space="preserve">, kaj </w:t>
      </w:r>
      <w:r w:rsidR="00DD22F3">
        <w:rPr>
          <w:rFonts w:cs="Calibri"/>
        </w:rPr>
        <w:t xml:space="preserve">bomo </w:t>
      </w:r>
      <w:r w:rsidRPr="00490C9B">
        <w:rPr>
          <w:rFonts w:cs="Calibri"/>
        </w:rPr>
        <w:t>naredili v zvezi z zastavljenimi</w:t>
      </w:r>
      <w:r w:rsidRPr="00490C9B">
        <w:rPr>
          <w:rFonts w:cs="Calibri"/>
        </w:rPr>
        <w:br/>
        <w:t xml:space="preserve">raziskovalnimi vprašanji oz. cilji. </w:t>
      </w:r>
      <w:r w:rsidR="00DD22F3">
        <w:rPr>
          <w:rFonts w:cs="Calibri"/>
        </w:rPr>
        <w:t>I</w:t>
      </w:r>
      <w:r w:rsidRPr="00490C9B">
        <w:rPr>
          <w:rFonts w:cs="Calibri"/>
        </w:rPr>
        <w:t>zogiba</w:t>
      </w:r>
      <w:r w:rsidR="00DD22F3">
        <w:rPr>
          <w:rFonts w:cs="Calibri"/>
        </w:rPr>
        <w:t>mo</w:t>
      </w:r>
      <w:r w:rsidRPr="00490C9B">
        <w:rPr>
          <w:rFonts w:cs="Calibri"/>
        </w:rPr>
        <w:t xml:space="preserve"> </w:t>
      </w:r>
      <w:r w:rsidR="00DD22F3">
        <w:rPr>
          <w:rFonts w:cs="Calibri"/>
        </w:rPr>
        <w:t xml:space="preserve">se </w:t>
      </w:r>
      <w:r w:rsidRPr="00490C9B">
        <w:rPr>
          <w:rFonts w:cs="Calibri"/>
        </w:rPr>
        <w:t>pretiranemu členjenju besedila na alineje. Ne dodaja</w:t>
      </w:r>
      <w:r w:rsidR="00DD22F3">
        <w:rPr>
          <w:rFonts w:cs="Calibri"/>
        </w:rPr>
        <w:t>mo</w:t>
      </w:r>
      <w:r w:rsidRPr="00490C9B">
        <w:rPr>
          <w:rFonts w:cs="Calibri"/>
        </w:rPr>
        <w:t xml:space="preserve"> </w:t>
      </w:r>
      <w:proofErr w:type="spellStart"/>
      <w:r w:rsidRPr="00490C9B">
        <w:rPr>
          <w:rFonts w:cs="Calibri"/>
        </w:rPr>
        <w:t>neštevilčenih</w:t>
      </w:r>
      <w:proofErr w:type="spellEnd"/>
      <w:r w:rsidRPr="00490C9B">
        <w:rPr>
          <w:rFonts w:cs="Calibri"/>
        </w:rPr>
        <w:t xml:space="preserve"> naslovov k odstavkom</w:t>
      </w:r>
      <w:r w:rsidR="00740FF6">
        <w:rPr>
          <w:rFonts w:cs="Calibri"/>
        </w:rPr>
        <w:t xml:space="preserve"> ali podpoglavij</w:t>
      </w:r>
      <w:r w:rsidRPr="00490C9B">
        <w:rPr>
          <w:rFonts w:cs="Calibri"/>
        </w:rPr>
        <w:t xml:space="preserve">. </w:t>
      </w:r>
    </w:p>
    <w:p w14:paraId="7683AAF9" w14:textId="006FE6F4" w:rsidR="00203687" w:rsidRPr="006B4D30" w:rsidRDefault="0026121A" w:rsidP="00203687">
      <w:pPr>
        <w:spacing w:before="240"/>
        <w:rPr>
          <w:rFonts w:cs="Calibri"/>
        </w:rPr>
      </w:pPr>
      <w:r>
        <w:rPr>
          <w:rFonts w:cs="Calibri"/>
        </w:rPr>
        <w:t xml:space="preserve">Zadnji </w:t>
      </w:r>
      <w:r w:rsidR="00203687" w:rsidRPr="006B4D30">
        <w:rPr>
          <w:rFonts w:cs="Calibri"/>
        </w:rPr>
        <w:t>odstavek</w:t>
      </w:r>
      <w:r w:rsidR="00203687">
        <w:rPr>
          <w:rFonts w:cs="Calibri"/>
        </w:rPr>
        <w:t xml:space="preserve"> uvoda </w:t>
      </w:r>
      <w:r>
        <w:rPr>
          <w:rFonts w:cs="Calibri"/>
        </w:rPr>
        <w:t xml:space="preserve">lahko </w:t>
      </w:r>
      <w:r w:rsidR="00203687">
        <w:rPr>
          <w:rFonts w:cs="Calibri"/>
        </w:rPr>
        <w:t>vključuje kratko</w:t>
      </w:r>
      <w:r w:rsidR="00203687" w:rsidRPr="006B4D30">
        <w:rPr>
          <w:rFonts w:cs="Calibri"/>
        </w:rPr>
        <w:t xml:space="preserve"> napoved vsebine nadal</w:t>
      </w:r>
      <w:r w:rsidR="00203687" w:rsidRPr="00490C9B">
        <w:rPr>
          <w:rFonts w:cs="Calibri"/>
        </w:rPr>
        <w:t xml:space="preserve">jnjih poglavij. Napoved se naredi na način, da se za vsako poglavje pove, kaj je njegova vsebina. </w:t>
      </w:r>
    </w:p>
    <w:p w14:paraId="3442FAE8" w14:textId="77777777" w:rsidR="00203687" w:rsidRPr="006B4D30" w:rsidRDefault="00203687" w:rsidP="00203687">
      <w:pPr>
        <w:rPr>
          <w:rFonts w:cs="Calibri"/>
        </w:rPr>
      </w:pPr>
    </w:p>
    <w:p w14:paraId="08A07837" w14:textId="77777777" w:rsidR="00203687" w:rsidRPr="006B4D30" w:rsidRDefault="00203687" w:rsidP="00203687">
      <w:pPr>
        <w:rPr>
          <w:rFonts w:cs="Calibri"/>
        </w:rPr>
      </w:pPr>
    </w:p>
    <w:p w14:paraId="0F3098F8" w14:textId="77777777" w:rsidR="00203687" w:rsidRPr="006B4D30" w:rsidRDefault="00203687" w:rsidP="00203687">
      <w:pPr>
        <w:spacing w:line="240" w:lineRule="auto"/>
        <w:jc w:val="left"/>
        <w:rPr>
          <w:rFonts w:cs="Calibri"/>
          <w:b/>
          <w:bCs/>
          <w:caps/>
          <w:kern w:val="32"/>
          <w:sz w:val="36"/>
          <w:szCs w:val="32"/>
        </w:rPr>
      </w:pPr>
      <w:r w:rsidRPr="006B4D30">
        <w:rPr>
          <w:rFonts w:cs="Calibri"/>
        </w:rPr>
        <w:br w:type="page"/>
      </w:r>
    </w:p>
    <w:p w14:paraId="56692467" w14:textId="7DD4032D" w:rsidR="00203687" w:rsidRPr="00D723D8" w:rsidRDefault="00D723D8" w:rsidP="00D723D8">
      <w:pPr>
        <w:rPr>
          <w:b/>
          <w:bCs/>
          <w:sz w:val="32"/>
          <w:szCs w:val="32"/>
        </w:rPr>
      </w:pPr>
      <w:bookmarkStart w:id="12" w:name="_Toc192167742"/>
      <w:r w:rsidRPr="00D723D8">
        <w:rPr>
          <w:b/>
          <w:bCs/>
          <w:sz w:val="32"/>
          <w:szCs w:val="32"/>
        </w:rPr>
        <w:lastRenderedPageBreak/>
        <w:t xml:space="preserve">2 </w:t>
      </w:r>
      <w:r w:rsidR="00203687" w:rsidRPr="00D723D8">
        <w:rPr>
          <w:b/>
          <w:bCs/>
          <w:sz w:val="32"/>
          <w:szCs w:val="32"/>
        </w:rPr>
        <w:t>TEORETSKI PREGLED PODROČJA</w:t>
      </w:r>
      <w:bookmarkEnd w:id="12"/>
    </w:p>
    <w:p w14:paraId="1AA67A1B" w14:textId="48048AE3" w:rsidR="00203687" w:rsidRDefault="00203687" w:rsidP="00203687">
      <w:pPr>
        <w:spacing w:before="360"/>
        <w:rPr>
          <w:rFonts w:eastAsia="Batang" w:cs="Calibri"/>
        </w:rPr>
      </w:pPr>
      <w:r w:rsidRPr="00B137D5">
        <w:rPr>
          <w:rFonts w:eastAsia="Batang" w:cs="Calibri"/>
        </w:rPr>
        <w:t>Naslov tega poglavja naj vsebinsko ustreza temu, kar v poglavju predstavlja</w:t>
      </w:r>
      <w:r w:rsidR="0026121A">
        <w:rPr>
          <w:rFonts w:eastAsia="Batang" w:cs="Calibri"/>
        </w:rPr>
        <w:t>mo</w:t>
      </w:r>
      <w:r w:rsidRPr="00B137D5">
        <w:rPr>
          <w:rFonts w:eastAsia="Batang" w:cs="Calibri"/>
        </w:rPr>
        <w:t>. To in četrto poglavje razdeli</w:t>
      </w:r>
      <w:r w:rsidR="0026121A">
        <w:rPr>
          <w:rFonts w:eastAsia="Batang" w:cs="Calibri"/>
        </w:rPr>
        <w:t>mo</w:t>
      </w:r>
      <w:r w:rsidRPr="00B137D5">
        <w:rPr>
          <w:rFonts w:eastAsia="Batang" w:cs="Calibri"/>
        </w:rPr>
        <w:t xml:space="preserve"> na podpoglavja drugega nivoja, zato doda</w:t>
      </w:r>
      <w:r w:rsidR="0026121A">
        <w:rPr>
          <w:rFonts w:eastAsia="Batang" w:cs="Calibri"/>
        </w:rPr>
        <w:t>mo</w:t>
      </w:r>
      <w:r w:rsidRPr="00B137D5">
        <w:rPr>
          <w:rFonts w:eastAsia="Batang" w:cs="Calibri"/>
        </w:rPr>
        <w:t xml:space="preserve"> kratek napovedni stavek ali največ dva, v katerih napove</w:t>
      </w:r>
      <w:r w:rsidR="0026121A">
        <w:rPr>
          <w:rFonts w:eastAsia="Batang" w:cs="Calibri"/>
        </w:rPr>
        <w:t>mo</w:t>
      </w:r>
      <w:r w:rsidRPr="00B137D5">
        <w:rPr>
          <w:rFonts w:eastAsia="Batang" w:cs="Calibri"/>
        </w:rPr>
        <w:t xml:space="preserve"> vsebino podpoglavij. </w:t>
      </w:r>
    </w:p>
    <w:p w14:paraId="335ED8B8" w14:textId="77777777" w:rsidR="00D723D8" w:rsidRDefault="00D723D8" w:rsidP="00D723D8">
      <w:pPr>
        <w:rPr>
          <w:sz w:val="28"/>
          <w:szCs w:val="28"/>
        </w:rPr>
      </w:pPr>
      <w:bookmarkStart w:id="13" w:name="_Toc192167743"/>
    </w:p>
    <w:p w14:paraId="7FA72CDB" w14:textId="2E37F280" w:rsidR="00203687" w:rsidRPr="00D723D8" w:rsidRDefault="00203687" w:rsidP="00D723D8">
      <w:pPr>
        <w:rPr>
          <w:sz w:val="28"/>
          <w:szCs w:val="28"/>
        </w:rPr>
      </w:pPr>
      <w:r w:rsidRPr="00D723D8">
        <w:rPr>
          <w:sz w:val="28"/>
          <w:szCs w:val="28"/>
        </w:rPr>
        <w:t xml:space="preserve">2.1 Podpoglavje </w:t>
      </w:r>
      <w:bookmarkEnd w:id="13"/>
      <w:r w:rsidRPr="00D723D8">
        <w:rPr>
          <w:sz w:val="28"/>
          <w:szCs w:val="28"/>
        </w:rPr>
        <w:t>ena</w:t>
      </w:r>
    </w:p>
    <w:p w14:paraId="4B70BF99" w14:textId="621ED961" w:rsidR="00203687" w:rsidRPr="00006902" w:rsidRDefault="00203687" w:rsidP="00203687">
      <w:pPr>
        <w:spacing w:before="360"/>
        <w:rPr>
          <w:rFonts w:eastAsia="Batang" w:cs="Calibri"/>
        </w:rPr>
      </w:pPr>
      <w:r w:rsidRPr="00006902">
        <w:rPr>
          <w:rFonts w:eastAsia="Batang" w:cs="Calibri"/>
        </w:rPr>
        <w:t>Podpoglavja poimenuj</w:t>
      </w:r>
      <w:r w:rsidR="00DE0221">
        <w:rPr>
          <w:rFonts w:eastAsia="Batang" w:cs="Calibri"/>
        </w:rPr>
        <w:t>emo</w:t>
      </w:r>
      <w:r w:rsidRPr="00006902">
        <w:rPr>
          <w:rFonts w:eastAsia="Batang" w:cs="Calibri"/>
        </w:rPr>
        <w:t xml:space="preserve"> glede na njihovo vsebino. Z veliko pišemo samo prvo besedo in morebitne lastne besede v imenu poglavja. Namen poglavja s pregledom literature je postaviti strokovni okvir za svojo raziskavo, pokazati poznavanje področja ter utemeljiti izbiro uporabljenih pristopov ali orodij. Tukaj predstavi</w:t>
      </w:r>
      <w:r w:rsidR="00DE0221">
        <w:rPr>
          <w:rFonts w:eastAsia="Batang" w:cs="Calibri"/>
        </w:rPr>
        <w:t>mo</w:t>
      </w:r>
      <w:r w:rsidRPr="00006902">
        <w:rPr>
          <w:rFonts w:eastAsia="Batang" w:cs="Calibri"/>
        </w:rPr>
        <w:t xml:space="preserve"> ključne teoretične osnove, koncepte, strokovne vsebine, orodja ipd., ki so relevantni za </w:t>
      </w:r>
      <w:r w:rsidR="00DE0221">
        <w:rPr>
          <w:rFonts w:eastAsia="Batang" w:cs="Calibri"/>
        </w:rPr>
        <w:t>delo</w:t>
      </w:r>
      <w:r w:rsidRPr="00006902">
        <w:rPr>
          <w:rFonts w:eastAsia="Batang" w:cs="Calibri"/>
        </w:rPr>
        <w:t>. Običajno se v teoretskem pregledu predstavijo tudi primerljive že obstoječe raziskave ali rešitve. V tem poglavju večinoma povzema</w:t>
      </w:r>
      <w:r w:rsidR="00C94131">
        <w:rPr>
          <w:rFonts w:eastAsia="Batang" w:cs="Calibri"/>
        </w:rPr>
        <w:t>mo</w:t>
      </w:r>
      <w:r w:rsidRPr="00006902">
        <w:rPr>
          <w:rFonts w:eastAsia="Batang" w:cs="Calibri"/>
        </w:rPr>
        <w:t xml:space="preserve"> in se sklicuje</w:t>
      </w:r>
      <w:r w:rsidR="00C94131">
        <w:rPr>
          <w:rFonts w:eastAsia="Batang" w:cs="Calibri"/>
        </w:rPr>
        <w:t>mo</w:t>
      </w:r>
      <w:r w:rsidRPr="00006902">
        <w:rPr>
          <w:rFonts w:eastAsia="Batang" w:cs="Calibri"/>
        </w:rPr>
        <w:t xml:space="preserve"> na vsebine iz virov. Pomembno je, da so uporabljeni viri strokovni in zaupanja vredni.</w:t>
      </w:r>
    </w:p>
    <w:p w14:paraId="3F733C1B" w14:textId="05009E07" w:rsidR="00203687" w:rsidRDefault="00203687" w:rsidP="001637D0">
      <w:pPr>
        <w:spacing w:before="360"/>
        <w:rPr>
          <w:rFonts w:eastAsia="Batang" w:cs="Calibri"/>
        </w:rPr>
      </w:pPr>
      <w:r w:rsidRPr="00006902">
        <w:rPr>
          <w:rFonts w:eastAsia="Batang" w:cs="Calibri"/>
        </w:rPr>
        <w:t>V tem poglavju še ne omenja</w:t>
      </w:r>
      <w:r w:rsidR="00C94131">
        <w:rPr>
          <w:rFonts w:eastAsia="Batang" w:cs="Calibri"/>
        </w:rPr>
        <w:t>mo</w:t>
      </w:r>
      <w:r w:rsidRPr="00006902">
        <w:rPr>
          <w:rFonts w:eastAsia="Batang" w:cs="Calibri"/>
        </w:rPr>
        <w:t xml:space="preserve"> svojega dela, ampak predstavi</w:t>
      </w:r>
      <w:r w:rsidR="00C94131">
        <w:rPr>
          <w:rFonts w:eastAsia="Batang" w:cs="Calibri"/>
        </w:rPr>
        <w:t>mo</w:t>
      </w:r>
      <w:r w:rsidRPr="00006902">
        <w:rPr>
          <w:rFonts w:eastAsia="Batang" w:cs="Calibri"/>
        </w:rPr>
        <w:t xml:space="preserve"> potrebne informacije, ki </w:t>
      </w:r>
      <w:r w:rsidR="00C94131">
        <w:rPr>
          <w:rFonts w:eastAsia="Batang" w:cs="Calibri"/>
        </w:rPr>
        <w:t xml:space="preserve">naše </w:t>
      </w:r>
      <w:r w:rsidRPr="00006902">
        <w:rPr>
          <w:rFonts w:eastAsia="Batang" w:cs="Calibri"/>
        </w:rPr>
        <w:t>delo postavijo v neki širši strokovni kontekst. Pazi</w:t>
      </w:r>
      <w:r w:rsidR="00F23915">
        <w:rPr>
          <w:rFonts w:eastAsia="Batang" w:cs="Calibri"/>
        </w:rPr>
        <w:t>mo</w:t>
      </w:r>
      <w:r w:rsidRPr="00006902">
        <w:rPr>
          <w:rFonts w:eastAsia="Batang" w:cs="Calibri"/>
        </w:rPr>
        <w:t xml:space="preserve"> na oblikovanje vsebine v odstavke, ki naj bodo dolgi več kot eno poved, vseeno pa ne predolgi</w:t>
      </w:r>
      <w:r w:rsidR="00F23915">
        <w:rPr>
          <w:rFonts w:eastAsia="Batang" w:cs="Calibri"/>
        </w:rPr>
        <w:t xml:space="preserve"> (</w:t>
      </w:r>
      <w:r w:rsidRPr="00006902">
        <w:rPr>
          <w:rFonts w:eastAsia="Batang" w:cs="Calibri"/>
        </w:rPr>
        <w:t>pol strani je predolg odstavek</w:t>
      </w:r>
      <w:r w:rsidR="00F23915">
        <w:rPr>
          <w:rFonts w:eastAsia="Batang" w:cs="Calibri"/>
        </w:rPr>
        <w:t>)</w:t>
      </w:r>
      <w:r w:rsidRPr="00006902">
        <w:rPr>
          <w:rFonts w:eastAsia="Batang" w:cs="Calibri"/>
        </w:rPr>
        <w:t xml:space="preserve">. </w:t>
      </w:r>
      <w:r w:rsidR="00F23915">
        <w:rPr>
          <w:rFonts w:eastAsia="Batang" w:cs="Calibri"/>
        </w:rPr>
        <w:t xml:space="preserve">Med odstavki naredimo dodatne </w:t>
      </w:r>
      <w:r w:rsidRPr="00006902">
        <w:rPr>
          <w:rFonts w:eastAsia="Batang" w:cs="Calibri"/>
        </w:rPr>
        <w:t>razmike, da se odstavki lepo ločijo med seboj, in pazi</w:t>
      </w:r>
      <w:r w:rsidR="00F23915">
        <w:rPr>
          <w:rFonts w:eastAsia="Batang" w:cs="Calibri"/>
        </w:rPr>
        <w:t>mo</w:t>
      </w:r>
      <w:r w:rsidRPr="00006902">
        <w:rPr>
          <w:rFonts w:eastAsia="Batang" w:cs="Calibri"/>
        </w:rPr>
        <w:t xml:space="preserve"> na obojestransko poravnavo. Če vključuje</w:t>
      </w:r>
      <w:r w:rsidR="0080755D">
        <w:rPr>
          <w:rFonts w:eastAsia="Batang" w:cs="Calibri"/>
        </w:rPr>
        <w:t>mo</w:t>
      </w:r>
      <w:r w:rsidRPr="00006902">
        <w:rPr>
          <w:rFonts w:eastAsia="Batang" w:cs="Calibri"/>
        </w:rPr>
        <w:t xml:space="preserve"> slike iz virov, naj bo to samo takrat, ko slika prinaša vsebinske informacije. Na vsako vključeno sliko se sklicuj</w:t>
      </w:r>
      <w:r w:rsidR="0080755D">
        <w:rPr>
          <w:rFonts w:eastAsia="Batang" w:cs="Calibri"/>
        </w:rPr>
        <w:t>emo</w:t>
      </w:r>
      <w:r w:rsidRPr="00006902">
        <w:rPr>
          <w:rFonts w:eastAsia="Batang" w:cs="Calibri"/>
        </w:rPr>
        <w:t xml:space="preserve"> v besedilu (primer v poglavju 4) in jo vsaj na kratko napove</w:t>
      </w:r>
      <w:r w:rsidR="0080755D">
        <w:rPr>
          <w:rFonts w:eastAsia="Batang" w:cs="Calibri"/>
        </w:rPr>
        <w:t>mo</w:t>
      </w:r>
      <w:r w:rsidRPr="00006902">
        <w:rPr>
          <w:rFonts w:eastAsia="Batang" w:cs="Calibri"/>
        </w:rPr>
        <w:t xml:space="preserve"> </w:t>
      </w:r>
      <w:r>
        <w:rPr>
          <w:rFonts w:eastAsia="Batang" w:cs="Calibri"/>
        </w:rPr>
        <w:t>in po možnosti tudi</w:t>
      </w:r>
      <w:r w:rsidRPr="00006902">
        <w:rPr>
          <w:rFonts w:eastAsia="Batang" w:cs="Calibri"/>
        </w:rPr>
        <w:t xml:space="preserve"> pojasni</w:t>
      </w:r>
      <w:r w:rsidR="0080755D">
        <w:rPr>
          <w:rFonts w:eastAsia="Batang" w:cs="Calibri"/>
        </w:rPr>
        <w:t>mo</w:t>
      </w:r>
      <w:r w:rsidRPr="00006902">
        <w:rPr>
          <w:rFonts w:eastAsia="Batang" w:cs="Calibri"/>
        </w:rPr>
        <w:t>.</w:t>
      </w:r>
    </w:p>
    <w:p w14:paraId="42D5A463" w14:textId="0366D5BA" w:rsidR="00203687" w:rsidRPr="006B4D30" w:rsidRDefault="00203687" w:rsidP="00203687">
      <w:pPr>
        <w:spacing w:before="360"/>
        <w:rPr>
          <w:rFonts w:eastAsia="Batang" w:cs="Calibri"/>
        </w:rPr>
      </w:pPr>
      <w:r w:rsidRPr="006B4D30">
        <w:rPr>
          <w:rFonts w:eastAsia="Batang" w:cs="Calibri"/>
        </w:rPr>
        <w:t xml:space="preserve">Vsebine </w:t>
      </w:r>
      <w:r>
        <w:rPr>
          <w:rFonts w:eastAsia="Batang" w:cs="Calibri"/>
        </w:rPr>
        <w:t xml:space="preserve">tega poglavja </w:t>
      </w:r>
      <w:r w:rsidRPr="006B4D30">
        <w:rPr>
          <w:rFonts w:eastAsia="Batang" w:cs="Calibri"/>
        </w:rPr>
        <w:t>povz</w:t>
      </w:r>
      <w:r w:rsidR="0080755D">
        <w:rPr>
          <w:rFonts w:eastAsia="Batang" w:cs="Calibri"/>
        </w:rPr>
        <w:t>amemo</w:t>
      </w:r>
      <w:r w:rsidRPr="006B4D30">
        <w:rPr>
          <w:rFonts w:eastAsia="Batang" w:cs="Calibri"/>
        </w:rPr>
        <w:t xml:space="preserve"> iz strokovnih virov</w:t>
      </w:r>
      <w:r w:rsidR="0080755D">
        <w:rPr>
          <w:rFonts w:eastAsia="Batang" w:cs="Calibri"/>
        </w:rPr>
        <w:t xml:space="preserve">, kot </w:t>
      </w:r>
      <w:r w:rsidRPr="006B4D30">
        <w:rPr>
          <w:rFonts w:eastAsia="Batang" w:cs="Calibri"/>
        </w:rPr>
        <w:t xml:space="preserve">so učbeniki, strokovni ali znanstveni članki, </w:t>
      </w:r>
      <w:r w:rsidR="009E1F60">
        <w:rPr>
          <w:rFonts w:eastAsia="Batang" w:cs="Calibri"/>
        </w:rPr>
        <w:t xml:space="preserve">članki iz zbornikov konferenc, </w:t>
      </w:r>
      <w:r w:rsidRPr="006B4D30">
        <w:rPr>
          <w:rFonts w:eastAsia="Batang" w:cs="Calibri"/>
        </w:rPr>
        <w:t>monografije</w:t>
      </w:r>
      <w:r w:rsidR="00EC2B9D">
        <w:rPr>
          <w:rFonts w:eastAsia="Batang" w:cs="Calibri"/>
        </w:rPr>
        <w:t xml:space="preserve">, doktorska ali magistrska dela </w:t>
      </w:r>
      <w:r w:rsidRPr="006B4D30">
        <w:rPr>
          <w:rFonts w:eastAsia="Batang" w:cs="Calibri"/>
        </w:rPr>
        <w:t xml:space="preserve"> ali tudi spletni viri, ki pa morajo biti preverjeni in zanesljivi. Spletni viri morajo imeti navedene vse dostopne podatke, vsaj naslov in datum dostopa, če je znano, pa tudi avtorja, leto objave in ostalo. </w:t>
      </w:r>
      <w:r w:rsidR="00F97566">
        <w:rPr>
          <w:rFonts w:eastAsia="Batang" w:cs="Calibri"/>
        </w:rPr>
        <w:t xml:space="preserve">Prek spleta </w:t>
      </w:r>
      <w:r w:rsidR="0051004D">
        <w:rPr>
          <w:rFonts w:eastAsia="Batang" w:cs="Calibri"/>
        </w:rPr>
        <w:t xml:space="preserve">sicer </w:t>
      </w:r>
      <w:r w:rsidR="00F97566">
        <w:rPr>
          <w:rFonts w:eastAsia="Batang" w:cs="Calibri"/>
        </w:rPr>
        <w:t xml:space="preserve">dostopamo do </w:t>
      </w:r>
      <w:r w:rsidR="0051004D">
        <w:rPr>
          <w:rFonts w:eastAsia="Batang" w:cs="Calibri"/>
        </w:rPr>
        <w:t>večin</w:t>
      </w:r>
      <w:r w:rsidR="002165B8">
        <w:rPr>
          <w:rFonts w:eastAsia="Batang" w:cs="Calibri"/>
        </w:rPr>
        <w:t>e</w:t>
      </w:r>
      <w:r w:rsidR="0051004D">
        <w:rPr>
          <w:rFonts w:eastAsia="Batang" w:cs="Calibri"/>
        </w:rPr>
        <w:t xml:space="preserve"> virov</w:t>
      </w:r>
      <w:r w:rsidR="00F97566">
        <w:rPr>
          <w:rFonts w:eastAsia="Batang" w:cs="Calibri"/>
        </w:rPr>
        <w:t xml:space="preserve">, </w:t>
      </w:r>
      <w:r w:rsidR="0051004D">
        <w:rPr>
          <w:rFonts w:eastAsia="Batang" w:cs="Calibri"/>
        </w:rPr>
        <w:t xml:space="preserve">tudi </w:t>
      </w:r>
      <w:r w:rsidR="00F97566" w:rsidRPr="007F5F34">
        <w:rPr>
          <w:rFonts w:eastAsia="Batang" w:cs="Calibri"/>
        </w:rPr>
        <w:t>monografij, člank</w:t>
      </w:r>
      <w:r w:rsidR="0051004D">
        <w:rPr>
          <w:rFonts w:eastAsia="Batang" w:cs="Calibri"/>
        </w:rPr>
        <w:t>ov</w:t>
      </w:r>
      <w:r w:rsidR="00F97566" w:rsidRPr="007F5F34">
        <w:rPr>
          <w:rFonts w:eastAsia="Batang" w:cs="Calibri"/>
        </w:rPr>
        <w:t xml:space="preserve"> v monografiji, člank</w:t>
      </w:r>
      <w:r w:rsidR="0051004D">
        <w:rPr>
          <w:rFonts w:eastAsia="Batang" w:cs="Calibri"/>
        </w:rPr>
        <w:t>ov</w:t>
      </w:r>
      <w:r w:rsidR="00F97566" w:rsidRPr="007F5F34">
        <w:rPr>
          <w:rFonts w:eastAsia="Batang" w:cs="Calibri"/>
        </w:rPr>
        <w:t xml:space="preserve"> v reviji ali zborniku konference, doktorsk</w:t>
      </w:r>
      <w:r w:rsidR="0051004D">
        <w:rPr>
          <w:rFonts w:eastAsia="Batang" w:cs="Calibri"/>
        </w:rPr>
        <w:t>ih</w:t>
      </w:r>
      <w:r w:rsidR="00F97566" w:rsidRPr="007F5F34">
        <w:rPr>
          <w:rFonts w:eastAsia="Batang" w:cs="Calibri"/>
        </w:rPr>
        <w:t>, magistrsk</w:t>
      </w:r>
      <w:r w:rsidR="0051004D">
        <w:rPr>
          <w:rFonts w:eastAsia="Batang" w:cs="Calibri"/>
        </w:rPr>
        <w:t>ih</w:t>
      </w:r>
      <w:r w:rsidR="00F97566" w:rsidRPr="007F5F34">
        <w:rPr>
          <w:rFonts w:eastAsia="Batang" w:cs="Calibri"/>
        </w:rPr>
        <w:t xml:space="preserve"> ali diplomsk</w:t>
      </w:r>
      <w:r w:rsidR="0051004D">
        <w:rPr>
          <w:rFonts w:eastAsia="Batang" w:cs="Calibri"/>
        </w:rPr>
        <w:t>ih</w:t>
      </w:r>
      <w:r w:rsidR="00F97566" w:rsidRPr="007F5F34">
        <w:rPr>
          <w:rFonts w:eastAsia="Batang" w:cs="Calibri"/>
        </w:rPr>
        <w:t xml:space="preserve"> del. </w:t>
      </w:r>
      <w:r w:rsidR="007C0B57">
        <w:rPr>
          <w:rFonts w:eastAsia="Batang" w:cs="Calibri"/>
        </w:rPr>
        <w:t xml:space="preserve">Pri teh virih </w:t>
      </w:r>
      <w:r w:rsidR="007C0B57">
        <w:rPr>
          <w:rFonts w:eastAsia="Batang" w:cs="Calibri"/>
        </w:rPr>
        <w:lastRenderedPageBreak/>
        <w:t>navedemo vse zahtevane informacije</w:t>
      </w:r>
      <w:r w:rsidR="00FB4301">
        <w:rPr>
          <w:rFonts w:eastAsia="Batang" w:cs="Calibri"/>
        </w:rPr>
        <w:t xml:space="preserve">, </w:t>
      </w:r>
      <w:r w:rsidR="0051004D">
        <w:rPr>
          <w:rFonts w:eastAsia="Batang" w:cs="Calibri"/>
        </w:rPr>
        <w:t>torej poleg avtorja(</w:t>
      </w:r>
      <w:proofErr w:type="spellStart"/>
      <w:r w:rsidR="0051004D">
        <w:rPr>
          <w:rFonts w:eastAsia="Batang" w:cs="Calibri"/>
        </w:rPr>
        <w:t>e</w:t>
      </w:r>
      <w:r w:rsidR="000605C0">
        <w:rPr>
          <w:rFonts w:eastAsia="Batang" w:cs="Calibri"/>
        </w:rPr>
        <w:t>v</w:t>
      </w:r>
      <w:proofErr w:type="spellEnd"/>
      <w:r w:rsidR="0051004D">
        <w:rPr>
          <w:rFonts w:eastAsia="Batang" w:cs="Calibri"/>
        </w:rPr>
        <w:t>)</w:t>
      </w:r>
      <w:r w:rsidR="000605C0">
        <w:rPr>
          <w:rFonts w:eastAsia="Batang" w:cs="Calibri"/>
        </w:rPr>
        <w:t xml:space="preserve"> in naslova tudi ime revije, letnik, številk</w:t>
      </w:r>
      <w:r w:rsidR="007E2E60">
        <w:rPr>
          <w:rFonts w:eastAsia="Batang" w:cs="Calibri"/>
        </w:rPr>
        <w:t xml:space="preserve">e strani oziroma naslov monografije/zbornika in urednikov, kraj in ime založbe, številke strani ipd. Če za vir obstaja </w:t>
      </w:r>
      <w:r w:rsidR="00FB4301">
        <w:rPr>
          <w:rFonts w:eastAsia="Batang" w:cs="Calibri"/>
        </w:rPr>
        <w:t>DOI</w:t>
      </w:r>
      <w:r w:rsidR="007E2E60">
        <w:rPr>
          <w:rFonts w:eastAsia="Batang" w:cs="Calibri"/>
        </w:rPr>
        <w:t xml:space="preserve"> </w:t>
      </w:r>
      <w:r w:rsidR="009648DB">
        <w:rPr>
          <w:rFonts w:eastAsia="Batang" w:cs="Calibri"/>
        </w:rPr>
        <w:t xml:space="preserve">(unikatna digitalna identifikacija oziroma ang. </w:t>
      </w:r>
      <w:proofErr w:type="spellStart"/>
      <w:r w:rsidR="009648DB">
        <w:rPr>
          <w:rFonts w:eastAsia="Batang" w:cs="Calibri"/>
        </w:rPr>
        <w:t>digital</w:t>
      </w:r>
      <w:proofErr w:type="spellEnd"/>
      <w:r w:rsidR="009648DB">
        <w:rPr>
          <w:rFonts w:eastAsia="Batang" w:cs="Calibri"/>
        </w:rPr>
        <w:t xml:space="preserve"> </w:t>
      </w:r>
      <w:proofErr w:type="spellStart"/>
      <w:r w:rsidR="009648DB">
        <w:rPr>
          <w:rFonts w:eastAsia="Batang" w:cs="Calibri"/>
        </w:rPr>
        <w:t>object</w:t>
      </w:r>
      <w:proofErr w:type="spellEnd"/>
      <w:r w:rsidR="009648DB">
        <w:rPr>
          <w:rFonts w:eastAsia="Batang" w:cs="Calibri"/>
        </w:rPr>
        <w:t xml:space="preserve"> </w:t>
      </w:r>
      <w:proofErr w:type="spellStart"/>
      <w:r w:rsidR="009648DB">
        <w:rPr>
          <w:rFonts w:eastAsia="Batang" w:cs="Calibri"/>
        </w:rPr>
        <w:t>identifier</w:t>
      </w:r>
      <w:proofErr w:type="spellEnd"/>
      <w:r w:rsidR="009648DB">
        <w:rPr>
          <w:rFonts w:eastAsia="Batang" w:cs="Calibri"/>
        </w:rPr>
        <w:t>)</w:t>
      </w:r>
      <w:r w:rsidR="00FB4301">
        <w:rPr>
          <w:rFonts w:eastAsia="Batang" w:cs="Calibri"/>
        </w:rPr>
        <w:t xml:space="preserve"> </w:t>
      </w:r>
      <w:r w:rsidR="009648DB">
        <w:rPr>
          <w:rFonts w:eastAsia="Batang" w:cs="Calibri"/>
        </w:rPr>
        <w:t xml:space="preserve">ali </w:t>
      </w:r>
      <w:r w:rsidR="00FB4301">
        <w:rPr>
          <w:rFonts w:eastAsia="Batang" w:cs="Calibri"/>
        </w:rPr>
        <w:t xml:space="preserve">URL, </w:t>
      </w:r>
      <w:r w:rsidR="009648DB">
        <w:rPr>
          <w:rFonts w:eastAsia="Batang" w:cs="Calibri"/>
        </w:rPr>
        <w:t>n</w:t>
      </w:r>
      <w:r w:rsidR="002165B8">
        <w:rPr>
          <w:rFonts w:eastAsia="Batang" w:cs="Calibri"/>
        </w:rPr>
        <w:t>a</w:t>
      </w:r>
      <w:r w:rsidR="009648DB">
        <w:rPr>
          <w:rFonts w:eastAsia="Batang" w:cs="Calibri"/>
        </w:rPr>
        <w:t>vedemo tudi to</w:t>
      </w:r>
      <w:r w:rsidR="00FB4301">
        <w:rPr>
          <w:rFonts w:eastAsia="Batang" w:cs="Calibri"/>
        </w:rPr>
        <w:t xml:space="preserve">. </w:t>
      </w:r>
      <w:r w:rsidR="002165B8">
        <w:rPr>
          <w:rFonts w:eastAsia="Batang" w:cs="Calibri"/>
        </w:rPr>
        <w:t>P</w:t>
      </w:r>
      <w:r w:rsidR="00FB4301">
        <w:rPr>
          <w:rFonts w:eastAsia="Batang" w:cs="Calibri"/>
        </w:rPr>
        <w:t>azimo</w:t>
      </w:r>
      <w:r w:rsidR="00F97566" w:rsidRPr="007F5F34">
        <w:rPr>
          <w:rFonts w:eastAsia="Batang" w:cs="Calibri"/>
        </w:rPr>
        <w:t>, da poišče</w:t>
      </w:r>
      <w:r w:rsidR="00FB4301">
        <w:rPr>
          <w:rFonts w:eastAsia="Batang" w:cs="Calibri"/>
        </w:rPr>
        <w:t>mo</w:t>
      </w:r>
      <w:r w:rsidR="00F97566" w:rsidRPr="007F5F34">
        <w:rPr>
          <w:rFonts w:eastAsia="Batang" w:cs="Calibri"/>
        </w:rPr>
        <w:t xml:space="preserve"> izvorni URL, ne sekundarnega, kot je </w:t>
      </w:r>
      <w:proofErr w:type="spellStart"/>
      <w:r w:rsidR="00F97566" w:rsidRPr="007F5F34">
        <w:rPr>
          <w:rFonts w:eastAsia="Batang" w:cs="Calibri"/>
        </w:rPr>
        <w:t>ResearchGate</w:t>
      </w:r>
      <w:proofErr w:type="spellEnd"/>
      <w:r w:rsidR="00F97566" w:rsidRPr="007F5F34">
        <w:rPr>
          <w:rFonts w:eastAsia="Batang" w:cs="Calibri"/>
        </w:rPr>
        <w:t xml:space="preserve"> ali Academia.edu.</w:t>
      </w:r>
    </w:p>
    <w:p w14:paraId="191035DF" w14:textId="43527005" w:rsidR="00203687" w:rsidRDefault="00203687" w:rsidP="00203687">
      <w:pPr>
        <w:spacing w:before="360"/>
        <w:rPr>
          <w:rFonts w:eastAsia="Batang" w:cs="Calibri"/>
        </w:rPr>
      </w:pPr>
      <w:r w:rsidRPr="006B4D30">
        <w:rPr>
          <w:rFonts w:eastAsia="Batang" w:cs="Calibri"/>
        </w:rPr>
        <w:t>Pri vsem, kar zapiše</w:t>
      </w:r>
      <w:r w:rsidR="00F228BD">
        <w:rPr>
          <w:rFonts w:eastAsia="Batang" w:cs="Calibri"/>
        </w:rPr>
        <w:t>mo</w:t>
      </w:r>
      <w:r w:rsidRPr="006B4D30">
        <w:rPr>
          <w:rFonts w:eastAsia="Batang" w:cs="Calibri"/>
        </w:rPr>
        <w:t xml:space="preserve">, mora biti jasno razvidno, ali so to </w:t>
      </w:r>
      <w:r w:rsidR="00F228BD">
        <w:rPr>
          <w:rFonts w:eastAsia="Batang" w:cs="Calibri"/>
        </w:rPr>
        <w:t>n</w:t>
      </w:r>
      <w:r w:rsidRPr="006B4D30">
        <w:rPr>
          <w:rFonts w:eastAsia="Batang" w:cs="Calibri"/>
        </w:rPr>
        <w:t xml:space="preserve">aše misli ali pa </w:t>
      </w:r>
      <w:r w:rsidR="00F228BD">
        <w:rPr>
          <w:rFonts w:eastAsia="Batang" w:cs="Calibri"/>
        </w:rPr>
        <w:t xml:space="preserve">smo </w:t>
      </w:r>
      <w:r w:rsidRPr="006B4D30">
        <w:rPr>
          <w:rFonts w:eastAsia="Batang" w:cs="Calibri"/>
        </w:rPr>
        <w:t>informacije od nekod povzeli, in če da, od kod. Za informacije, ki jih povzame</w:t>
      </w:r>
      <w:r w:rsidR="00F228BD">
        <w:rPr>
          <w:rFonts w:eastAsia="Batang" w:cs="Calibri"/>
        </w:rPr>
        <w:t>mo</w:t>
      </w:r>
      <w:r w:rsidRPr="006B4D30">
        <w:rPr>
          <w:rFonts w:eastAsia="Batang" w:cs="Calibri"/>
        </w:rPr>
        <w:t xml:space="preserve">, </w:t>
      </w:r>
      <w:r>
        <w:rPr>
          <w:rFonts w:eastAsia="Batang" w:cs="Calibri"/>
        </w:rPr>
        <w:t xml:space="preserve">obvezno </w:t>
      </w:r>
      <w:r w:rsidRPr="006B4D30">
        <w:rPr>
          <w:rFonts w:eastAsia="Batang" w:cs="Calibri"/>
        </w:rPr>
        <w:t>navedi</w:t>
      </w:r>
      <w:r w:rsidR="00F228BD">
        <w:rPr>
          <w:rFonts w:eastAsia="Batang" w:cs="Calibri"/>
        </w:rPr>
        <w:t>mo</w:t>
      </w:r>
      <w:r w:rsidRPr="006B4D30">
        <w:rPr>
          <w:rFonts w:eastAsia="Batang" w:cs="Calibri"/>
        </w:rPr>
        <w:t xml:space="preserve"> vir</w:t>
      </w:r>
      <w:r w:rsidR="00C66E17">
        <w:rPr>
          <w:rFonts w:eastAsia="Batang" w:cs="Calibri"/>
        </w:rPr>
        <w:t xml:space="preserve">. To je lahko </w:t>
      </w:r>
      <w:r w:rsidRPr="006B4D30">
        <w:rPr>
          <w:rFonts w:eastAsia="Batang" w:cs="Calibri"/>
        </w:rPr>
        <w:t>na način APA (</w:t>
      </w:r>
      <w:r w:rsidR="00C66E17">
        <w:rPr>
          <w:rFonts w:eastAsia="Batang" w:cs="Calibri"/>
        </w:rPr>
        <w:t>a</w:t>
      </w:r>
      <w:r w:rsidRPr="006B4D30">
        <w:rPr>
          <w:rFonts w:eastAsia="Batang" w:cs="Calibri"/>
        </w:rPr>
        <w:t xml:space="preserve">vtor, leto; </w:t>
      </w:r>
      <w:r w:rsidR="00C66E17">
        <w:rPr>
          <w:rFonts w:eastAsia="Batang" w:cs="Calibri"/>
        </w:rPr>
        <w:t>a</w:t>
      </w:r>
      <w:r w:rsidRPr="006B4D30">
        <w:rPr>
          <w:rFonts w:eastAsia="Batang" w:cs="Calibri"/>
        </w:rPr>
        <w:t xml:space="preserve">vtor et </w:t>
      </w:r>
      <w:proofErr w:type="spellStart"/>
      <w:r w:rsidRPr="006B4D30">
        <w:rPr>
          <w:rFonts w:eastAsia="Batang" w:cs="Calibri"/>
        </w:rPr>
        <w:t>al</w:t>
      </w:r>
      <w:proofErr w:type="spellEnd"/>
      <w:r w:rsidRPr="006B4D30">
        <w:rPr>
          <w:rFonts w:eastAsia="Batang" w:cs="Calibri"/>
        </w:rPr>
        <w:t xml:space="preserve">., leto; </w:t>
      </w:r>
      <w:r w:rsidR="00C66E17">
        <w:rPr>
          <w:rFonts w:eastAsia="Batang" w:cs="Calibri"/>
        </w:rPr>
        <w:t>a</w:t>
      </w:r>
      <w:r w:rsidRPr="006B4D30">
        <w:rPr>
          <w:rFonts w:eastAsia="Batang" w:cs="Calibri"/>
        </w:rPr>
        <w:t xml:space="preserve">vtor &amp; </w:t>
      </w:r>
      <w:r w:rsidR="00C66E17">
        <w:rPr>
          <w:rFonts w:eastAsia="Batang" w:cs="Calibri"/>
        </w:rPr>
        <w:t>a</w:t>
      </w:r>
      <w:r w:rsidRPr="006B4D30">
        <w:rPr>
          <w:rFonts w:eastAsia="Batang" w:cs="Calibri"/>
        </w:rPr>
        <w:t>vtor, leto) ali na način IEEE [1], [2]. Vsi viri morajo biti navedeni v seznamu literature. V seznamu literature ne navaja</w:t>
      </w:r>
      <w:r w:rsidR="00C66E17">
        <w:rPr>
          <w:rFonts w:eastAsia="Batang" w:cs="Calibri"/>
        </w:rPr>
        <w:t>mo</w:t>
      </w:r>
      <w:r w:rsidRPr="006B4D30">
        <w:rPr>
          <w:rFonts w:eastAsia="Batang" w:cs="Calibri"/>
        </w:rPr>
        <w:t xml:space="preserve"> del, na katera se nikjer v nalogi ne sklicuje</w:t>
      </w:r>
      <w:r w:rsidR="00C66E17">
        <w:rPr>
          <w:rFonts w:eastAsia="Batang" w:cs="Calibri"/>
        </w:rPr>
        <w:t>mo</w:t>
      </w:r>
      <w:r w:rsidRPr="006B4D30">
        <w:rPr>
          <w:rFonts w:eastAsia="Batang" w:cs="Calibri"/>
        </w:rPr>
        <w:t>.</w:t>
      </w:r>
    </w:p>
    <w:p w14:paraId="1DEF5F91" w14:textId="77777777" w:rsidR="00203687" w:rsidRDefault="00203687" w:rsidP="00203687">
      <w:pPr>
        <w:spacing w:before="360"/>
        <w:rPr>
          <w:rFonts w:eastAsia="Batang" w:cs="Calibri"/>
        </w:rPr>
      </w:pPr>
      <w:r>
        <w:rPr>
          <w:rFonts w:eastAsia="Batang" w:cs="Calibri"/>
        </w:rPr>
        <w:t>Naslednji odstavek predstavlja primer, kako se napiše besedilo teoretskega dela in kako se pri tem sklicujemo na uporabljeno literaturo. Vsa dela, citirana v naslednjem odstavku, so popisana v seznamu literature na koncu, vsako pod zaporedno številko, ki je navedena v oglatih oklepajih.</w:t>
      </w:r>
    </w:p>
    <w:p w14:paraId="0331EFF5" w14:textId="7DD6A98E" w:rsidR="00203687" w:rsidRPr="00546147" w:rsidRDefault="00203687" w:rsidP="00203687">
      <w:pPr>
        <w:spacing w:before="360"/>
        <w:rPr>
          <w:rFonts w:eastAsia="Batang" w:cs="Calibri"/>
          <w:szCs w:val="24"/>
        </w:rPr>
      </w:pPr>
      <w:r>
        <w:rPr>
          <w:rFonts w:eastAsia="Batang" w:cs="Calibri"/>
          <w:szCs w:val="24"/>
        </w:rPr>
        <w:t>»</w:t>
      </w:r>
      <w:r w:rsidRPr="00546147">
        <w:rPr>
          <w:rFonts w:eastAsia="Batang" w:cs="Calibri"/>
          <w:szCs w:val="24"/>
        </w:rPr>
        <w:t xml:space="preserve">Koncept odprtih podatkov (OP) se je razvil pred več kot dvema desetletjema in se v Evropi začel uveljavljati po sprejetju Direktive EU o ponovni uporabi informacij javnega sektorja leta 2003 [1]. Slovenija je tem prizadevanjem sledila z uveljavitvijo Zakona o dostopu do informacij javnega značaja [2]. Prelomnica v razvoju OP je bila uveljavitev Memoranduma o odprti državni upravi [3] v ZDA, kar je spodbudilo intenzivnejše raziskave na tem področju. Odprti podatki predstavljajo informatizirane zbirke podatkov, ki so dostopne z odprto licenco in v formatih, primernih za uporabo, ter ponovno uporabo [4]. Izraz </w:t>
      </w:r>
      <w:r w:rsidR="006213C1">
        <w:rPr>
          <w:rFonts w:eastAsia="Batang" w:cs="Calibri"/>
          <w:szCs w:val="24"/>
        </w:rPr>
        <w:t>'</w:t>
      </w:r>
      <w:r w:rsidRPr="00546147">
        <w:rPr>
          <w:rFonts w:eastAsia="Batang" w:cs="Calibri"/>
          <w:szCs w:val="24"/>
        </w:rPr>
        <w:t>ponovna uporaba podatkov</w:t>
      </w:r>
      <w:r w:rsidR="006213C1">
        <w:rPr>
          <w:rFonts w:eastAsia="Batang" w:cs="Calibri"/>
          <w:szCs w:val="24"/>
        </w:rPr>
        <w:t>'</w:t>
      </w:r>
      <w:r w:rsidRPr="00546147">
        <w:rPr>
          <w:rFonts w:eastAsia="Batang" w:cs="Calibri"/>
          <w:szCs w:val="24"/>
        </w:rPr>
        <w:t xml:space="preserve"> se nanaša na uporabo podatkov za namene, za katere niso bili prvotno ustvarjeni [5], [6]. V tem prispevku izraza </w:t>
      </w:r>
      <w:r w:rsidR="004F35D4">
        <w:rPr>
          <w:rFonts w:eastAsia="Batang" w:cs="Calibri"/>
          <w:szCs w:val="24"/>
        </w:rPr>
        <w:t>'</w:t>
      </w:r>
      <w:r w:rsidRPr="00546147">
        <w:rPr>
          <w:rFonts w:eastAsia="Batang" w:cs="Calibri"/>
          <w:szCs w:val="24"/>
        </w:rPr>
        <w:t>uporaba</w:t>
      </w:r>
      <w:r w:rsidR="004F35D4">
        <w:rPr>
          <w:rFonts w:eastAsia="Batang" w:cs="Calibri"/>
          <w:szCs w:val="24"/>
        </w:rPr>
        <w:t>'</w:t>
      </w:r>
      <w:r w:rsidRPr="00546147">
        <w:rPr>
          <w:rFonts w:eastAsia="Batang" w:cs="Calibri"/>
          <w:szCs w:val="24"/>
        </w:rPr>
        <w:t xml:space="preserve"> in </w:t>
      </w:r>
      <w:r w:rsidR="004F35D4">
        <w:rPr>
          <w:rFonts w:eastAsia="Batang" w:cs="Calibri"/>
          <w:szCs w:val="24"/>
        </w:rPr>
        <w:t>'</w:t>
      </w:r>
      <w:r w:rsidRPr="00546147">
        <w:rPr>
          <w:rFonts w:eastAsia="Batang" w:cs="Calibri"/>
          <w:szCs w:val="24"/>
        </w:rPr>
        <w:t>ponovna uporaba</w:t>
      </w:r>
      <w:r w:rsidR="004F35D4">
        <w:rPr>
          <w:rFonts w:eastAsia="Batang" w:cs="Calibri"/>
          <w:szCs w:val="24"/>
        </w:rPr>
        <w:t>'</w:t>
      </w:r>
      <w:r w:rsidRPr="00546147">
        <w:rPr>
          <w:rFonts w:eastAsia="Batang" w:cs="Calibri"/>
          <w:szCs w:val="24"/>
        </w:rPr>
        <w:t xml:space="preserve"> uporabljamo izmenično. Večina OP izvira iz javnega sektorja, pri čemer direktive in zakonske zahteve narekujejo, da morajo biti ti podatki dostopni preko specializiranih spletnih portalov, kot je OPSI v Sloveniji ali Evropski portal podatkov. Za zagotavljanje uporabnosti OP se upoštevajo uveljavljene smernice za objavo, kot so na primer 8 principov odprte državne uprave [7] in petstopenjski model povezanih podatkov [8].</w:t>
      </w:r>
      <w:r>
        <w:rPr>
          <w:rFonts w:eastAsia="Batang" w:cs="Calibri"/>
          <w:szCs w:val="24"/>
        </w:rPr>
        <w:t>«</w:t>
      </w:r>
      <w:r w:rsidRPr="00546147">
        <w:rPr>
          <w:rFonts w:eastAsia="Batang" w:cs="Calibri"/>
          <w:szCs w:val="24"/>
        </w:rPr>
        <w:t xml:space="preserve"> </w:t>
      </w:r>
      <w:r>
        <w:rPr>
          <w:rFonts w:eastAsia="Batang" w:cs="Calibri"/>
          <w:szCs w:val="24"/>
        </w:rPr>
        <w:t>[10]</w:t>
      </w:r>
    </w:p>
    <w:p w14:paraId="430E9F77" w14:textId="77777777" w:rsidR="00D723D8" w:rsidRDefault="00D723D8" w:rsidP="00D723D8">
      <w:pPr>
        <w:rPr>
          <w:sz w:val="28"/>
          <w:szCs w:val="28"/>
        </w:rPr>
      </w:pPr>
      <w:bookmarkStart w:id="14" w:name="_Toc192167744"/>
    </w:p>
    <w:p w14:paraId="2DCF38E9" w14:textId="268B24C7" w:rsidR="00203687" w:rsidRPr="00D723D8" w:rsidRDefault="00203687" w:rsidP="00D723D8">
      <w:pPr>
        <w:rPr>
          <w:sz w:val="28"/>
          <w:szCs w:val="28"/>
        </w:rPr>
      </w:pPr>
      <w:r w:rsidRPr="00D723D8">
        <w:rPr>
          <w:sz w:val="28"/>
          <w:szCs w:val="28"/>
        </w:rPr>
        <w:lastRenderedPageBreak/>
        <w:t xml:space="preserve">2.2 Podpoglavje </w:t>
      </w:r>
      <w:bookmarkEnd w:id="14"/>
      <w:r w:rsidRPr="00D723D8">
        <w:rPr>
          <w:sz w:val="28"/>
          <w:szCs w:val="28"/>
        </w:rPr>
        <w:t>dve</w:t>
      </w:r>
    </w:p>
    <w:p w14:paraId="01C71140" w14:textId="3ABB6DA4" w:rsidR="00203687" w:rsidRPr="006B4D30" w:rsidRDefault="00203687" w:rsidP="00203687">
      <w:pPr>
        <w:spacing w:before="360"/>
        <w:rPr>
          <w:rFonts w:cs="Calibri"/>
        </w:rPr>
      </w:pPr>
      <w:r w:rsidRPr="006B4D30">
        <w:rPr>
          <w:rFonts w:cs="Calibri"/>
        </w:rPr>
        <w:t>Odstavki znotraj podpoglavja naj bodo dolgi več kot samo eno poved. Obsegajo naj več vrstic. Odstavke loči</w:t>
      </w:r>
      <w:r w:rsidR="004F35D4">
        <w:rPr>
          <w:rFonts w:cs="Calibri"/>
        </w:rPr>
        <w:t>mo</w:t>
      </w:r>
      <w:r w:rsidRPr="006B4D30">
        <w:rPr>
          <w:rFonts w:cs="Calibri"/>
        </w:rPr>
        <w:t xml:space="preserve"> med s</w:t>
      </w:r>
      <w:r w:rsidR="000A78F6">
        <w:rPr>
          <w:rFonts w:cs="Calibri"/>
        </w:rPr>
        <w:t>eboj</w:t>
      </w:r>
      <w:r w:rsidRPr="006B4D30">
        <w:rPr>
          <w:rFonts w:cs="Calibri"/>
        </w:rPr>
        <w:t xml:space="preserve"> s prazno vrstico oz. nekoliko večjim razmikom, kot je razmik med vrsticami v odsta</w:t>
      </w:r>
      <w:r w:rsidRPr="00546147">
        <w:rPr>
          <w:rFonts w:cs="Calibri"/>
        </w:rPr>
        <w:t>vku. Vsako podpoglavje mora vsebovati več kot en odstavek.</w:t>
      </w:r>
    </w:p>
    <w:p w14:paraId="4CED7D1F" w14:textId="25FA16AF" w:rsidR="00203687" w:rsidRDefault="00203687" w:rsidP="00203687">
      <w:pPr>
        <w:spacing w:before="360"/>
        <w:rPr>
          <w:rFonts w:cs="Calibri"/>
        </w:rPr>
      </w:pPr>
      <w:r>
        <w:rPr>
          <w:rFonts w:cs="Calibri"/>
        </w:rPr>
        <w:t>Vsebino n</w:t>
      </w:r>
      <w:r w:rsidRPr="006B4D30">
        <w:rPr>
          <w:rFonts w:cs="Calibri"/>
        </w:rPr>
        <w:t>alog</w:t>
      </w:r>
      <w:r>
        <w:rPr>
          <w:rFonts w:cs="Calibri"/>
        </w:rPr>
        <w:t>e</w:t>
      </w:r>
      <w:r w:rsidRPr="006B4D30">
        <w:rPr>
          <w:rFonts w:cs="Calibri"/>
        </w:rPr>
        <w:t xml:space="preserve"> napiš</w:t>
      </w:r>
      <w:r w:rsidR="00F85690">
        <w:rPr>
          <w:rFonts w:cs="Calibri"/>
        </w:rPr>
        <w:t>emo</w:t>
      </w:r>
      <w:r w:rsidRPr="006B4D30">
        <w:rPr>
          <w:rFonts w:cs="Calibri"/>
        </w:rPr>
        <w:t xml:space="preserve"> </w:t>
      </w:r>
      <w:r>
        <w:rPr>
          <w:rFonts w:cs="Calibri"/>
        </w:rPr>
        <w:t>samostojno, brez pomoči umetne inteligence. Avtomatska orodja uporabi</w:t>
      </w:r>
      <w:r w:rsidR="00F85690">
        <w:rPr>
          <w:rFonts w:cs="Calibri"/>
        </w:rPr>
        <w:t>mo</w:t>
      </w:r>
      <w:r>
        <w:rPr>
          <w:rFonts w:cs="Calibri"/>
        </w:rPr>
        <w:t xml:space="preserve"> samo za popravljanje slogovnih, jezikovnih in pravopisnih napak. Poleg umetne inteligence sta za slovenščino na voljo na primer Besana in CJVT vejice, za izboljšanje lastnega pravopisnega in slovničnega znanja, ki povzroča napake pri pisanju, pa so brezplačno na voljo tudi vaje in razlage</w:t>
      </w:r>
      <w:r w:rsidR="00920BFC">
        <w:rPr>
          <w:rFonts w:cs="Calibri"/>
        </w:rPr>
        <w:t xml:space="preserve">, kot je </w:t>
      </w:r>
      <w:r w:rsidR="00C65E9B">
        <w:rPr>
          <w:rFonts w:cs="Calibri"/>
        </w:rPr>
        <w:t>portal</w:t>
      </w:r>
      <w:r>
        <w:rPr>
          <w:rFonts w:cs="Calibri"/>
        </w:rPr>
        <w:t xml:space="preserve"> Slovenščina na dlani.</w:t>
      </w:r>
    </w:p>
    <w:p w14:paraId="6D13C912" w14:textId="77777777" w:rsidR="00D723D8" w:rsidRDefault="00D723D8" w:rsidP="00D723D8">
      <w:pPr>
        <w:rPr>
          <w:sz w:val="28"/>
          <w:szCs w:val="28"/>
        </w:rPr>
      </w:pPr>
      <w:bookmarkStart w:id="15" w:name="_Toc192167745"/>
    </w:p>
    <w:p w14:paraId="4DE5E2EF" w14:textId="18C8DEB0" w:rsidR="00203687" w:rsidRPr="00D723D8" w:rsidRDefault="00203687" w:rsidP="00D723D8">
      <w:pPr>
        <w:rPr>
          <w:sz w:val="28"/>
          <w:szCs w:val="28"/>
        </w:rPr>
      </w:pPr>
      <w:r w:rsidRPr="00D723D8">
        <w:rPr>
          <w:sz w:val="28"/>
          <w:szCs w:val="28"/>
        </w:rPr>
        <w:t>2.3 Podpoglavje</w:t>
      </w:r>
      <w:bookmarkEnd w:id="15"/>
      <w:r w:rsidRPr="00D723D8">
        <w:rPr>
          <w:sz w:val="28"/>
          <w:szCs w:val="28"/>
        </w:rPr>
        <w:t xml:space="preserve"> tri</w:t>
      </w:r>
    </w:p>
    <w:p w14:paraId="073FBF0C" w14:textId="0512211A" w:rsidR="00203687" w:rsidRDefault="00203687" w:rsidP="00203687">
      <w:pPr>
        <w:spacing w:before="360"/>
        <w:rPr>
          <w:rFonts w:eastAsia="Batang" w:cs="Calibri"/>
        </w:rPr>
      </w:pPr>
      <w:r w:rsidRPr="006B4D30">
        <w:rPr>
          <w:rFonts w:eastAsia="Batang" w:cs="Calibri"/>
          <w:noProof/>
        </w:rPr>
        <w:drawing>
          <wp:anchor distT="0" distB="0" distL="114300" distR="114300" simplePos="0" relativeHeight="251659264" behindDoc="0" locked="0" layoutInCell="1" allowOverlap="1" wp14:anchorId="4469823D" wp14:editId="1EB6336E">
            <wp:simplePos x="0" y="0"/>
            <wp:positionH relativeFrom="margin">
              <wp:align>center</wp:align>
            </wp:positionH>
            <wp:positionV relativeFrom="paragraph">
              <wp:posOffset>1541145</wp:posOffset>
            </wp:positionV>
            <wp:extent cx="5576570" cy="2025015"/>
            <wp:effectExtent l="19050" t="19050" r="24130" b="13335"/>
            <wp:wrapTopAndBottom/>
            <wp:docPr id="1440139223" name="Picture 1" descr="A diagram of a block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139223" name="Picture 1" descr="A diagram of a block diagram&#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5576570" cy="202501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Pr="006B4D30">
        <w:rPr>
          <w:rFonts w:eastAsia="Batang" w:cs="Calibri"/>
        </w:rPr>
        <w:t>Če v teoretskem delu povzema</w:t>
      </w:r>
      <w:r w:rsidR="00A109D1">
        <w:rPr>
          <w:rFonts w:eastAsia="Batang" w:cs="Calibri"/>
        </w:rPr>
        <w:t>mo</w:t>
      </w:r>
      <w:r w:rsidRPr="006B4D30">
        <w:rPr>
          <w:rFonts w:eastAsia="Batang" w:cs="Calibri"/>
        </w:rPr>
        <w:t xml:space="preserve"> tudi slikovne, grafične ali druge prikaze iz virov, jih v besedilu obvezno napove</w:t>
      </w:r>
      <w:r w:rsidR="00A109D1">
        <w:rPr>
          <w:rFonts w:eastAsia="Batang" w:cs="Calibri"/>
        </w:rPr>
        <w:t>mo</w:t>
      </w:r>
      <w:r w:rsidRPr="006B4D30">
        <w:rPr>
          <w:rFonts w:eastAsia="Batang" w:cs="Calibri"/>
        </w:rPr>
        <w:t>. Doda</w:t>
      </w:r>
      <w:r w:rsidR="00A109D1">
        <w:rPr>
          <w:rFonts w:eastAsia="Batang" w:cs="Calibri"/>
        </w:rPr>
        <w:t>mo</w:t>
      </w:r>
      <w:r w:rsidRPr="006B4D30">
        <w:rPr>
          <w:rFonts w:eastAsia="Batang" w:cs="Calibri"/>
        </w:rPr>
        <w:t xml:space="preserve"> kratko razlago, kaj slika prikazuje in zakaj je pomembna. Sliki doda</w:t>
      </w:r>
      <w:r w:rsidR="00A109D1">
        <w:rPr>
          <w:rFonts w:eastAsia="Batang" w:cs="Calibri"/>
        </w:rPr>
        <w:t>mo</w:t>
      </w:r>
      <w:r w:rsidRPr="006B4D30">
        <w:rPr>
          <w:rFonts w:eastAsia="Batang" w:cs="Calibri"/>
        </w:rPr>
        <w:t xml:space="preserve"> številčenje, podnapis in na koncu obvezno tudi navedbo vira, če slika ni </w:t>
      </w:r>
      <w:r w:rsidR="00EE06E9">
        <w:rPr>
          <w:rFonts w:eastAsia="Batang" w:cs="Calibri"/>
        </w:rPr>
        <w:t>n</w:t>
      </w:r>
      <w:r w:rsidRPr="006B4D30">
        <w:rPr>
          <w:rFonts w:eastAsia="Batang" w:cs="Calibri"/>
        </w:rPr>
        <w:t xml:space="preserve">aša lastna. </w:t>
      </w:r>
      <w:r w:rsidR="00EE06E9">
        <w:rPr>
          <w:rFonts w:eastAsia="Batang" w:cs="Calibri"/>
        </w:rPr>
        <w:t>Slika 1 ponazarja, kako v besedilo vključimo sliko iz nekega vira</w:t>
      </w:r>
      <w:r w:rsidRPr="006B4D30">
        <w:rPr>
          <w:rFonts w:eastAsia="Batang" w:cs="Calibri"/>
        </w:rPr>
        <w:t>.</w:t>
      </w:r>
    </w:p>
    <w:p w14:paraId="3390E921" w14:textId="77777777" w:rsidR="00203687" w:rsidRPr="00042054" w:rsidRDefault="00203687" w:rsidP="00203687">
      <w:pPr>
        <w:pStyle w:val="Caption"/>
        <w:rPr>
          <w:rFonts w:eastAsia="Batang"/>
          <w:sz w:val="24"/>
          <w:szCs w:val="24"/>
          <w:lang w:val="de-DE"/>
        </w:rPr>
      </w:pPr>
      <w:bookmarkStart w:id="16" w:name="_Ref172533925"/>
      <w:bookmarkStart w:id="17" w:name="_Toc172560732"/>
      <w:bookmarkStart w:id="18" w:name="_Toc189737817"/>
      <w:r w:rsidRPr="00042054">
        <w:rPr>
          <w:sz w:val="24"/>
          <w:szCs w:val="24"/>
        </w:rPr>
        <w:t xml:space="preserve">Slika </w:t>
      </w:r>
      <w:r w:rsidRPr="00042054">
        <w:rPr>
          <w:sz w:val="24"/>
          <w:szCs w:val="24"/>
        </w:rPr>
        <w:fldChar w:fldCharType="begin"/>
      </w:r>
      <w:r w:rsidRPr="00042054">
        <w:rPr>
          <w:sz w:val="24"/>
          <w:szCs w:val="24"/>
        </w:rPr>
        <w:instrText xml:space="preserve"> SEQ Slika \* ARABIC </w:instrText>
      </w:r>
      <w:r w:rsidRPr="00042054">
        <w:rPr>
          <w:sz w:val="24"/>
          <w:szCs w:val="24"/>
        </w:rPr>
        <w:fldChar w:fldCharType="separate"/>
      </w:r>
      <w:r>
        <w:rPr>
          <w:noProof/>
          <w:sz w:val="24"/>
          <w:szCs w:val="24"/>
        </w:rPr>
        <w:t>1</w:t>
      </w:r>
      <w:r w:rsidRPr="00042054">
        <w:rPr>
          <w:sz w:val="24"/>
          <w:szCs w:val="24"/>
        </w:rPr>
        <w:fldChar w:fldCharType="end"/>
      </w:r>
      <w:bookmarkEnd w:id="16"/>
      <w:r w:rsidRPr="00042054">
        <w:rPr>
          <w:sz w:val="24"/>
          <w:szCs w:val="24"/>
        </w:rPr>
        <w:t>: Struktura verige blokov</w:t>
      </w:r>
      <w:r w:rsidRPr="00042054">
        <w:rPr>
          <w:color w:val="FF0000"/>
          <w:sz w:val="24"/>
          <w:szCs w:val="24"/>
        </w:rPr>
        <w:t xml:space="preserve"> </w:t>
      </w:r>
      <w:r w:rsidRPr="00042054">
        <w:rPr>
          <w:sz w:val="24"/>
          <w:szCs w:val="24"/>
        </w:rPr>
        <w:t>[</w:t>
      </w:r>
      <w:r>
        <w:rPr>
          <w:sz w:val="24"/>
          <w:szCs w:val="24"/>
        </w:rPr>
        <w:t>9</w:t>
      </w:r>
      <w:r w:rsidRPr="00042054">
        <w:rPr>
          <w:sz w:val="24"/>
          <w:szCs w:val="24"/>
        </w:rPr>
        <w:t>]</w:t>
      </w:r>
      <w:bookmarkEnd w:id="17"/>
      <w:bookmarkEnd w:id="18"/>
    </w:p>
    <w:p w14:paraId="594C728D" w14:textId="77777777" w:rsidR="00203687" w:rsidRDefault="00203687" w:rsidP="00203687">
      <w:pPr>
        <w:rPr>
          <w:rFonts w:eastAsia="Batang" w:cs="Calibri"/>
        </w:rPr>
      </w:pPr>
    </w:p>
    <w:p w14:paraId="64D363B6" w14:textId="77777777" w:rsidR="00203687" w:rsidRPr="006B4D30" w:rsidRDefault="00203687" w:rsidP="00203687">
      <w:pPr>
        <w:rPr>
          <w:rFonts w:eastAsia="Batang" w:cs="Calibri"/>
        </w:rPr>
      </w:pPr>
    </w:p>
    <w:p w14:paraId="1CA52AD1" w14:textId="77777777" w:rsidR="00203687" w:rsidRPr="006B4D30" w:rsidRDefault="00203687" w:rsidP="00203687">
      <w:pPr>
        <w:pStyle w:val="Heading1"/>
        <w:numPr>
          <w:ilvl w:val="0"/>
          <w:numId w:val="3"/>
        </w:numPr>
        <w:rPr>
          <w:rFonts w:cs="Calibri"/>
          <w:lang w:val="sl-SI"/>
        </w:rPr>
      </w:pPr>
      <w:r w:rsidRPr="006B4D30">
        <w:rPr>
          <w:rFonts w:cs="Calibri"/>
          <w:lang w:val="sl-SI"/>
        </w:rPr>
        <w:br w:type="page"/>
      </w:r>
    </w:p>
    <w:p w14:paraId="07684468" w14:textId="12756DF2" w:rsidR="00203687" w:rsidRPr="00D723D8" w:rsidRDefault="00203687" w:rsidP="00D723D8">
      <w:pPr>
        <w:rPr>
          <w:b/>
          <w:bCs/>
          <w:sz w:val="32"/>
          <w:szCs w:val="32"/>
        </w:rPr>
      </w:pPr>
      <w:bookmarkStart w:id="19" w:name="_Toc192167746"/>
      <w:r w:rsidRPr="00D723D8">
        <w:rPr>
          <w:b/>
          <w:bCs/>
          <w:sz w:val="32"/>
          <w:szCs w:val="32"/>
        </w:rPr>
        <w:lastRenderedPageBreak/>
        <w:t xml:space="preserve">3 </w:t>
      </w:r>
      <w:r w:rsidR="00D723D8" w:rsidRPr="00D723D8">
        <w:rPr>
          <w:b/>
          <w:bCs/>
          <w:sz w:val="32"/>
          <w:szCs w:val="32"/>
        </w:rPr>
        <w:t>METODOLOGIJA</w:t>
      </w:r>
      <w:bookmarkEnd w:id="19"/>
    </w:p>
    <w:p w14:paraId="46151143" w14:textId="316AD424" w:rsidR="00203687" w:rsidRPr="006B4D30" w:rsidRDefault="00203687" w:rsidP="00203687">
      <w:pPr>
        <w:spacing w:before="360"/>
        <w:rPr>
          <w:rFonts w:eastAsia="Batang" w:cs="Calibri"/>
        </w:rPr>
      </w:pPr>
      <w:r w:rsidRPr="0075198E">
        <w:rPr>
          <w:rFonts w:eastAsia="Batang" w:cs="Calibri"/>
        </w:rPr>
        <w:t xml:space="preserve">Tretje poglavje ima naslov Metodologija. </w:t>
      </w:r>
      <w:r w:rsidRPr="006B4D30">
        <w:rPr>
          <w:rFonts w:eastAsia="Batang" w:cs="Calibri"/>
        </w:rPr>
        <w:t xml:space="preserve">V prvem </w:t>
      </w:r>
      <w:r w:rsidR="00FA1768">
        <w:rPr>
          <w:rFonts w:eastAsia="Batang" w:cs="Calibri"/>
        </w:rPr>
        <w:t xml:space="preserve">delu </w:t>
      </w:r>
      <w:r w:rsidRPr="006B4D30">
        <w:rPr>
          <w:rFonts w:eastAsia="Batang" w:cs="Calibri"/>
        </w:rPr>
        <w:t>naved</w:t>
      </w:r>
      <w:r w:rsidR="00FA1768">
        <w:rPr>
          <w:rFonts w:eastAsia="Batang" w:cs="Calibri"/>
        </w:rPr>
        <w:t>emo</w:t>
      </w:r>
      <w:r w:rsidRPr="006B4D30">
        <w:rPr>
          <w:rFonts w:eastAsia="Batang" w:cs="Calibri"/>
        </w:rPr>
        <w:t xml:space="preserve"> raziskovalni problem in cilje ali hipoteze, če </w:t>
      </w:r>
      <w:r w:rsidR="00FA1768">
        <w:rPr>
          <w:rFonts w:eastAsia="Batang" w:cs="Calibri"/>
        </w:rPr>
        <w:t xml:space="preserve">smo </w:t>
      </w:r>
      <w:r w:rsidRPr="006B4D30">
        <w:rPr>
          <w:rFonts w:eastAsia="Batang" w:cs="Calibri"/>
        </w:rPr>
        <w:t xml:space="preserve">jih postavili. </w:t>
      </w:r>
    </w:p>
    <w:p w14:paraId="31441C1F" w14:textId="430E7A59" w:rsidR="00203687" w:rsidRPr="00585979" w:rsidRDefault="00203687" w:rsidP="00203687">
      <w:pPr>
        <w:spacing w:before="360"/>
        <w:rPr>
          <w:rFonts w:eastAsia="Batang" w:cs="Calibri"/>
        </w:rPr>
      </w:pPr>
      <w:r w:rsidRPr="0075198E">
        <w:rPr>
          <w:rFonts w:eastAsia="Batang" w:cs="Calibri"/>
        </w:rPr>
        <w:t xml:space="preserve">Poglavje o metodologiji opisuje, kako je bilo raziskovanje izvedeno – to vključuje uporabljene metode, postopke, orodja in podatke. V </w:t>
      </w:r>
      <w:r>
        <w:rPr>
          <w:rFonts w:eastAsia="Batang" w:cs="Calibri"/>
        </w:rPr>
        <w:t xml:space="preserve">nasprotju s tem v </w:t>
      </w:r>
      <w:r w:rsidRPr="0075198E">
        <w:rPr>
          <w:rFonts w:eastAsia="Batang" w:cs="Calibri"/>
        </w:rPr>
        <w:t>poglavju o rezultatih predstav</w:t>
      </w:r>
      <w:r w:rsidR="00FA1768">
        <w:rPr>
          <w:rFonts w:eastAsia="Batang" w:cs="Calibri"/>
        </w:rPr>
        <w:t>imo</w:t>
      </w:r>
      <w:r>
        <w:rPr>
          <w:rFonts w:eastAsia="Batang" w:cs="Calibri"/>
        </w:rPr>
        <w:t>,</w:t>
      </w:r>
      <w:r w:rsidRPr="0075198E">
        <w:rPr>
          <w:rFonts w:eastAsia="Batang" w:cs="Calibri"/>
        </w:rPr>
        <w:t xml:space="preserve"> kaj </w:t>
      </w:r>
      <w:r w:rsidR="00FA1768">
        <w:rPr>
          <w:rFonts w:eastAsia="Batang" w:cs="Calibri"/>
        </w:rPr>
        <w:t xml:space="preserve">smo </w:t>
      </w:r>
      <w:r w:rsidRPr="0075198E">
        <w:rPr>
          <w:rFonts w:eastAsia="Batang" w:cs="Calibri"/>
        </w:rPr>
        <w:t xml:space="preserve">s temi metodami dosegli, torej izide analiz, meritev ali eksperimentov. </w:t>
      </w:r>
      <w:r w:rsidRPr="00585979">
        <w:rPr>
          <w:rFonts w:eastAsia="Batang" w:cs="Calibri"/>
        </w:rPr>
        <w:t xml:space="preserve">V drugem odstavku (po potrebi tudi v več odstavkih) </w:t>
      </w:r>
      <w:r>
        <w:rPr>
          <w:rFonts w:eastAsia="Batang" w:cs="Calibri"/>
        </w:rPr>
        <w:t xml:space="preserve">torej </w:t>
      </w:r>
      <w:r w:rsidRPr="00585979">
        <w:rPr>
          <w:rFonts w:eastAsia="Batang" w:cs="Calibri"/>
        </w:rPr>
        <w:t>predstavi</w:t>
      </w:r>
      <w:r w:rsidR="00FA1768">
        <w:rPr>
          <w:rFonts w:eastAsia="Batang" w:cs="Calibri"/>
        </w:rPr>
        <w:t>mo</w:t>
      </w:r>
      <w:r w:rsidRPr="00585979">
        <w:rPr>
          <w:rFonts w:eastAsia="Batang" w:cs="Calibri"/>
        </w:rPr>
        <w:t xml:space="preserve"> metode, postopke in orodja, ki </w:t>
      </w:r>
      <w:r w:rsidR="00FA1768">
        <w:rPr>
          <w:rFonts w:eastAsia="Batang" w:cs="Calibri"/>
        </w:rPr>
        <w:t xml:space="preserve">smo </w:t>
      </w:r>
      <w:r w:rsidRPr="00585979">
        <w:rPr>
          <w:rFonts w:eastAsia="Batang" w:cs="Calibri"/>
        </w:rPr>
        <w:t>jih uporabili: programske jezike, razvojna okolja, baze podatkov, knjižnice in druge tehnološke komponente. Pri vsakem lahko doda</w:t>
      </w:r>
      <w:r w:rsidR="00B605D2">
        <w:rPr>
          <w:rFonts w:eastAsia="Batang" w:cs="Calibri"/>
        </w:rPr>
        <w:t>mo</w:t>
      </w:r>
      <w:r w:rsidRPr="00585979">
        <w:rPr>
          <w:rFonts w:eastAsia="Batang" w:cs="Calibri"/>
        </w:rPr>
        <w:t xml:space="preserve"> kratek opis v stavku ali dveh, ne </w:t>
      </w:r>
      <w:r w:rsidR="00B605D2">
        <w:rPr>
          <w:rFonts w:eastAsia="Batang" w:cs="Calibri"/>
        </w:rPr>
        <w:t xml:space="preserve">opisujemo pa </w:t>
      </w:r>
      <w:r w:rsidRPr="00585979">
        <w:rPr>
          <w:rFonts w:eastAsia="Batang" w:cs="Calibri"/>
        </w:rPr>
        <w:t>uporabljenih orodij v vse podrobnosti. Lahko doda</w:t>
      </w:r>
      <w:r w:rsidR="00B605D2">
        <w:rPr>
          <w:rFonts w:eastAsia="Batang" w:cs="Calibri"/>
        </w:rPr>
        <w:t>mo</w:t>
      </w:r>
      <w:r w:rsidRPr="00585979">
        <w:rPr>
          <w:rFonts w:eastAsia="Batang" w:cs="Calibri"/>
        </w:rPr>
        <w:t xml:space="preserve"> sklice na vire, kjer uporabnik izve več. Prav tako pri vsakem orodju na kratko naved</w:t>
      </w:r>
      <w:r w:rsidR="00B605D2">
        <w:rPr>
          <w:rFonts w:eastAsia="Batang" w:cs="Calibri"/>
        </w:rPr>
        <w:t>emo</w:t>
      </w:r>
      <w:r w:rsidRPr="00585979">
        <w:rPr>
          <w:rFonts w:eastAsia="Batang" w:cs="Calibri"/>
        </w:rPr>
        <w:t xml:space="preserve"> razloge, zakaj </w:t>
      </w:r>
      <w:r w:rsidR="00B605D2">
        <w:rPr>
          <w:rFonts w:eastAsia="Batang" w:cs="Calibri"/>
        </w:rPr>
        <w:t xml:space="preserve">smo </w:t>
      </w:r>
      <w:r w:rsidRPr="00585979">
        <w:rPr>
          <w:rFonts w:eastAsia="Batang" w:cs="Calibri"/>
        </w:rPr>
        <w:t xml:space="preserve">ga izbrali. </w:t>
      </w:r>
    </w:p>
    <w:p w14:paraId="606F6407" w14:textId="4F9E4B56" w:rsidR="00203687" w:rsidRPr="006B4D30" w:rsidRDefault="00203687" w:rsidP="00092E1B">
      <w:pPr>
        <w:spacing w:before="360"/>
        <w:rPr>
          <w:rFonts w:eastAsia="Batang" w:cs="Calibri"/>
        </w:rPr>
      </w:pPr>
      <w:r w:rsidRPr="00585979">
        <w:rPr>
          <w:rFonts w:eastAsia="Batang" w:cs="Calibri"/>
        </w:rPr>
        <w:t>V nadaljnjih odstavkih opiš</w:t>
      </w:r>
      <w:r w:rsidR="00B605D2">
        <w:rPr>
          <w:rFonts w:eastAsia="Batang" w:cs="Calibri"/>
        </w:rPr>
        <w:t>emo</w:t>
      </w:r>
      <w:r w:rsidRPr="00585979">
        <w:rPr>
          <w:rFonts w:eastAsia="Batang" w:cs="Calibri"/>
        </w:rPr>
        <w:t xml:space="preserve"> korake razvoja ali raziskave, kako </w:t>
      </w:r>
      <w:r w:rsidR="00B605D2">
        <w:rPr>
          <w:rFonts w:eastAsia="Batang" w:cs="Calibri"/>
        </w:rPr>
        <w:t xml:space="preserve">smo </w:t>
      </w:r>
      <w:r w:rsidRPr="00585979">
        <w:rPr>
          <w:rFonts w:eastAsia="Batang" w:cs="Calibri"/>
        </w:rPr>
        <w:t>obdelali podatke ipd. Odstavkov naj ne bo preveč, opis</w:t>
      </w:r>
      <w:r w:rsidR="007105F6">
        <w:rPr>
          <w:rFonts w:eastAsia="Batang" w:cs="Calibri"/>
        </w:rPr>
        <w:t xml:space="preserve"> strnemo</w:t>
      </w:r>
      <w:r w:rsidRPr="00585979">
        <w:rPr>
          <w:rFonts w:eastAsia="Batang" w:cs="Calibri"/>
        </w:rPr>
        <w:t>, če je vsebine veliko. Pazi</w:t>
      </w:r>
      <w:r w:rsidR="007105F6">
        <w:rPr>
          <w:rFonts w:eastAsia="Batang" w:cs="Calibri"/>
        </w:rPr>
        <w:t>mo</w:t>
      </w:r>
      <w:r w:rsidRPr="00585979">
        <w:rPr>
          <w:rFonts w:eastAsia="Batang" w:cs="Calibri"/>
        </w:rPr>
        <w:t xml:space="preserve"> na ustrezno razporejanje vsebine v odstavke.</w:t>
      </w:r>
      <w:r w:rsidR="00092E1B">
        <w:rPr>
          <w:rFonts w:eastAsia="Batang" w:cs="Calibri"/>
        </w:rPr>
        <w:t xml:space="preserve"> </w:t>
      </w:r>
      <w:r w:rsidRPr="00585979">
        <w:rPr>
          <w:rFonts w:eastAsia="Batang" w:cs="Calibri"/>
        </w:rPr>
        <w:t xml:space="preserve">Če je za </w:t>
      </w:r>
      <w:r w:rsidR="007105F6">
        <w:rPr>
          <w:rFonts w:eastAsia="Batang" w:cs="Calibri"/>
        </w:rPr>
        <w:t xml:space="preserve">delo </w:t>
      </w:r>
      <w:r w:rsidRPr="00585979">
        <w:rPr>
          <w:rFonts w:eastAsia="Batang" w:cs="Calibri"/>
        </w:rPr>
        <w:t>relevantno, doda</w:t>
      </w:r>
      <w:r w:rsidR="007105F6">
        <w:rPr>
          <w:rFonts w:eastAsia="Batang" w:cs="Calibri"/>
        </w:rPr>
        <w:t>mo</w:t>
      </w:r>
      <w:r w:rsidRPr="00585979">
        <w:rPr>
          <w:rFonts w:eastAsia="Batang" w:cs="Calibri"/>
        </w:rPr>
        <w:t xml:space="preserve"> tudi opise, kako </w:t>
      </w:r>
      <w:r w:rsidR="007105F6">
        <w:rPr>
          <w:rFonts w:eastAsia="Batang" w:cs="Calibri"/>
        </w:rPr>
        <w:t xml:space="preserve">smo </w:t>
      </w:r>
      <w:r w:rsidRPr="00585979">
        <w:rPr>
          <w:rFonts w:eastAsia="Batang" w:cs="Calibri"/>
        </w:rPr>
        <w:t xml:space="preserve">testirali in vrednotili svoj izdelek, katere meritve ali analize </w:t>
      </w:r>
      <w:r w:rsidR="007105F6">
        <w:rPr>
          <w:rFonts w:eastAsia="Batang" w:cs="Calibri"/>
        </w:rPr>
        <w:t xml:space="preserve">smo </w:t>
      </w:r>
      <w:r w:rsidRPr="00585979">
        <w:rPr>
          <w:rFonts w:eastAsia="Batang" w:cs="Calibri"/>
        </w:rPr>
        <w:t xml:space="preserve">uporabljali. Opis naj bo strnjen in jasen, vendar dovolj podroben, da bi drug raziskovalec lahko ponovil </w:t>
      </w:r>
      <w:r w:rsidR="007105F6">
        <w:rPr>
          <w:rFonts w:eastAsia="Batang" w:cs="Calibri"/>
        </w:rPr>
        <w:t>n</w:t>
      </w:r>
      <w:r w:rsidRPr="00585979">
        <w:rPr>
          <w:rFonts w:eastAsia="Batang" w:cs="Calibri"/>
        </w:rPr>
        <w:t>ašo študijo ali projekt.</w:t>
      </w:r>
      <w:r w:rsidRPr="006B4D30">
        <w:rPr>
          <w:rFonts w:eastAsia="Batang" w:cs="Calibri"/>
        </w:rPr>
        <w:t xml:space="preserve"> </w:t>
      </w:r>
    </w:p>
    <w:p w14:paraId="2C5D3F1B" w14:textId="360FCEF8" w:rsidR="00203687" w:rsidRPr="008447A6" w:rsidRDefault="00203687" w:rsidP="00203687">
      <w:pPr>
        <w:spacing w:before="360"/>
        <w:rPr>
          <w:rFonts w:eastAsia="Batang" w:cs="Calibri"/>
        </w:rPr>
      </w:pPr>
      <w:r w:rsidRPr="006B4D30">
        <w:rPr>
          <w:rFonts w:eastAsia="Batang" w:cs="Calibri"/>
        </w:rPr>
        <w:t xml:space="preserve">V </w:t>
      </w:r>
      <w:r w:rsidR="0043786D">
        <w:rPr>
          <w:rFonts w:eastAsia="Batang" w:cs="Calibri"/>
        </w:rPr>
        <w:t xml:space="preserve">zadnjem </w:t>
      </w:r>
      <w:r w:rsidRPr="006B4D30">
        <w:rPr>
          <w:rFonts w:eastAsia="Batang" w:cs="Calibri"/>
        </w:rPr>
        <w:t>odstavku naved</w:t>
      </w:r>
      <w:r w:rsidR="007105F6">
        <w:rPr>
          <w:rFonts w:eastAsia="Batang" w:cs="Calibri"/>
        </w:rPr>
        <w:t>emo</w:t>
      </w:r>
      <w:r w:rsidRPr="006B4D30">
        <w:rPr>
          <w:rFonts w:eastAsia="Batang" w:cs="Calibri"/>
        </w:rPr>
        <w:t xml:space="preserve">, kako </w:t>
      </w:r>
      <w:r w:rsidR="007105F6">
        <w:rPr>
          <w:rFonts w:eastAsia="Batang" w:cs="Calibri"/>
        </w:rPr>
        <w:t xml:space="preserve">smo </w:t>
      </w:r>
      <w:r w:rsidRPr="006B4D30">
        <w:rPr>
          <w:rFonts w:eastAsia="Batang" w:cs="Calibri"/>
        </w:rPr>
        <w:t xml:space="preserve">svoj problem omejili in katere predpostavke </w:t>
      </w:r>
      <w:r w:rsidR="007105F6">
        <w:rPr>
          <w:rFonts w:eastAsia="Batang" w:cs="Calibri"/>
        </w:rPr>
        <w:t xml:space="preserve">smo </w:t>
      </w:r>
      <w:r w:rsidRPr="006B4D30">
        <w:rPr>
          <w:rFonts w:eastAsia="Batang" w:cs="Calibri"/>
        </w:rPr>
        <w:t>sprejeli. Omejitve so na primer omejen nabor ali dostopnost podatkov, omejitve v dostopnosti strojne in programske opreme, časovne omejitve, ki so zahtevale, da omeji</w:t>
      </w:r>
      <w:r w:rsidR="004E2AA8">
        <w:rPr>
          <w:rFonts w:eastAsia="Batang" w:cs="Calibri"/>
        </w:rPr>
        <w:t>mo</w:t>
      </w:r>
      <w:r w:rsidRPr="006B4D30">
        <w:rPr>
          <w:rFonts w:eastAsia="Batang" w:cs="Calibri"/>
        </w:rPr>
        <w:t xml:space="preserve"> obseg izvedenih postopkov. Predpostavke so lahko na primer v zvezi z zanesljivostjo uporabljenih orodij, neo</w:t>
      </w:r>
      <w:r w:rsidR="004D6C9A">
        <w:rPr>
          <w:rFonts w:eastAsia="Batang" w:cs="Calibri"/>
        </w:rPr>
        <w:t>d</w:t>
      </w:r>
      <w:r w:rsidRPr="006B4D30">
        <w:rPr>
          <w:rFonts w:eastAsia="Batang" w:cs="Calibri"/>
        </w:rPr>
        <w:t>visnostjo podatkov, reprezentativnostjo testnih primerov.</w:t>
      </w:r>
    </w:p>
    <w:p w14:paraId="104AAB21" w14:textId="77777777" w:rsidR="00203687" w:rsidRPr="006B4D30" w:rsidRDefault="00203687" w:rsidP="00203687">
      <w:pPr>
        <w:pStyle w:val="Heading1"/>
        <w:numPr>
          <w:ilvl w:val="0"/>
          <w:numId w:val="3"/>
        </w:numPr>
        <w:rPr>
          <w:rFonts w:cs="Calibri"/>
          <w:lang w:val="sl-SI"/>
        </w:rPr>
      </w:pPr>
      <w:r w:rsidRPr="006B4D30">
        <w:rPr>
          <w:rFonts w:cs="Calibri"/>
          <w:lang w:val="sl-SI"/>
        </w:rPr>
        <w:br w:type="page"/>
      </w:r>
    </w:p>
    <w:p w14:paraId="1B93CCEF" w14:textId="77777777" w:rsidR="00203687" w:rsidRPr="00D723D8" w:rsidRDefault="00203687" w:rsidP="00D723D8">
      <w:pPr>
        <w:rPr>
          <w:b/>
          <w:bCs/>
          <w:sz w:val="32"/>
          <w:szCs w:val="32"/>
        </w:rPr>
      </w:pPr>
      <w:bookmarkStart w:id="20" w:name="_Toc192167747"/>
      <w:r w:rsidRPr="00D723D8">
        <w:rPr>
          <w:b/>
          <w:bCs/>
          <w:sz w:val="32"/>
          <w:szCs w:val="32"/>
        </w:rPr>
        <w:lastRenderedPageBreak/>
        <w:t>4 REZULTATI</w:t>
      </w:r>
      <w:bookmarkEnd w:id="20"/>
    </w:p>
    <w:p w14:paraId="1029AC4B" w14:textId="60FF7ED5" w:rsidR="00203687" w:rsidRPr="003D2EE2" w:rsidRDefault="00203687" w:rsidP="00203687">
      <w:pPr>
        <w:spacing w:before="360"/>
        <w:rPr>
          <w:rFonts w:cs="Calibri"/>
        </w:rPr>
      </w:pPr>
      <w:r w:rsidRPr="006B4D30">
        <w:rPr>
          <w:rFonts w:cs="Calibri"/>
        </w:rPr>
        <w:t>V tem poglavju opiše</w:t>
      </w:r>
      <w:r w:rsidR="004E2AA8">
        <w:rPr>
          <w:rFonts w:cs="Calibri"/>
        </w:rPr>
        <w:t>mo</w:t>
      </w:r>
      <w:r w:rsidRPr="006B4D30">
        <w:rPr>
          <w:rFonts w:cs="Calibri"/>
        </w:rPr>
        <w:t xml:space="preserve"> rezultate svojega dela, torej izdelek, ki je nastal, ali ugotovitve oziroma rezultate svoje raziskave.</w:t>
      </w:r>
      <w:r>
        <w:rPr>
          <w:rFonts w:cs="Calibri"/>
        </w:rPr>
        <w:t xml:space="preserve"> Razdeli</w:t>
      </w:r>
      <w:r w:rsidR="004E2AA8">
        <w:rPr>
          <w:rFonts w:cs="Calibri"/>
        </w:rPr>
        <w:t>mo</w:t>
      </w:r>
      <w:r>
        <w:rPr>
          <w:rFonts w:cs="Calibri"/>
        </w:rPr>
        <w:t xml:space="preserve"> ga na podpoglavja. </w:t>
      </w:r>
      <w:r>
        <w:rPr>
          <w:rFonts w:eastAsia="Batang" w:cs="Calibri"/>
        </w:rPr>
        <w:t xml:space="preserve">Na tem mestu </w:t>
      </w:r>
      <w:r w:rsidR="004E2AA8">
        <w:rPr>
          <w:rFonts w:eastAsia="Batang" w:cs="Calibri"/>
        </w:rPr>
        <w:t xml:space="preserve">dodamo </w:t>
      </w:r>
      <w:r w:rsidRPr="00B137D5">
        <w:rPr>
          <w:rFonts w:eastAsia="Batang" w:cs="Calibri"/>
        </w:rPr>
        <w:t>krat</w:t>
      </w:r>
      <w:r w:rsidR="004E2AA8">
        <w:rPr>
          <w:rFonts w:eastAsia="Batang" w:cs="Calibri"/>
        </w:rPr>
        <w:t>ek</w:t>
      </w:r>
      <w:r w:rsidRPr="00B137D5">
        <w:rPr>
          <w:rFonts w:eastAsia="Batang" w:cs="Calibri"/>
        </w:rPr>
        <w:t xml:space="preserve"> napovedni stav</w:t>
      </w:r>
      <w:r w:rsidR="004E2AA8">
        <w:rPr>
          <w:rFonts w:eastAsia="Batang" w:cs="Calibri"/>
        </w:rPr>
        <w:t>e</w:t>
      </w:r>
      <w:r w:rsidRPr="00B137D5">
        <w:rPr>
          <w:rFonts w:eastAsia="Batang" w:cs="Calibri"/>
        </w:rPr>
        <w:t>k, v kater</w:t>
      </w:r>
      <w:r w:rsidR="004E2AA8">
        <w:rPr>
          <w:rFonts w:eastAsia="Batang" w:cs="Calibri"/>
        </w:rPr>
        <w:t>em</w:t>
      </w:r>
      <w:r w:rsidRPr="00B137D5">
        <w:rPr>
          <w:rFonts w:eastAsia="Batang" w:cs="Calibri"/>
        </w:rPr>
        <w:t xml:space="preserve"> napove</w:t>
      </w:r>
      <w:r w:rsidR="004E2AA8">
        <w:rPr>
          <w:rFonts w:eastAsia="Batang" w:cs="Calibri"/>
        </w:rPr>
        <w:t>mo</w:t>
      </w:r>
      <w:r w:rsidRPr="00B137D5">
        <w:rPr>
          <w:rFonts w:eastAsia="Batang" w:cs="Calibri"/>
        </w:rPr>
        <w:t xml:space="preserve"> vsebino podpoglavij.</w:t>
      </w:r>
    </w:p>
    <w:p w14:paraId="5816FBA8" w14:textId="77777777" w:rsidR="00D723D8" w:rsidRDefault="00D723D8" w:rsidP="00D723D8">
      <w:pPr>
        <w:rPr>
          <w:sz w:val="28"/>
          <w:szCs w:val="28"/>
        </w:rPr>
      </w:pPr>
      <w:bookmarkStart w:id="21" w:name="_Toc192167748"/>
    </w:p>
    <w:p w14:paraId="29C366F4" w14:textId="76D803CE" w:rsidR="00203687" w:rsidRPr="00D723D8" w:rsidRDefault="00203687" w:rsidP="00D723D8">
      <w:pPr>
        <w:rPr>
          <w:sz w:val="28"/>
          <w:szCs w:val="28"/>
        </w:rPr>
      </w:pPr>
      <w:r w:rsidRPr="00D723D8">
        <w:rPr>
          <w:sz w:val="28"/>
          <w:szCs w:val="28"/>
        </w:rPr>
        <w:t>4.1 Podpoglavje 1</w:t>
      </w:r>
      <w:bookmarkEnd w:id="21"/>
    </w:p>
    <w:p w14:paraId="485170D6" w14:textId="0893AE82" w:rsidR="00203687" w:rsidRPr="006B4D30" w:rsidRDefault="00203687" w:rsidP="00203687">
      <w:pPr>
        <w:spacing w:before="360"/>
        <w:rPr>
          <w:rFonts w:cs="Calibri"/>
        </w:rPr>
      </w:pPr>
      <w:r w:rsidRPr="006B4D30">
        <w:rPr>
          <w:rFonts w:cs="Calibri"/>
        </w:rPr>
        <w:t>Če je smiselno, doda</w:t>
      </w:r>
      <w:r w:rsidR="004E2AA8">
        <w:rPr>
          <w:rFonts w:cs="Calibri"/>
        </w:rPr>
        <w:t>mo</w:t>
      </w:r>
      <w:r w:rsidRPr="006B4D30">
        <w:rPr>
          <w:rFonts w:cs="Calibri"/>
        </w:rPr>
        <w:t xml:space="preserve"> </w:t>
      </w:r>
      <w:r w:rsidR="004E2AA8">
        <w:rPr>
          <w:rFonts w:cs="Calibri"/>
        </w:rPr>
        <w:t>k</w:t>
      </w:r>
      <w:r>
        <w:rPr>
          <w:rFonts w:cs="Calibri"/>
        </w:rPr>
        <w:t xml:space="preserve"> opisu rezultatov </w:t>
      </w:r>
      <w:r w:rsidRPr="006B4D30">
        <w:rPr>
          <w:rFonts w:cs="Calibri"/>
        </w:rPr>
        <w:t>slike, grafe ali tabelarično prikazane podatke. Pri tem uporablja</w:t>
      </w:r>
      <w:r w:rsidR="004E2AA8">
        <w:rPr>
          <w:rFonts w:cs="Calibri"/>
        </w:rPr>
        <w:t>mo</w:t>
      </w:r>
      <w:r w:rsidRPr="006B4D30">
        <w:rPr>
          <w:rFonts w:cs="Calibri"/>
        </w:rPr>
        <w:t xml:space="preserve"> enak način, kot je opisano v poglavju 2. Vsako sliko, graf ali tabelo napove</w:t>
      </w:r>
      <w:r w:rsidR="004E2AA8">
        <w:rPr>
          <w:rFonts w:cs="Calibri"/>
        </w:rPr>
        <w:t>mo</w:t>
      </w:r>
      <w:r w:rsidRPr="006B4D30">
        <w:rPr>
          <w:rFonts w:cs="Calibri"/>
        </w:rPr>
        <w:t xml:space="preserve"> v besedilu na način, da se sklicujete na njeno identifikacijo (npr. slika 1, tabela 1)</w:t>
      </w:r>
      <w:r w:rsidR="005660EA">
        <w:rPr>
          <w:rFonts w:cs="Calibri"/>
        </w:rPr>
        <w:t>.</w:t>
      </w:r>
      <w:r w:rsidRPr="006B4D30">
        <w:rPr>
          <w:rFonts w:cs="Calibri"/>
        </w:rPr>
        <w:t xml:space="preserve"> </w:t>
      </w:r>
      <w:r w:rsidR="005660EA">
        <w:rPr>
          <w:rFonts w:cs="Calibri"/>
        </w:rPr>
        <w:t>P</w:t>
      </w:r>
      <w:r w:rsidRPr="006B4D30">
        <w:rPr>
          <w:rFonts w:cs="Calibri"/>
        </w:rPr>
        <w:t>od sliko, tabelo ali grafom doda</w:t>
      </w:r>
      <w:r w:rsidR="003273B2">
        <w:rPr>
          <w:rFonts w:cs="Calibri"/>
        </w:rPr>
        <w:t>mo</w:t>
      </w:r>
      <w:r w:rsidRPr="006B4D30">
        <w:rPr>
          <w:rFonts w:cs="Calibri"/>
        </w:rPr>
        <w:t xml:space="preserve"> najprej identifikacijo, zatem dvopičje ter podpis, ki naj se začne z veliko začetnico in konča brez pike, torej na način, kot prikazuje slika </w:t>
      </w:r>
      <w:r>
        <w:rPr>
          <w:rFonts w:cs="Calibri"/>
        </w:rPr>
        <w:t>2</w:t>
      </w:r>
      <w:r w:rsidRPr="006B4D30">
        <w:rPr>
          <w:rFonts w:cs="Calibri"/>
        </w:rPr>
        <w:t>.</w:t>
      </w:r>
    </w:p>
    <w:p w14:paraId="7762A58B" w14:textId="77777777" w:rsidR="00203687" w:rsidRPr="006B4D30" w:rsidRDefault="00203687" w:rsidP="00203687">
      <w:pPr>
        <w:pStyle w:val="Caption"/>
        <w:spacing w:before="360"/>
        <w:rPr>
          <w:rFonts w:cs="Calibri"/>
        </w:rPr>
      </w:pPr>
      <w:bookmarkStart w:id="22" w:name="_Toc189737818"/>
      <w:r w:rsidRPr="00042054">
        <w:rPr>
          <w:rFonts w:cs="Calibri"/>
          <w:noProof/>
          <w:sz w:val="24"/>
          <w:szCs w:val="24"/>
        </w:rPr>
        <w:drawing>
          <wp:anchor distT="0" distB="0" distL="114300" distR="114300" simplePos="0" relativeHeight="251656192" behindDoc="0" locked="0" layoutInCell="1" allowOverlap="1" wp14:anchorId="4EDFD18F" wp14:editId="7B77498A">
            <wp:simplePos x="0" y="0"/>
            <wp:positionH relativeFrom="margin">
              <wp:align>center</wp:align>
            </wp:positionH>
            <wp:positionV relativeFrom="paragraph">
              <wp:posOffset>194945</wp:posOffset>
            </wp:positionV>
            <wp:extent cx="4595473" cy="4000500"/>
            <wp:effectExtent l="19050" t="19050" r="15240" b="19050"/>
            <wp:wrapTopAndBottom/>
            <wp:docPr id="2103069891" name="Picture 1" descr="A map with re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069891" name="Picture 1" descr="A map with red dots&#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595473" cy="4000500"/>
                    </a:xfrm>
                    <a:prstGeom prst="rect">
                      <a:avLst/>
                    </a:prstGeom>
                    <a:ln>
                      <a:solidFill>
                        <a:schemeClr val="tx1"/>
                      </a:solidFill>
                    </a:ln>
                  </pic:spPr>
                </pic:pic>
              </a:graphicData>
            </a:graphic>
          </wp:anchor>
        </w:drawing>
      </w:r>
      <w:r w:rsidRPr="00042054">
        <w:rPr>
          <w:sz w:val="24"/>
          <w:szCs w:val="24"/>
        </w:rPr>
        <w:t xml:space="preserve">Slika </w:t>
      </w:r>
      <w:r w:rsidRPr="00042054">
        <w:rPr>
          <w:sz w:val="24"/>
          <w:szCs w:val="24"/>
        </w:rPr>
        <w:fldChar w:fldCharType="begin"/>
      </w:r>
      <w:r w:rsidRPr="00042054">
        <w:rPr>
          <w:sz w:val="24"/>
          <w:szCs w:val="24"/>
        </w:rPr>
        <w:instrText xml:space="preserve"> SEQ Slika \* ARABIC </w:instrText>
      </w:r>
      <w:r w:rsidRPr="00042054">
        <w:rPr>
          <w:sz w:val="24"/>
          <w:szCs w:val="24"/>
        </w:rPr>
        <w:fldChar w:fldCharType="separate"/>
      </w:r>
      <w:r>
        <w:rPr>
          <w:noProof/>
          <w:sz w:val="24"/>
          <w:szCs w:val="24"/>
        </w:rPr>
        <w:t>2</w:t>
      </w:r>
      <w:r w:rsidRPr="00042054">
        <w:rPr>
          <w:sz w:val="24"/>
          <w:szCs w:val="24"/>
        </w:rPr>
        <w:fldChar w:fldCharType="end"/>
      </w:r>
      <w:r w:rsidRPr="00042054">
        <w:rPr>
          <w:rFonts w:cs="Calibri"/>
          <w:sz w:val="24"/>
          <w:szCs w:val="24"/>
        </w:rPr>
        <w:t>:</w:t>
      </w:r>
      <w:r w:rsidRPr="006B4D30">
        <w:rPr>
          <w:rFonts w:cs="Calibri"/>
        </w:rPr>
        <w:t xml:space="preserve"> </w:t>
      </w:r>
      <w:r w:rsidRPr="0051592D">
        <w:rPr>
          <w:rFonts w:cs="Calibri"/>
          <w:sz w:val="24"/>
          <w:szCs w:val="24"/>
        </w:rPr>
        <w:t>Prikaz podatkov na namizni aplikaciji</w:t>
      </w:r>
      <w:bookmarkEnd w:id="22"/>
    </w:p>
    <w:p w14:paraId="56B90A89" w14:textId="77777777" w:rsidR="00D723D8" w:rsidRDefault="00D723D8" w:rsidP="00D723D8">
      <w:pPr>
        <w:rPr>
          <w:sz w:val="28"/>
          <w:szCs w:val="28"/>
        </w:rPr>
      </w:pPr>
      <w:bookmarkStart w:id="23" w:name="_Toc192167749"/>
    </w:p>
    <w:p w14:paraId="26DDB966" w14:textId="49838CB0" w:rsidR="00203687" w:rsidRPr="00D723D8" w:rsidRDefault="00203687" w:rsidP="00D723D8">
      <w:pPr>
        <w:rPr>
          <w:sz w:val="28"/>
          <w:szCs w:val="28"/>
        </w:rPr>
      </w:pPr>
      <w:r w:rsidRPr="00D723D8">
        <w:rPr>
          <w:sz w:val="28"/>
          <w:szCs w:val="28"/>
        </w:rPr>
        <w:lastRenderedPageBreak/>
        <w:t>4.2 Podpoglavje 2</w:t>
      </w:r>
      <w:bookmarkEnd w:id="23"/>
    </w:p>
    <w:p w14:paraId="231E385A" w14:textId="7259960F" w:rsidR="00203687" w:rsidRPr="00527C1D" w:rsidRDefault="00203687" w:rsidP="00203687">
      <w:pPr>
        <w:spacing w:before="360"/>
        <w:rPr>
          <w:rFonts w:cs="Calibri"/>
        </w:rPr>
      </w:pPr>
      <w:r w:rsidRPr="00527C1D">
        <w:rPr>
          <w:rFonts w:cs="Calibri"/>
        </w:rPr>
        <w:t>Poglavj</w:t>
      </w:r>
      <w:r w:rsidR="003273B2">
        <w:rPr>
          <w:rFonts w:cs="Calibri"/>
        </w:rPr>
        <w:t>a</w:t>
      </w:r>
      <w:r w:rsidRPr="00527C1D">
        <w:rPr>
          <w:rFonts w:cs="Calibri"/>
        </w:rPr>
        <w:t xml:space="preserve"> členi</w:t>
      </w:r>
      <w:r w:rsidR="003273B2">
        <w:rPr>
          <w:rFonts w:cs="Calibri"/>
        </w:rPr>
        <w:t>mo</w:t>
      </w:r>
      <w:r w:rsidRPr="00527C1D">
        <w:rPr>
          <w:rFonts w:cs="Calibri"/>
        </w:rPr>
        <w:t xml:space="preserve"> na podpoglavja tretjega nivoja</w:t>
      </w:r>
      <w:r w:rsidR="003273B2">
        <w:rPr>
          <w:rFonts w:cs="Calibri"/>
        </w:rPr>
        <w:t xml:space="preserve"> samo</w:t>
      </w:r>
      <w:r w:rsidRPr="00527C1D">
        <w:rPr>
          <w:rFonts w:cs="Calibri"/>
        </w:rPr>
        <w:t>, če je res utemeljeno. Ne uporablja</w:t>
      </w:r>
      <w:r w:rsidR="003273B2">
        <w:rPr>
          <w:rFonts w:cs="Calibri"/>
        </w:rPr>
        <w:t>mo</w:t>
      </w:r>
      <w:r w:rsidRPr="00527C1D">
        <w:rPr>
          <w:rFonts w:cs="Calibri"/>
        </w:rPr>
        <w:t xml:space="preserve"> vmesni</w:t>
      </w:r>
      <w:r w:rsidR="003273B2">
        <w:rPr>
          <w:rFonts w:cs="Calibri"/>
        </w:rPr>
        <w:t>h</w:t>
      </w:r>
      <w:r w:rsidRPr="00527C1D">
        <w:rPr>
          <w:rFonts w:cs="Calibri"/>
        </w:rPr>
        <w:t xml:space="preserve"> naslovov v krepkem tisku brez številčenja. Izogiba</w:t>
      </w:r>
      <w:r w:rsidR="003273B2">
        <w:rPr>
          <w:rFonts w:cs="Calibri"/>
        </w:rPr>
        <w:t>mo</w:t>
      </w:r>
      <w:r w:rsidRPr="00527C1D">
        <w:rPr>
          <w:rFonts w:cs="Calibri"/>
        </w:rPr>
        <w:t xml:space="preserve"> se poudarjanju s krepkim tiskom. Prav tako se izogiba</w:t>
      </w:r>
      <w:r w:rsidR="003273B2">
        <w:rPr>
          <w:rFonts w:cs="Calibri"/>
        </w:rPr>
        <w:t>mo</w:t>
      </w:r>
      <w:r w:rsidRPr="00527C1D">
        <w:rPr>
          <w:rFonts w:cs="Calibri"/>
        </w:rPr>
        <w:t xml:space="preserve"> oblikovanju velikega obsega besedila v alineje. Če na posameznih mestih uporabi</w:t>
      </w:r>
      <w:r w:rsidR="003273B2">
        <w:rPr>
          <w:rFonts w:cs="Calibri"/>
        </w:rPr>
        <w:t>mo</w:t>
      </w:r>
      <w:r w:rsidRPr="00527C1D">
        <w:rPr>
          <w:rFonts w:cs="Calibri"/>
        </w:rPr>
        <w:t xml:space="preserve"> alineje, jih oblikuj</w:t>
      </w:r>
      <w:r w:rsidR="003273B2">
        <w:rPr>
          <w:rFonts w:cs="Calibri"/>
        </w:rPr>
        <w:t>emo</w:t>
      </w:r>
      <w:r w:rsidRPr="00527C1D">
        <w:rPr>
          <w:rFonts w:cs="Calibri"/>
        </w:rPr>
        <w:t xml:space="preserve"> na sledeč</w:t>
      </w:r>
      <w:r w:rsidR="003273B2">
        <w:rPr>
          <w:rFonts w:cs="Calibri"/>
        </w:rPr>
        <w:t>i</w:t>
      </w:r>
      <w:r w:rsidRPr="00527C1D">
        <w:rPr>
          <w:rFonts w:cs="Calibri"/>
        </w:rPr>
        <w:t xml:space="preserve"> način:</w:t>
      </w:r>
    </w:p>
    <w:p w14:paraId="5964944F" w14:textId="77777777" w:rsidR="00203687" w:rsidRPr="00527C1D" w:rsidRDefault="00203687" w:rsidP="00203687">
      <w:pPr>
        <w:pStyle w:val="ListParagraph"/>
        <w:numPr>
          <w:ilvl w:val="0"/>
          <w:numId w:val="4"/>
        </w:numPr>
        <w:spacing w:before="360"/>
        <w:rPr>
          <w:rFonts w:cs="Calibri"/>
        </w:rPr>
      </w:pPr>
      <w:r w:rsidRPr="00527C1D">
        <w:rPr>
          <w:rFonts w:cs="Calibri"/>
        </w:rPr>
        <w:t>to je primer prve alineje,</w:t>
      </w:r>
    </w:p>
    <w:p w14:paraId="029A7CB6" w14:textId="77777777" w:rsidR="00203687" w:rsidRPr="00527C1D" w:rsidRDefault="00203687" w:rsidP="00203687">
      <w:pPr>
        <w:pStyle w:val="ListParagraph"/>
        <w:numPr>
          <w:ilvl w:val="0"/>
          <w:numId w:val="4"/>
        </w:numPr>
        <w:spacing w:before="360"/>
        <w:rPr>
          <w:rFonts w:cs="Calibri"/>
        </w:rPr>
      </w:pPr>
      <w:r w:rsidRPr="00527C1D">
        <w:rPr>
          <w:rFonts w:cs="Calibri"/>
        </w:rPr>
        <w:t>to je primer druge alineje.</w:t>
      </w:r>
    </w:p>
    <w:p w14:paraId="4CF60A27" w14:textId="77777777" w:rsidR="00802BDF" w:rsidRDefault="00203687" w:rsidP="00203687">
      <w:pPr>
        <w:spacing w:before="360"/>
        <w:rPr>
          <w:rFonts w:cs="Calibri"/>
        </w:rPr>
      </w:pPr>
      <w:r w:rsidRPr="00527C1D">
        <w:rPr>
          <w:rFonts w:cs="Calibri"/>
        </w:rPr>
        <w:t xml:space="preserve">Namesto pik se lahko za alineje uporabijo tudi arabske številke. </w:t>
      </w:r>
    </w:p>
    <w:p w14:paraId="7BAEF5B4" w14:textId="15F047CC" w:rsidR="00203687" w:rsidRPr="00527C1D" w:rsidRDefault="00802BDF" w:rsidP="00203687">
      <w:pPr>
        <w:spacing w:before="360"/>
        <w:rPr>
          <w:rFonts w:cs="Calibri"/>
        </w:rPr>
      </w:pPr>
      <w:r>
        <w:rPr>
          <w:rFonts w:cs="Calibri"/>
        </w:rPr>
        <w:t xml:space="preserve">Posebej </w:t>
      </w:r>
      <w:r w:rsidR="00203687" w:rsidRPr="00527C1D">
        <w:rPr>
          <w:rFonts w:cs="Calibri"/>
        </w:rPr>
        <w:t xml:space="preserve">pozorni </w:t>
      </w:r>
      <w:r>
        <w:rPr>
          <w:rFonts w:cs="Calibri"/>
        </w:rPr>
        <w:t xml:space="preserve">smo </w:t>
      </w:r>
      <w:r w:rsidR="00203687" w:rsidRPr="00527C1D">
        <w:rPr>
          <w:rFonts w:cs="Calibri"/>
        </w:rPr>
        <w:t>na ločila pri alinejah. Če so alineje dolge in vsebujejo cele stavke, naj se začenjajo z veliko začetnico in končajo s končnim ločilom. Če so kratke in gre samo za naštevanje, naj se začnejo z malo začetnico in zaključijo z vejico, razen če se končajo z veznikom 'in', ki vezalno povezuje predzadnjo in zadnjo alinejo.</w:t>
      </w:r>
    </w:p>
    <w:p w14:paraId="02150550" w14:textId="77777777" w:rsidR="00203687" w:rsidRPr="00902B4F" w:rsidRDefault="00203687" w:rsidP="00203687">
      <w:pPr>
        <w:spacing w:before="360"/>
        <w:rPr>
          <w:rFonts w:cs="Calibri"/>
        </w:rPr>
      </w:pPr>
    </w:p>
    <w:p w14:paraId="7B798F79" w14:textId="77777777" w:rsidR="00203687" w:rsidRDefault="00203687" w:rsidP="00203687">
      <w:pPr>
        <w:pStyle w:val="Heading1"/>
        <w:numPr>
          <w:ilvl w:val="0"/>
          <w:numId w:val="0"/>
        </w:numPr>
        <w:rPr>
          <w:rFonts w:cs="Calibri"/>
          <w:lang w:val="sl-SI" w:eastAsia="ko-KR"/>
        </w:rPr>
      </w:pPr>
      <w:r>
        <w:rPr>
          <w:rFonts w:cs="Calibri"/>
          <w:lang w:val="sl-SI" w:eastAsia="ko-KR"/>
        </w:rPr>
        <w:br w:type="page"/>
      </w:r>
    </w:p>
    <w:p w14:paraId="018204C2" w14:textId="450DAD8C" w:rsidR="00203687" w:rsidRPr="00D723D8" w:rsidRDefault="00203687" w:rsidP="00D723D8">
      <w:pPr>
        <w:rPr>
          <w:b/>
          <w:bCs/>
          <w:sz w:val="32"/>
          <w:szCs w:val="32"/>
        </w:rPr>
      </w:pPr>
      <w:bookmarkStart w:id="24" w:name="_Toc192167750"/>
      <w:r w:rsidRPr="00D723D8">
        <w:rPr>
          <w:b/>
          <w:bCs/>
          <w:sz w:val="32"/>
          <w:szCs w:val="32"/>
        </w:rPr>
        <w:lastRenderedPageBreak/>
        <w:t xml:space="preserve">5 </w:t>
      </w:r>
      <w:r w:rsidR="00D723D8" w:rsidRPr="00D723D8">
        <w:rPr>
          <w:b/>
          <w:bCs/>
          <w:sz w:val="32"/>
          <w:szCs w:val="32"/>
        </w:rPr>
        <w:t>DISKUSIJA</w:t>
      </w:r>
      <w:bookmarkEnd w:id="24"/>
    </w:p>
    <w:p w14:paraId="73FD2AF7" w14:textId="239EF966" w:rsidR="00203687" w:rsidRPr="00342D92" w:rsidRDefault="00203687" w:rsidP="00203687">
      <w:pPr>
        <w:spacing w:before="360"/>
      </w:pPr>
      <w:r>
        <w:t>O</w:t>
      </w:r>
      <w:r w:rsidRPr="00342D92">
        <w:t xml:space="preserve">pis rezultatov in diskusija </w:t>
      </w:r>
      <w:r>
        <w:t xml:space="preserve">sta </w:t>
      </w:r>
      <w:r w:rsidRPr="00342D92">
        <w:t xml:space="preserve">dve ločeni, a povezani poglavji. Glavna razlika med njima je v načinu predstavitve in analize podatkov. V opisu rezultatov se osredotočimo na objektivno predstavitev pridobljenih podatkov, brez razlage njihovega pomena. To pomeni, da </w:t>
      </w:r>
      <w:r>
        <w:t xml:space="preserve">v rezultatih </w:t>
      </w:r>
      <w:r w:rsidRPr="00342D92">
        <w:t xml:space="preserve">navedemo rezultate eksperimentov, testiranj ali meritev, pogosto v obliki tabel, grafov ali kodnih izpisov, vendar brez </w:t>
      </w:r>
      <w:r>
        <w:t xml:space="preserve">lastne </w:t>
      </w:r>
      <w:r w:rsidRPr="00342D92">
        <w:t>interpretacije.</w:t>
      </w:r>
    </w:p>
    <w:p w14:paraId="5266312E" w14:textId="77777777" w:rsidR="00203687" w:rsidRPr="00342D92" w:rsidRDefault="00203687" w:rsidP="00203687">
      <w:pPr>
        <w:spacing w:before="360"/>
      </w:pPr>
      <w:r w:rsidRPr="00342D92">
        <w:t>Nasprotno pa diskusija predstavlja analizo in interpretacijo teh rezultatov. V tem poglavju razmišljamo o tem, zakaj smo dobili takšne rezultate, jih primerjamo s pričakovanji ali obstoječimi raziskavami ter ocenimo, kako ustrezajo teoretičnim modelom. Poleg tega v diskusiji izpostavimo morebitne omejitve, napake v raziskavi in možnosti za izboljšave. Medtem ko je opis rezultatov zgolj predstavitev ugotovitev, diskusija odgovarja na vprašanja, kaj ti rezultati pomenijo in kako jih lahko uporabimo v praksi.</w:t>
      </w:r>
    </w:p>
    <w:p w14:paraId="357982DC" w14:textId="5A3383F4" w:rsidR="00203687" w:rsidRPr="00342D92" w:rsidRDefault="00203687" w:rsidP="00203687">
      <w:pPr>
        <w:spacing w:before="360"/>
      </w:pPr>
      <w:r w:rsidRPr="00342D92">
        <w:t>Na primer če v testiranju algoritma iskanja najkrajše poti ugotovimo, da se čas izvajanja povečuje z velikostjo grafa, bomo v opisu rezultatov le navedli meritve za različne velikosti grafov</w:t>
      </w:r>
      <w:r w:rsidR="00D859BE">
        <w:t>,</w:t>
      </w:r>
      <w:r w:rsidRPr="00342D92">
        <w:t xml:space="preserve"> </w:t>
      </w:r>
      <w:r w:rsidR="00D859BE">
        <w:t>v</w:t>
      </w:r>
      <w:r w:rsidRPr="00342D92">
        <w:t xml:space="preserve"> diskusiji pa bomo analizirali, ali ti rezultati potrjujejo teoretična pričakovanja, jih primerjali z drugimi algoritmi ter predlagali izboljšave, kot je uporaba hevristik za hitrejše iskanje. Ključna razlika </w:t>
      </w:r>
      <w:r w:rsidR="00D859BE">
        <w:t xml:space="preserve">je </w:t>
      </w:r>
      <w:r w:rsidRPr="00342D92">
        <w:t>torej, da opis rezultatov odgovarja na vprašanje</w:t>
      </w:r>
      <w:r w:rsidR="00D859BE">
        <w:t>,</w:t>
      </w:r>
      <w:r w:rsidRPr="00342D92">
        <w:t xml:space="preserve"> kaj smo ugotovili, diskusija pa na vprašanje</w:t>
      </w:r>
      <w:r w:rsidR="00D859BE">
        <w:t>,</w:t>
      </w:r>
      <w:r w:rsidRPr="00342D92">
        <w:t xml:space="preserve"> zakaj smo to ugotovili in kaj to pomeni.</w:t>
      </w:r>
      <w:r>
        <w:t xml:space="preserve"> </w:t>
      </w:r>
    </w:p>
    <w:p w14:paraId="119E00E6" w14:textId="77777777" w:rsidR="00203687" w:rsidRPr="006B4D30" w:rsidRDefault="00203687" w:rsidP="00203687">
      <w:pPr>
        <w:spacing w:before="360"/>
        <w:rPr>
          <w:rFonts w:cs="Calibri"/>
          <w:lang w:eastAsia="ko-KR"/>
        </w:rPr>
      </w:pPr>
    </w:p>
    <w:p w14:paraId="75953C43" w14:textId="77777777" w:rsidR="00203687" w:rsidRDefault="00203687" w:rsidP="00203687">
      <w:pPr>
        <w:pStyle w:val="Heading1"/>
        <w:numPr>
          <w:ilvl w:val="0"/>
          <w:numId w:val="3"/>
        </w:numPr>
        <w:rPr>
          <w:rFonts w:cs="Calibri"/>
          <w:lang w:val="sl-SI" w:eastAsia="ko-KR"/>
        </w:rPr>
      </w:pPr>
      <w:r>
        <w:rPr>
          <w:rFonts w:cs="Calibri"/>
          <w:lang w:val="sl-SI" w:eastAsia="ko-KR"/>
        </w:rPr>
        <w:br w:type="page"/>
      </w:r>
    </w:p>
    <w:p w14:paraId="7935C5D4" w14:textId="2B70B447" w:rsidR="00203687" w:rsidRPr="00D723D8" w:rsidRDefault="00203687" w:rsidP="00D723D8">
      <w:pPr>
        <w:rPr>
          <w:b/>
          <w:bCs/>
          <w:sz w:val="32"/>
          <w:szCs w:val="32"/>
        </w:rPr>
      </w:pPr>
      <w:bookmarkStart w:id="25" w:name="_Toc192167751"/>
      <w:r w:rsidRPr="00D723D8">
        <w:rPr>
          <w:b/>
          <w:bCs/>
          <w:sz w:val="32"/>
          <w:szCs w:val="32"/>
        </w:rPr>
        <w:lastRenderedPageBreak/>
        <w:t xml:space="preserve">6 </w:t>
      </w:r>
      <w:r w:rsidR="00D723D8" w:rsidRPr="00D723D8">
        <w:rPr>
          <w:b/>
          <w:bCs/>
          <w:sz w:val="32"/>
          <w:szCs w:val="32"/>
        </w:rPr>
        <w:t>ZAKLJUČEK</w:t>
      </w:r>
      <w:bookmarkEnd w:id="25"/>
    </w:p>
    <w:p w14:paraId="0AEAA65D" w14:textId="71AD693D" w:rsidR="00824CB2" w:rsidRDefault="00854877" w:rsidP="00203687">
      <w:pPr>
        <w:spacing w:before="360"/>
        <w:rPr>
          <w:lang w:eastAsia="ko-KR"/>
        </w:rPr>
      </w:pPr>
      <w:r>
        <w:rPr>
          <w:lang w:eastAsia="ko-KR"/>
        </w:rPr>
        <w:t>D</w:t>
      </w:r>
      <w:r w:rsidR="00203687">
        <w:rPr>
          <w:lang w:eastAsia="ko-KR"/>
        </w:rPr>
        <w:t>iskusij</w:t>
      </w:r>
      <w:r w:rsidR="009266EA">
        <w:rPr>
          <w:lang w:eastAsia="ko-KR"/>
        </w:rPr>
        <w:t>a</w:t>
      </w:r>
      <w:r w:rsidR="00203687">
        <w:rPr>
          <w:lang w:eastAsia="ko-KR"/>
        </w:rPr>
        <w:t xml:space="preserve"> in zaključek</w:t>
      </w:r>
      <w:r>
        <w:rPr>
          <w:lang w:eastAsia="ko-KR"/>
        </w:rPr>
        <w:t xml:space="preserve"> sta lahko združena v eno poglavje ali pa ločena v dve posebni poglavji</w:t>
      </w:r>
      <w:r w:rsidR="00203687">
        <w:rPr>
          <w:lang w:eastAsia="ko-KR"/>
        </w:rPr>
        <w:t>.</w:t>
      </w:r>
      <w:r>
        <w:rPr>
          <w:lang w:eastAsia="ko-KR"/>
        </w:rPr>
        <w:t xml:space="preserve"> </w:t>
      </w:r>
      <w:r w:rsidR="00203687" w:rsidRPr="004A22E1">
        <w:rPr>
          <w:lang w:eastAsia="ko-KR"/>
        </w:rPr>
        <w:t xml:space="preserve">Diskusija se osredotoča na </w:t>
      </w:r>
      <w:r w:rsidR="00203687" w:rsidRPr="004A22E1">
        <w:rPr>
          <w:rFonts w:eastAsia="Batang"/>
          <w:lang w:eastAsia="ko-KR"/>
        </w:rPr>
        <w:t>analizo rezultatov</w:t>
      </w:r>
      <w:r w:rsidR="00203687" w:rsidRPr="004A22E1">
        <w:rPr>
          <w:lang w:eastAsia="ko-KR"/>
        </w:rPr>
        <w:t>, njihovo interpretacijo in primerjavo z obstoječimi raziskavami, medtem ko zaključek povzema celotno raziskavo, njene ključne ugotovitve in možne smeri nadaljnjega dela.</w:t>
      </w:r>
      <w:r w:rsidR="00203687">
        <w:rPr>
          <w:lang w:eastAsia="ko-KR"/>
        </w:rPr>
        <w:t xml:space="preserve"> </w:t>
      </w:r>
    </w:p>
    <w:p w14:paraId="79DD6177" w14:textId="18CB418F" w:rsidR="00203687" w:rsidRDefault="00203687" w:rsidP="00203687">
      <w:pPr>
        <w:spacing w:before="360"/>
        <w:rPr>
          <w:lang w:eastAsia="ko-KR"/>
        </w:rPr>
      </w:pPr>
      <w:r w:rsidRPr="004A22E1">
        <w:rPr>
          <w:lang w:eastAsia="ko-KR"/>
        </w:rPr>
        <w:t xml:space="preserve">V diskusiji </w:t>
      </w:r>
      <w:r w:rsidR="00824CB2">
        <w:rPr>
          <w:lang w:eastAsia="ko-KR"/>
        </w:rPr>
        <w:t xml:space="preserve">torej </w:t>
      </w:r>
      <w:r w:rsidRPr="004A22E1">
        <w:rPr>
          <w:lang w:eastAsia="ko-KR"/>
        </w:rPr>
        <w:t>razloži</w:t>
      </w:r>
      <w:r w:rsidR="00824CB2">
        <w:rPr>
          <w:lang w:eastAsia="ko-KR"/>
        </w:rPr>
        <w:t>mo</w:t>
      </w:r>
      <w:r w:rsidRPr="004A22E1">
        <w:rPr>
          <w:lang w:eastAsia="ko-KR"/>
        </w:rPr>
        <w:t xml:space="preserve">, </w:t>
      </w:r>
      <w:r w:rsidRPr="004A22E1">
        <w:rPr>
          <w:rFonts w:eastAsia="Batang"/>
          <w:lang w:eastAsia="ko-KR"/>
        </w:rPr>
        <w:t>zakaj so rezultati takšni, kot so</w:t>
      </w:r>
      <w:r w:rsidRPr="004A22E1">
        <w:rPr>
          <w:lang w:eastAsia="ko-KR"/>
        </w:rPr>
        <w:t>, in jih postavi</w:t>
      </w:r>
      <w:r w:rsidR="00824CB2">
        <w:rPr>
          <w:lang w:eastAsia="ko-KR"/>
        </w:rPr>
        <w:t>mo</w:t>
      </w:r>
      <w:r w:rsidRPr="004A22E1">
        <w:rPr>
          <w:lang w:eastAsia="ko-KR"/>
        </w:rPr>
        <w:t xml:space="preserve"> v širši kontekst. </w:t>
      </w:r>
      <w:r>
        <w:rPr>
          <w:lang w:eastAsia="ko-KR"/>
        </w:rPr>
        <w:t>P</w:t>
      </w:r>
      <w:r w:rsidRPr="004A22E1">
        <w:rPr>
          <w:lang w:eastAsia="ko-KR"/>
        </w:rPr>
        <w:t>rimerja</w:t>
      </w:r>
      <w:r w:rsidR="00824CB2">
        <w:rPr>
          <w:lang w:eastAsia="ko-KR"/>
        </w:rPr>
        <w:t>mo</w:t>
      </w:r>
      <w:r>
        <w:rPr>
          <w:lang w:eastAsia="ko-KR"/>
        </w:rPr>
        <w:t xml:space="preserve"> jih</w:t>
      </w:r>
      <w:r w:rsidRPr="004A22E1">
        <w:rPr>
          <w:lang w:eastAsia="ko-KR"/>
        </w:rPr>
        <w:t xml:space="preserve"> s pričakovanji, prejšnjimi raziskavami ali teoretičnimi modeli. </w:t>
      </w:r>
      <w:r>
        <w:rPr>
          <w:lang w:eastAsia="ko-KR"/>
        </w:rPr>
        <w:t>I</w:t>
      </w:r>
      <w:r w:rsidRPr="004A22E1">
        <w:rPr>
          <w:lang w:eastAsia="ko-KR"/>
        </w:rPr>
        <w:t>zpostavi</w:t>
      </w:r>
      <w:r w:rsidR="00824CB2">
        <w:rPr>
          <w:lang w:eastAsia="ko-KR"/>
        </w:rPr>
        <w:t>mo</w:t>
      </w:r>
      <w:r w:rsidRPr="004A22E1">
        <w:rPr>
          <w:lang w:eastAsia="ko-KR"/>
        </w:rPr>
        <w:t xml:space="preserve"> morebitne </w:t>
      </w:r>
      <w:r w:rsidRPr="004A22E1">
        <w:rPr>
          <w:rFonts w:eastAsia="Batang"/>
          <w:lang w:eastAsia="ko-KR"/>
        </w:rPr>
        <w:t>omejitve</w:t>
      </w:r>
      <w:r w:rsidRPr="004A22E1">
        <w:rPr>
          <w:lang w:eastAsia="ko-KR"/>
        </w:rPr>
        <w:t xml:space="preserve"> študije in </w:t>
      </w:r>
      <w:r w:rsidRPr="004A22E1">
        <w:rPr>
          <w:rFonts w:eastAsia="Batang"/>
          <w:lang w:eastAsia="ko-KR"/>
        </w:rPr>
        <w:t>predlaga</w:t>
      </w:r>
      <w:r w:rsidR="00824CB2">
        <w:rPr>
          <w:rFonts w:eastAsia="Batang"/>
          <w:lang w:eastAsia="ko-KR"/>
        </w:rPr>
        <w:t>mo</w:t>
      </w:r>
      <w:r w:rsidRPr="004A22E1">
        <w:rPr>
          <w:rFonts w:eastAsia="Batang"/>
          <w:lang w:eastAsia="ko-KR"/>
        </w:rPr>
        <w:t xml:space="preserve"> izboljšave</w:t>
      </w:r>
      <w:r w:rsidRPr="004A22E1">
        <w:rPr>
          <w:lang w:eastAsia="ko-KR"/>
        </w:rPr>
        <w:t>, ki bi jih bilo smiselno upoštevati v prihodnjih raziskavah. Diskusija se lahko dotakne tudi nepričakovanih rezultatov in razloži, zakaj so se pojavili. Na primer če algoritem v določenih primerih ni deloval optimalno, se v diskusiji preuči, kaj bi lahko vplivalo na to – ali gre za napake v implementaciji, omejitve testnega okolja ali lastnosti podatkov.</w:t>
      </w:r>
    </w:p>
    <w:p w14:paraId="3CF106F8" w14:textId="5677475B" w:rsidR="00203687" w:rsidRDefault="00203687" w:rsidP="00203687">
      <w:pPr>
        <w:spacing w:before="360"/>
        <w:rPr>
          <w:lang w:eastAsia="ko-KR"/>
        </w:rPr>
      </w:pPr>
      <w:r w:rsidRPr="004A22E1">
        <w:rPr>
          <w:lang w:eastAsia="ko-KR"/>
        </w:rPr>
        <w:t xml:space="preserve">Zaključek pa ni več analitičen, temveč </w:t>
      </w:r>
      <w:r w:rsidRPr="004A22E1">
        <w:rPr>
          <w:rFonts w:eastAsia="Batang"/>
          <w:lang w:eastAsia="ko-KR"/>
        </w:rPr>
        <w:t>povzetek ključnih ugotovitev</w:t>
      </w:r>
      <w:r>
        <w:rPr>
          <w:rFonts w:eastAsia="Batang"/>
          <w:lang w:eastAsia="ko-KR"/>
        </w:rPr>
        <w:t xml:space="preserve">. </w:t>
      </w:r>
      <w:r>
        <w:rPr>
          <w:lang w:eastAsia="ko-KR"/>
        </w:rPr>
        <w:t xml:space="preserve">V njem </w:t>
      </w:r>
      <w:r w:rsidRPr="004A22E1">
        <w:rPr>
          <w:lang w:eastAsia="ko-KR"/>
        </w:rPr>
        <w:t>na kratko predstavi</w:t>
      </w:r>
      <w:r w:rsidR="004A5349">
        <w:rPr>
          <w:lang w:eastAsia="ko-KR"/>
        </w:rPr>
        <w:t>mo</w:t>
      </w:r>
      <w:r w:rsidRPr="004A22E1">
        <w:rPr>
          <w:lang w:eastAsia="ko-KR"/>
        </w:rPr>
        <w:t xml:space="preserve">, kaj je raziskava pokazala in zakaj je pomembna. </w:t>
      </w:r>
      <w:r>
        <w:rPr>
          <w:lang w:eastAsia="ko-KR"/>
        </w:rPr>
        <w:t>N</w:t>
      </w:r>
      <w:r w:rsidRPr="004A22E1">
        <w:rPr>
          <w:lang w:eastAsia="ko-KR"/>
        </w:rPr>
        <w:t>e uvaja</w:t>
      </w:r>
      <w:r w:rsidR="004A5349">
        <w:rPr>
          <w:lang w:eastAsia="ko-KR"/>
        </w:rPr>
        <w:t>mo</w:t>
      </w:r>
      <w:r>
        <w:rPr>
          <w:lang w:eastAsia="ko-KR"/>
        </w:rPr>
        <w:t xml:space="preserve"> več </w:t>
      </w:r>
      <w:r w:rsidRPr="004A22E1">
        <w:rPr>
          <w:lang w:eastAsia="ko-KR"/>
        </w:rPr>
        <w:t>novi</w:t>
      </w:r>
      <w:r>
        <w:rPr>
          <w:lang w:eastAsia="ko-KR"/>
        </w:rPr>
        <w:t>h</w:t>
      </w:r>
      <w:r w:rsidRPr="004A22E1">
        <w:rPr>
          <w:lang w:eastAsia="ko-KR"/>
        </w:rPr>
        <w:t xml:space="preserve"> podatk</w:t>
      </w:r>
      <w:r>
        <w:rPr>
          <w:lang w:eastAsia="ko-KR"/>
        </w:rPr>
        <w:t>ov</w:t>
      </w:r>
      <w:r w:rsidRPr="004A22E1">
        <w:rPr>
          <w:lang w:eastAsia="ko-KR"/>
        </w:rPr>
        <w:t xml:space="preserve"> ali razprave, temveč </w:t>
      </w:r>
      <w:r>
        <w:rPr>
          <w:lang w:eastAsia="ko-KR"/>
        </w:rPr>
        <w:t>povzame</w:t>
      </w:r>
      <w:r w:rsidR="004A5349">
        <w:rPr>
          <w:lang w:eastAsia="ko-KR"/>
        </w:rPr>
        <w:t>mo</w:t>
      </w:r>
      <w:r>
        <w:rPr>
          <w:lang w:eastAsia="ko-KR"/>
        </w:rPr>
        <w:t xml:space="preserve"> </w:t>
      </w:r>
      <w:r w:rsidRPr="004A22E1">
        <w:rPr>
          <w:lang w:eastAsia="ko-KR"/>
        </w:rPr>
        <w:t xml:space="preserve">bistvo celotnega dela. Zaključek pogosto vključuje tudi </w:t>
      </w:r>
      <w:r w:rsidRPr="004A22E1">
        <w:rPr>
          <w:rFonts w:eastAsia="Batang"/>
          <w:lang w:eastAsia="ko-KR"/>
        </w:rPr>
        <w:t>možne smeri nadaljnjega raziskovanja</w:t>
      </w:r>
      <w:r w:rsidRPr="004A22E1">
        <w:rPr>
          <w:lang w:eastAsia="ko-KR"/>
        </w:rPr>
        <w:t>, kako bi se delo lahko nadgradilo ali kako bi se ugotovitve uporabile v praksi.</w:t>
      </w:r>
    </w:p>
    <w:p w14:paraId="05A531F0" w14:textId="3B89B27E" w:rsidR="00203687" w:rsidRPr="004A22E1" w:rsidRDefault="00203687" w:rsidP="00203687">
      <w:pPr>
        <w:spacing w:before="360"/>
        <w:rPr>
          <w:rFonts w:cs="Calibri"/>
          <w:lang w:eastAsia="ko-KR"/>
        </w:rPr>
      </w:pPr>
      <w:r w:rsidRPr="006B4D30">
        <w:rPr>
          <w:rFonts w:cs="Calibri"/>
          <w:lang w:eastAsia="ko-KR"/>
        </w:rPr>
        <w:br w:type="page"/>
      </w:r>
    </w:p>
    <w:p w14:paraId="2D796F7F" w14:textId="624F3EDB" w:rsidR="00203687" w:rsidRPr="00D723D8" w:rsidRDefault="00203687" w:rsidP="00D723D8">
      <w:pPr>
        <w:rPr>
          <w:b/>
          <w:bCs/>
          <w:sz w:val="32"/>
          <w:szCs w:val="32"/>
        </w:rPr>
      </w:pPr>
      <w:bookmarkStart w:id="26" w:name="_Toc192167752"/>
      <w:r w:rsidRPr="00D723D8">
        <w:rPr>
          <w:b/>
          <w:bCs/>
          <w:sz w:val="32"/>
          <w:szCs w:val="32"/>
        </w:rPr>
        <w:lastRenderedPageBreak/>
        <w:t xml:space="preserve">7 </w:t>
      </w:r>
      <w:r w:rsidR="00D723D8" w:rsidRPr="00D723D8">
        <w:rPr>
          <w:b/>
          <w:bCs/>
          <w:sz w:val="32"/>
          <w:szCs w:val="32"/>
        </w:rPr>
        <w:t>LITERATURA</w:t>
      </w:r>
      <w:bookmarkEnd w:id="26"/>
    </w:p>
    <w:p w14:paraId="5E0266FE" w14:textId="357ECAD7" w:rsidR="007A422F" w:rsidRPr="007A422F" w:rsidRDefault="007A422F" w:rsidP="007A422F">
      <w:pPr>
        <w:rPr>
          <w:rFonts w:cs="Calibri"/>
          <w:color w:val="ADADAD" w:themeColor="background2" w:themeShade="BF"/>
          <w:lang w:eastAsia="ko-KR"/>
        </w:rPr>
      </w:pPr>
      <w:r w:rsidRPr="007A422F">
        <w:rPr>
          <w:rFonts w:cs="Calibri"/>
          <w:color w:val="ADADAD" w:themeColor="background2" w:themeShade="BF"/>
          <w:lang w:eastAsia="ko-KR"/>
        </w:rPr>
        <w:t>Članek v reviji</w:t>
      </w:r>
    </w:p>
    <w:p w14:paraId="644D3D56" w14:textId="5CD1255B" w:rsidR="00203687" w:rsidRPr="009B4DD7" w:rsidRDefault="005B236E" w:rsidP="007A422F">
      <w:pPr>
        <w:rPr>
          <w:rFonts w:cs="Calibri"/>
          <w:lang w:eastAsia="ko-KR"/>
        </w:rPr>
      </w:pPr>
      <w:r>
        <w:rPr>
          <w:rFonts w:cs="Calibri"/>
          <w:lang w:eastAsia="ko-KR"/>
        </w:rPr>
        <w:t xml:space="preserve">[1] </w:t>
      </w:r>
      <w:r w:rsidR="00203687" w:rsidRPr="002044C2">
        <w:rPr>
          <w:rFonts w:cs="Calibri"/>
          <w:lang w:eastAsia="ko-KR"/>
        </w:rPr>
        <w:t>Blatnik</w:t>
      </w:r>
      <w:r w:rsidR="00203687">
        <w:rPr>
          <w:rFonts w:cs="Calibri"/>
          <w:lang w:eastAsia="ko-KR"/>
        </w:rPr>
        <w:t>, S.</w:t>
      </w:r>
      <w:r w:rsidR="00203687" w:rsidRPr="002044C2">
        <w:rPr>
          <w:rFonts w:cs="Calibri"/>
          <w:lang w:eastAsia="ko-KR"/>
        </w:rPr>
        <w:t>,</w:t>
      </w:r>
      <w:r w:rsidR="00203687">
        <w:rPr>
          <w:rFonts w:cs="Calibri"/>
          <w:lang w:eastAsia="ko-KR"/>
        </w:rPr>
        <w:t xml:space="preserve"> Pucihar, A.</w:t>
      </w:r>
      <w:r w:rsidR="00203687" w:rsidRPr="002044C2">
        <w:rPr>
          <w:rFonts w:cs="Calibri"/>
          <w:lang w:eastAsia="ko-KR"/>
        </w:rPr>
        <w:t>,</w:t>
      </w:r>
      <w:r w:rsidR="00203687">
        <w:rPr>
          <w:rFonts w:cs="Calibri"/>
          <w:lang w:eastAsia="ko-KR"/>
        </w:rPr>
        <w:t xml:space="preserve"> </w:t>
      </w:r>
      <w:r w:rsidR="00203687" w:rsidRPr="002044C2">
        <w:rPr>
          <w:rFonts w:cs="Calibri"/>
          <w:lang w:eastAsia="ko-KR"/>
        </w:rPr>
        <w:t>Kljajić</w:t>
      </w:r>
      <w:r w:rsidR="00203687">
        <w:rPr>
          <w:rFonts w:cs="Calibri"/>
          <w:lang w:eastAsia="ko-KR"/>
        </w:rPr>
        <w:t xml:space="preserve"> </w:t>
      </w:r>
      <w:r w:rsidR="00203687" w:rsidRPr="002044C2">
        <w:rPr>
          <w:rFonts w:cs="Calibri"/>
          <w:lang w:eastAsia="ko-KR"/>
        </w:rPr>
        <w:t>Borštnar</w:t>
      </w:r>
      <w:r w:rsidR="00203687">
        <w:rPr>
          <w:rFonts w:cs="Calibri"/>
          <w:lang w:eastAsia="ko-KR"/>
        </w:rPr>
        <w:t>, M</w:t>
      </w:r>
      <w:r w:rsidR="007A422F">
        <w:rPr>
          <w:rFonts w:cs="Calibri"/>
          <w:lang w:eastAsia="ko-KR"/>
        </w:rPr>
        <w:t>.</w:t>
      </w:r>
      <w:r w:rsidR="00203687">
        <w:rPr>
          <w:rFonts w:cs="Calibri"/>
          <w:lang w:eastAsia="ko-KR"/>
        </w:rPr>
        <w:t xml:space="preserve"> Spodbude in ovire uporabe odprtih podatkov v podjetjih – pregled literature</w:t>
      </w:r>
      <w:r w:rsidR="00423ACC">
        <w:rPr>
          <w:rFonts w:cs="Calibri"/>
          <w:lang w:eastAsia="ko-KR"/>
        </w:rPr>
        <w:t>.</w:t>
      </w:r>
      <w:r w:rsidR="00203687">
        <w:rPr>
          <w:rFonts w:cs="Calibri"/>
          <w:lang w:eastAsia="ko-KR"/>
        </w:rPr>
        <w:t xml:space="preserve"> </w:t>
      </w:r>
      <w:r w:rsidR="00203687" w:rsidRPr="00423ACC">
        <w:rPr>
          <w:rFonts w:cs="Calibri"/>
          <w:i/>
          <w:iCs/>
          <w:lang w:eastAsia="ko-KR"/>
        </w:rPr>
        <w:t>Uporabna informatika</w:t>
      </w:r>
      <w:r w:rsidR="00203687">
        <w:rPr>
          <w:rFonts w:cs="Calibri"/>
          <w:lang w:eastAsia="ko-KR"/>
        </w:rPr>
        <w:t xml:space="preserve">, 32, </w:t>
      </w:r>
      <w:r w:rsidR="00176B6A">
        <w:rPr>
          <w:rFonts w:cs="Calibri"/>
          <w:lang w:eastAsia="ko-KR"/>
        </w:rPr>
        <w:t>(2024)</w:t>
      </w:r>
      <w:r w:rsidR="00D85A78">
        <w:rPr>
          <w:rFonts w:cs="Calibri"/>
          <w:lang w:eastAsia="ko-KR"/>
        </w:rPr>
        <w:t xml:space="preserve">, </w:t>
      </w:r>
      <w:r w:rsidR="00203687">
        <w:rPr>
          <w:rFonts w:cs="Calibri"/>
          <w:lang w:eastAsia="ko-KR"/>
        </w:rPr>
        <w:t xml:space="preserve">4, str. 188-200. </w:t>
      </w:r>
      <w:r w:rsidR="00EE79C8">
        <w:rPr>
          <w:rFonts w:cs="Calibri"/>
          <w:lang w:eastAsia="ko-KR"/>
        </w:rPr>
        <w:t>DOI</w:t>
      </w:r>
      <w:r w:rsidR="00203687">
        <w:rPr>
          <w:rFonts w:cs="Calibri"/>
          <w:lang w:eastAsia="ko-KR"/>
        </w:rPr>
        <w:t xml:space="preserve">: </w:t>
      </w:r>
      <w:r w:rsidR="00203687" w:rsidRPr="00D178FC">
        <w:rPr>
          <w:rFonts w:cs="Calibri"/>
          <w:lang w:eastAsia="ko-KR"/>
        </w:rPr>
        <w:t>https://doi.org/10.31449/upinf.238</w:t>
      </w:r>
      <w:r w:rsidR="00203687">
        <w:rPr>
          <w:rFonts w:cs="Calibri"/>
          <w:lang w:eastAsia="ko-KR"/>
        </w:rPr>
        <w:t>.</w:t>
      </w:r>
    </w:p>
    <w:p w14:paraId="37D19C60" w14:textId="2994C9CB" w:rsidR="00C5426F" w:rsidRDefault="00C5426F" w:rsidP="00EE79C8">
      <w:pPr>
        <w:rPr>
          <w:rFonts w:cs="Calibri"/>
          <w:color w:val="ADADAD" w:themeColor="background2" w:themeShade="BF"/>
          <w:lang w:eastAsia="ko-KR"/>
        </w:rPr>
      </w:pPr>
      <w:r>
        <w:rPr>
          <w:rFonts w:cs="Calibri"/>
          <w:color w:val="ADADAD" w:themeColor="background2" w:themeShade="BF"/>
          <w:lang w:eastAsia="ko-KR"/>
        </w:rPr>
        <w:t>Knjiga</w:t>
      </w:r>
    </w:p>
    <w:p w14:paraId="614DB8E9" w14:textId="0EF78B4B" w:rsidR="00C5426F" w:rsidRPr="007041ED" w:rsidRDefault="005B236E" w:rsidP="00C5426F">
      <w:pPr>
        <w:rPr>
          <w:szCs w:val="24"/>
        </w:rPr>
      </w:pPr>
      <w:r>
        <w:rPr>
          <w:szCs w:val="24"/>
        </w:rPr>
        <w:t xml:space="preserve">[2] </w:t>
      </w:r>
      <w:proofErr w:type="spellStart"/>
      <w:r w:rsidR="00C5426F" w:rsidRPr="007041ED">
        <w:rPr>
          <w:szCs w:val="24"/>
        </w:rPr>
        <w:t>Đonlagič</w:t>
      </w:r>
      <w:proofErr w:type="spellEnd"/>
      <w:r w:rsidR="00C5426F" w:rsidRPr="007041ED">
        <w:rPr>
          <w:szCs w:val="24"/>
        </w:rPr>
        <w:t xml:space="preserve">, D., Završnik M. </w:t>
      </w:r>
      <w:r w:rsidR="00C5426F" w:rsidRPr="007041ED">
        <w:rPr>
          <w:i/>
          <w:szCs w:val="24"/>
        </w:rPr>
        <w:t>Primera uporabe nevronskih mrež v regulacijski in senzorski tehniki</w:t>
      </w:r>
      <w:r w:rsidR="00C5426F" w:rsidRPr="007041ED">
        <w:rPr>
          <w:szCs w:val="24"/>
        </w:rPr>
        <w:t>. Maribor: Fakulteta za elektrotehniko, računalništvo in informatiko, 1995.</w:t>
      </w:r>
    </w:p>
    <w:p w14:paraId="54AAF530" w14:textId="714B7CB3" w:rsidR="00A172EA" w:rsidRPr="007A422F" w:rsidRDefault="00A172EA" w:rsidP="00A172EA">
      <w:pPr>
        <w:rPr>
          <w:rFonts w:cs="Calibri"/>
          <w:color w:val="ADADAD" w:themeColor="background2" w:themeShade="BF"/>
          <w:lang w:eastAsia="ko-KR"/>
        </w:rPr>
      </w:pPr>
      <w:r>
        <w:rPr>
          <w:rFonts w:cs="Calibri"/>
          <w:color w:val="ADADAD" w:themeColor="background2" w:themeShade="BF"/>
          <w:lang w:eastAsia="ko-KR"/>
        </w:rPr>
        <w:t>Spletni vir</w:t>
      </w:r>
    </w:p>
    <w:p w14:paraId="52371900" w14:textId="4B262EEF" w:rsidR="00A172EA" w:rsidRPr="001C0854" w:rsidRDefault="00A172EA" w:rsidP="005B6AE5">
      <w:pPr>
        <w:rPr>
          <w:rFonts w:cs="Calibri"/>
          <w:lang w:eastAsia="ko-KR"/>
        </w:rPr>
      </w:pPr>
      <w:r>
        <w:rPr>
          <w:rFonts w:cs="Calibri"/>
          <w:lang w:eastAsia="ko-KR"/>
        </w:rPr>
        <w:t>[</w:t>
      </w:r>
      <w:r w:rsidR="005B236E">
        <w:rPr>
          <w:rFonts w:cs="Calibri"/>
          <w:lang w:eastAsia="ko-KR"/>
        </w:rPr>
        <w:t>3</w:t>
      </w:r>
      <w:r>
        <w:rPr>
          <w:rFonts w:cs="Calibri"/>
          <w:lang w:eastAsia="ko-KR"/>
        </w:rPr>
        <w:t xml:space="preserve">] </w:t>
      </w:r>
      <w:r w:rsidRPr="001C0854">
        <w:rPr>
          <w:rFonts w:cs="Calibri"/>
          <w:lang w:eastAsia="ko-KR"/>
        </w:rPr>
        <w:t>OPSI</w:t>
      </w:r>
      <w:r w:rsidR="001A61EE">
        <w:rPr>
          <w:rFonts w:cs="Calibri"/>
          <w:lang w:eastAsia="ko-KR"/>
        </w:rPr>
        <w:t xml:space="preserve"> </w:t>
      </w:r>
      <w:r w:rsidR="00A6495B">
        <w:rPr>
          <w:rFonts w:cs="Calibri"/>
          <w:lang w:eastAsia="ko-KR"/>
        </w:rPr>
        <w:t xml:space="preserve">– </w:t>
      </w:r>
      <w:r w:rsidR="001A61EE">
        <w:rPr>
          <w:rFonts w:cs="Calibri"/>
          <w:lang w:eastAsia="ko-KR"/>
        </w:rPr>
        <w:t>Odprti podatki Slovenije</w:t>
      </w:r>
      <w:r w:rsidR="00A6495B">
        <w:rPr>
          <w:rFonts w:cs="Calibri"/>
          <w:lang w:eastAsia="ko-KR"/>
        </w:rPr>
        <w:t>:</w:t>
      </w:r>
      <w:r w:rsidRPr="001C0854">
        <w:rPr>
          <w:rFonts w:cs="Calibri"/>
          <w:lang w:eastAsia="ko-KR"/>
        </w:rPr>
        <w:t xml:space="preserve"> Kaj so odprti podatki? Dostopno na: </w:t>
      </w:r>
      <w:r w:rsidR="00CC7A54" w:rsidRPr="00CC7A54">
        <w:rPr>
          <w:rFonts w:cs="Calibri"/>
          <w:lang w:eastAsia="ko-KR"/>
        </w:rPr>
        <w:t>https://podatki.gov.si/posredovanje-podatkov/kaj-so-od-prti-podatki [17</w:t>
      </w:r>
      <w:r w:rsidR="00CC7A54">
        <w:rPr>
          <w:rFonts w:cs="Calibri"/>
          <w:lang w:eastAsia="ko-KR"/>
        </w:rPr>
        <w:t>. 2. 2026]</w:t>
      </w:r>
      <w:r w:rsidR="008A4F57">
        <w:rPr>
          <w:rFonts w:cs="Calibri"/>
          <w:lang w:eastAsia="ko-KR"/>
        </w:rPr>
        <w:t>.</w:t>
      </w:r>
    </w:p>
    <w:p w14:paraId="1C05D26F" w14:textId="77777777" w:rsidR="00FA08E7" w:rsidRPr="007A422F" w:rsidRDefault="00FA08E7" w:rsidP="00FA08E7">
      <w:pPr>
        <w:rPr>
          <w:rFonts w:cs="Calibri"/>
          <w:color w:val="ADADAD" w:themeColor="background2" w:themeShade="BF"/>
          <w:lang w:eastAsia="ko-KR"/>
        </w:rPr>
      </w:pPr>
      <w:r w:rsidRPr="007A422F">
        <w:rPr>
          <w:rFonts w:cs="Calibri"/>
          <w:color w:val="ADADAD" w:themeColor="background2" w:themeShade="BF"/>
          <w:lang w:eastAsia="ko-KR"/>
        </w:rPr>
        <w:t xml:space="preserve">Članek v </w:t>
      </w:r>
      <w:r>
        <w:rPr>
          <w:rFonts w:cs="Calibri"/>
          <w:color w:val="ADADAD" w:themeColor="background2" w:themeShade="BF"/>
          <w:lang w:eastAsia="ko-KR"/>
        </w:rPr>
        <w:t>zborniku konference</w:t>
      </w:r>
    </w:p>
    <w:p w14:paraId="26669BAE" w14:textId="5FDA8D59" w:rsidR="00FA08E7" w:rsidRDefault="00FA08E7" w:rsidP="00FA08E7">
      <w:pPr>
        <w:rPr>
          <w:rFonts w:cs="Calibri"/>
          <w:lang w:eastAsia="ko-KR"/>
        </w:rPr>
      </w:pPr>
      <w:r>
        <w:rPr>
          <w:rFonts w:cs="Calibri"/>
          <w:lang w:eastAsia="ko-KR"/>
        </w:rPr>
        <w:t>[</w:t>
      </w:r>
      <w:r w:rsidR="005B236E">
        <w:rPr>
          <w:rFonts w:cs="Calibri"/>
          <w:lang w:eastAsia="ko-KR"/>
        </w:rPr>
        <w:t>4</w:t>
      </w:r>
      <w:r>
        <w:rPr>
          <w:rFonts w:cs="Calibri"/>
          <w:lang w:eastAsia="ko-KR"/>
        </w:rPr>
        <w:t xml:space="preserve">] </w:t>
      </w:r>
      <w:proofErr w:type="spellStart"/>
      <w:r w:rsidRPr="001C0854">
        <w:rPr>
          <w:rFonts w:cs="Calibri"/>
          <w:lang w:eastAsia="ko-KR"/>
        </w:rPr>
        <w:t>Wieczorkowski</w:t>
      </w:r>
      <w:proofErr w:type="spellEnd"/>
      <w:r>
        <w:rPr>
          <w:rFonts w:cs="Calibri"/>
          <w:lang w:eastAsia="ko-KR"/>
        </w:rPr>
        <w:t xml:space="preserve">, </w:t>
      </w:r>
      <w:r w:rsidRPr="001C0854">
        <w:rPr>
          <w:rFonts w:cs="Calibri"/>
          <w:lang w:eastAsia="ko-KR"/>
        </w:rPr>
        <w:t xml:space="preserve">J. Open  Data  as  a  </w:t>
      </w:r>
      <w:proofErr w:type="spellStart"/>
      <w:r w:rsidRPr="001C0854">
        <w:rPr>
          <w:rFonts w:cs="Calibri"/>
          <w:lang w:eastAsia="ko-KR"/>
        </w:rPr>
        <w:t>Source</w:t>
      </w:r>
      <w:proofErr w:type="spellEnd"/>
      <w:r w:rsidRPr="001C0854">
        <w:rPr>
          <w:rFonts w:cs="Calibri"/>
          <w:lang w:eastAsia="ko-KR"/>
        </w:rPr>
        <w:t xml:space="preserve">  </w:t>
      </w:r>
      <w:proofErr w:type="spellStart"/>
      <w:r w:rsidRPr="001C0854">
        <w:rPr>
          <w:rFonts w:cs="Calibri"/>
          <w:lang w:eastAsia="ko-KR"/>
        </w:rPr>
        <w:t>of</w:t>
      </w:r>
      <w:proofErr w:type="spellEnd"/>
      <w:r w:rsidRPr="001C0854">
        <w:rPr>
          <w:rFonts w:cs="Calibri"/>
          <w:lang w:eastAsia="ko-KR"/>
        </w:rPr>
        <w:t xml:space="preserve">  </w:t>
      </w:r>
      <w:proofErr w:type="spellStart"/>
      <w:r w:rsidRPr="001C0854">
        <w:rPr>
          <w:rFonts w:cs="Calibri"/>
          <w:lang w:eastAsia="ko-KR"/>
        </w:rPr>
        <w:t>Product</w:t>
      </w:r>
      <w:proofErr w:type="spellEnd"/>
      <w:r w:rsidRPr="001C0854">
        <w:rPr>
          <w:rFonts w:cs="Calibri"/>
          <w:lang w:eastAsia="ko-KR"/>
        </w:rPr>
        <w:t xml:space="preserve">  </w:t>
      </w:r>
      <w:proofErr w:type="spellStart"/>
      <w:r w:rsidRPr="001C0854">
        <w:rPr>
          <w:rFonts w:cs="Calibri"/>
          <w:lang w:eastAsia="ko-KR"/>
        </w:rPr>
        <w:t>and</w:t>
      </w:r>
      <w:proofErr w:type="spellEnd"/>
      <w:r w:rsidRPr="001C0854">
        <w:rPr>
          <w:rFonts w:cs="Calibri"/>
          <w:lang w:eastAsia="ko-KR"/>
        </w:rPr>
        <w:t xml:space="preserve"> </w:t>
      </w:r>
      <w:proofErr w:type="spellStart"/>
      <w:r w:rsidRPr="001C0854">
        <w:rPr>
          <w:rFonts w:cs="Calibri"/>
          <w:lang w:eastAsia="ko-KR"/>
        </w:rPr>
        <w:t>Organizational</w:t>
      </w:r>
      <w:proofErr w:type="spellEnd"/>
      <w:r w:rsidRPr="001C0854">
        <w:rPr>
          <w:rFonts w:cs="Calibri"/>
          <w:lang w:eastAsia="ko-KR"/>
        </w:rPr>
        <w:t xml:space="preserve"> </w:t>
      </w:r>
      <w:proofErr w:type="spellStart"/>
      <w:r w:rsidRPr="001C0854">
        <w:rPr>
          <w:rFonts w:cs="Calibri"/>
          <w:lang w:eastAsia="ko-KR"/>
        </w:rPr>
        <w:t>Innovations</w:t>
      </w:r>
      <w:proofErr w:type="spellEnd"/>
      <w:r>
        <w:rPr>
          <w:rFonts w:cs="Calibri"/>
          <w:lang w:eastAsia="ko-KR"/>
        </w:rPr>
        <w:t>.</w:t>
      </w:r>
      <w:r w:rsidRPr="001C0854">
        <w:rPr>
          <w:rFonts w:cs="Calibri"/>
          <w:lang w:eastAsia="ko-KR"/>
        </w:rPr>
        <w:t xml:space="preserve"> </w:t>
      </w:r>
      <w:r>
        <w:rPr>
          <w:rFonts w:cs="Calibri"/>
          <w:lang w:eastAsia="ko-KR"/>
        </w:rPr>
        <w:t>V:</w:t>
      </w:r>
      <w:r w:rsidRPr="001C0854">
        <w:rPr>
          <w:rFonts w:cs="Calibri"/>
          <w:lang w:eastAsia="ko-KR"/>
        </w:rPr>
        <w:t xml:space="preserve"> </w:t>
      </w:r>
      <w:proofErr w:type="spellStart"/>
      <w:r w:rsidRPr="003251E7">
        <w:rPr>
          <w:rFonts w:cs="Calibri"/>
          <w:i/>
          <w:iCs/>
          <w:lang w:eastAsia="ko-KR"/>
        </w:rPr>
        <w:t>Proceedings</w:t>
      </w:r>
      <w:proofErr w:type="spellEnd"/>
      <w:r w:rsidRPr="003251E7">
        <w:rPr>
          <w:rFonts w:cs="Calibri"/>
          <w:i/>
          <w:iCs/>
          <w:lang w:eastAsia="ko-KR"/>
        </w:rPr>
        <w:t xml:space="preserve"> </w:t>
      </w:r>
      <w:proofErr w:type="spellStart"/>
      <w:r w:rsidRPr="003251E7">
        <w:rPr>
          <w:rFonts w:cs="Calibri"/>
          <w:i/>
          <w:iCs/>
          <w:lang w:eastAsia="ko-KR"/>
        </w:rPr>
        <w:t>of</w:t>
      </w:r>
      <w:proofErr w:type="spellEnd"/>
      <w:r w:rsidRPr="003251E7">
        <w:rPr>
          <w:rFonts w:cs="Calibri"/>
          <w:i/>
          <w:iCs/>
          <w:lang w:eastAsia="ko-KR"/>
        </w:rPr>
        <w:t xml:space="preserve"> </w:t>
      </w:r>
      <w:proofErr w:type="spellStart"/>
      <w:r w:rsidRPr="003251E7">
        <w:rPr>
          <w:rFonts w:cs="Calibri"/>
          <w:i/>
          <w:iCs/>
          <w:lang w:eastAsia="ko-KR"/>
        </w:rPr>
        <w:t>the</w:t>
      </w:r>
      <w:proofErr w:type="spellEnd"/>
      <w:r w:rsidRPr="003251E7">
        <w:rPr>
          <w:rFonts w:cs="Calibri"/>
          <w:i/>
          <w:iCs/>
          <w:lang w:eastAsia="ko-KR"/>
        </w:rPr>
        <w:t xml:space="preserve"> 14th </w:t>
      </w:r>
      <w:proofErr w:type="spellStart"/>
      <w:r w:rsidRPr="003251E7">
        <w:rPr>
          <w:rFonts w:cs="Calibri"/>
          <w:i/>
          <w:iCs/>
          <w:lang w:eastAsia="ko-KR"/>
        </w:rPr>
        <w:t>European</w:t>
      </w:r>
      <w:proofErr w:type="spellEnd"/>
      <w:r w:rsidRPr="003251E7">
        <w:rPr>
          <w:rFonts w:cs="Calibri"/>
          <w:i/>
          <w:iCs/>
          <w:lang w:eastAsia="ko-KR"/>
        </w:rPr>
        <w:t xml:space="preserve">  </w:t>
      </w:r>
      <w:proofErr w:type="spellStart"/>
      <w:r w:rsidRPr="003251E7">
        <w:rPr>
          <w:rFonts w:cs="Calibri"/>
          <w:i/>
          <w:iCs/>
          <w:lang w:eastAsia="ko-KR"/>
        </w:rPr>
        <w:t>Conference</w:t>
      </w:r>
      <w:proofErr w:type="spellEnd"/>
      <w:r w:rsidRPr="003251E7">
        <w:rPr>
          <w:rFonts w:cs="Calibri"/>
          <w:i/>
          <w:iCs/>
          <w:lang w:eastAsia="ko-KR"/>
        </w:rPr>
        <w:t xml:space="preserve">  on  </w:t>
      </w:r>
      <w:proofErr w:type="spellStart"/>
      <w:r w:rsidRPr="003251E7">
        <w:rPr>
          <w:rFonts w:cs="Calibri"/>
          <w:i/>
          <w:iCs/>
          <w:lang w:eastAsia="ko-KR"/>
        </w:rPr>
        <w:t>Innovation</w:t>
      </w:r>
      <w:proofErr w:type="spellEnd"/>
      <w:r w:rsidRPr="003251E7">
        <w:rPr>
          <w:rFonts w:cs="Calibri"/>
          <w:i/>
          <w:iCs/>
          <w:lang w:eastAsia="ko-KR"/>
        </w:rPr>
        <w:t xml:space="preserve">  </w:t>
      </w:r>
      <w:proofErr w:type="spellStart"/>
      <w:r w:rsidRPr="003251E7">
        <w:rPr>
          <w:rFonts w:cs="Calibri"/>
          <w:i/>
          <w:iCs/>
          <w:lang w:eastAsia="ko-KR"/>
        </w:rPr>
        <w:t>and</w:t>
      </w:r>
      <w:proofErr w:type="spellEnd"/>
      <w:r w:rsidRPr="003251E7">
        <w:rPr>
          <w:rFonts w:cs="Calibri"/>
          <w:i/>
          <w:iCs/>
          <w:lang w:eastAsia="ko-KR"/>
        </w:rPr>
        <w:t xml:space="preserve">  </w:t>
      </w:r>
      <w:proofErr w:type="spellStart"/>
      <w:r w:rsidRPr="003251E7">
        <w:rPr>
          <w:rFonts w:cs="Calibri"/>
          <w:i/>
          <w:iCs/>
          <w:lang w:eastAsia="ko-KR"/>
        </w:rPr>
        <w:t>Entrepreneurship</w:t>
      </w:r>
      <w:proofErr w:type="spellEnd"/>
      <w:r>
        <w:rPr>
          <w:rFonts w:cs="Calibri"/>
          <w:lang w:eastAsia="ko-KR"/>
        </w:rPr>
        <w:t>.</w:t>
      </w:r>
      <w:r w:rsidRPr="001C0854">
        <w:rPr>
          <w:rFonts w:cs="Calibri"/>
          <w:lang w:eastAsia="ko-KR"/>
        </w:rPr>
        <w:t xml:space="preserve">  ECIE 2019</w:t>
      </w:r>
      <w:r>
        <w:rPr>
          <w:rFonts w:cs="Calibri"/>
          <w:lang w:eastAsia="ko-KR"/>
        </w:rPr>
        <w:t>,</w:t>
      </w:r>
      <w:r w:rsidRPr="001C0854">
        <w:rPr>
          <w:rFonts w:cs="Calibri"/>
          <w:lang w:eastAsia="ko-KR"/>
        </w:rPr>
        <w:t xml:space="preserve"> </w:t>
      </w:r>
      <w:proofErr w:type="spellStart"/>
      <w:r w:rsidRPr="001C0854">
        <w:rPr>
          <w:rFonts w:cs="Calibri"/>
          <w:lang w:eastAsia="ko-KR"/>
        </w:rPr>
        <w:t>Kalamata</w:t>
      </w:r>
      <w:proofErr w:type="spellEnd"/>
      <w:r w:rsidRPr="001C0854">
        <w:rPr>
          <w:rFonts w:cs="Calibri"/>
          <w:lang w:eastAsia="ko-KR"/>
        </w:rPr>
        <w:t xml:space="preserve">, </w:t>
      </w:r>
      <w:proofErr w:type="spellStart"/>
      <w:r w:rsidRPr="001C0854">
        <w:rPr>
          <w:rFonts w:cs="Calibri"/>
          <w:lang w:eastAsia="ko-KR"/>
        </w:rPr>
        <w:t>Greece</w:t>
      </w:r>
      <w:proofErr w:type="spellEnd"/>
      <w:r>
        <w:rPr>
          <w:rFonts w:cs="Calibri"/>
          <w:lang w:eastAsia="ko-KR"/>
        </w:rPr>
        <w:t>.</w:t>
      </w:r>
      <w:r w:rsidRPr="001C0854">
        <w:rPr>
          <w:rFonts w:cs="Calibri"/>
          <w:lang w:eastAsia="ko-KR"/>
        </w:rPr>
        <w:t xml:space="preserve"> </w:t>
      </w:r>
      <w:proofErr w:type="spellStart"/>
      <w:r w:rsidRPr="001C0854">
        <w:rPr>
          <w:rFonts w:cs="Calibri"/>
          <w:lang w:eastAsia="ko-KR"/>
        </w:rPr>
        <w:t>Academic</w:t>
      </w:r>
      <w:proofErr w:type="spellEnd"/>
      <w:r w:rsidRPr="001C0854">
        <w:rPr>
          <w:rFonts w:cs="Calibri"/>
          <w:lang w:eastAsia="ko-KR"/>
        </w:rPr>
        <w:t xml:space="preserve"> </w:t>
      </w:r>
      <w:proofErr w:type="spellStart"/>
      <w:r w:rsidRPr="001C0854">
        <w:rPr>
          <w:rFonts w:cs="Calibri"/>
          <w:lang w:eastAsia="ko-KR"/>
        </w:rPr>
        <w:t>Conferences</w:t>
      </w:r>
      <w:proofErr w:type="spellEnd"/>
      <w:r w:rsidRPr="001C0854">
        <w:rPr>
          <w:rFonts w:cs="Calibri"/>
          <w:lang w:eastAsia="ko-KR"/>
        </w:rPr>
        <w:t xml:space="preserve"> </w:t>
      </w:r>
      <w:proofErr w:type="spellStart"/>
      <w:r w:rsidRPr="001C0854">
        <w:rPr>
          <w:rFonts w:cs="Calibri"/>
          <w:lang w:eastAsia="ko-KR"/>
        </w:rPr>
        <w:t>and</w:t>
      </w:r>
      <w:proofErr w:type="spellEnd"/>
      <w:r w:rsidRPr="001C0854">
        <w:rPr>
          <w:rFonts w:cs="Calibri"/>
          <w:lang w:eastAsia="ko-KR"/>
        </w:rPr>
        <w:t xml:space="preserve"> </w:t>
      </w:r>
      <w:proofErr w:type="spellStart"/>
      <w:r w:rsidRPr="001C0854">
        <w:rPr>
          <w:rFonts w:cs="Calibri"/>
          <w:lang w:eastAsia="ko-KR"/>
        </w:rPr>
        <w:t>Publi-shing</w:t>
      </w:r>
      <w:proofErr w:type="spellEnd"/>
      <w:r w:rsidRPr="001C0854">
        <w:rPr>
          <w:rFonts w:cs="Calibri"/>
          <w:lang w:eastAsia="ko-KR"/>
        </w:rPr>
        <w:t xml:space="preserve">  </w:t>
      </w:r>
      <w:proofErr w:type="spellStart"/>
      <w:r w:rsidRPr="001C0854">
        <w:rPr>
          <w:rFonts w:cs="Calibri"/>
          <w:lang w:eastAsia="ko-KR"/>
        </w:rPr>
        <w:t>International</w:t>
      </w:r>
      <w:proofErr w:type="spellEnd"/>
      <w:r w:rsidRPr="001C0854">
        <w:rPr>
          <w:rFonts w:cs="Calibri"/>
          <w:lang w:eastAsia="ko-KR"/>
        </w:rPr>
        <w:t xml:space="preserve">  </w:t>
      </w:r>
      <w:proofErr w:type="spellStart"/>
      <w:r w:rsidRPr="001C0854">
        <w:rPr>
          <w:rFonts w:cs="Calibri"/>
          <w:lang w:eastAsia="ko-KR"/>
        </w:rPr>
        <w:t>Limited</w:t>
      </w:r>
      <w:proofErr w:type="spellEnd"/>
      <w:r w:rsidRPr="001C0854">
        <w:rPr>
          <w:rFonts w:cs="Calibri"/>
          <w:lang w:eastAsia="ko-KR"/>
        </w:rPr>
        <w:t xml:space="preserve">,  2019,  str.  1118–1127.  </w:t>
      </w:r>
      <w:r>
        <w:rPr>
          <w:rFonts w:cs="Calibri"/>
          <w:lang w:eastAsia="ko-KR"/>
        </w:rPr>
        <w:t>DOI</w:t>
      </w:r>
      <w:r w:rsidRPr="001C0854">
        <w:rPr>
          <w:rFonts w:cs="Calibri"/>
          <w:lang w:eastAsia="ko-KR"/>
        </w:rPr>
        <w:t>: 10.34190/ECIE.19.190.</w:t>
      </w:r>
    </w:p>
    <w:p w14:paraId="244AC080" w14:textId="7D9F9A20" w:rsidR="001B751E" w:rsidRPr="001B751E" w:rsidRDefault="001B751E" w:rsidP="001B751E">
      <w:pPr>
        <w:rPr>
          <w:rFonts w:cs="Calibri"/>
          <w:color w:val="ADADAD" w:themeColor="background2" w:themeShade="BF"/>
          <w:lang w:eastAsia="ko-KR"/>
        </w:rPr>
      </w:pPr>
      <w:r w:rsidRPr="001B751E">
        <w:rPr>
          <w:rFonts w:cs="Calibri"/>
          <w:color w:val="ADADAD" w:themeColor="background2" w:themeShade="BF"/>
          <w:lang w:eastAsia="ko-KR"/>
        </w:rPr>
        <w:t>Zakon</w:t>
      </w:r>
    </w:p>
    <w:p w14:paraId="62C7B11C" w14:textId="48401ADB" w:rsidR="001B751E" w:rsidRPr="00691502" w:rsidRDefault="001B751E" w:rsidP="007B5533">
      <w:pPr>
        <w:rPr>
          <w:rFonts w:cs="Calibri"/>
          <w:b/>
          <w:bCs/>
          <w:lang w:val="en-SI" w:eastAsia="ko-KR"/>
        </w:rPr>
      </w:pPr>
      <w:r>
        <w:rPr>
          <w:rFonts w:cs="Calibri"/>
          <w:lang w:eastAsia="ko-KR"/>
        </w:rPr>
        <w:t>[</w:t>
      </w:r>
      <w:r w:rsidR="005B236E">
        <w:rPr>
          <w:rFonts w:cs="Calibri"/>
          <w:lang w:eastAsia="ko-KR"/>
        </w:rPr>
        <w:t>5</w:t>
      </w:r>
      <w:r>
        <w:rPr>
          <w:rFonts w:cs="Calibri"/>
          <w:lang w:eastAsia="ko-KR"/>
        </w:rPr>
        <w:t xml:space="preserve">] </w:t>
      </w:r>
      <w:r w:rsidRPr="00502134">
        <w:rPr>
          <w:rFonts w:cs="Calibri"/>
          <w:i/>
          <w:iCs/>
          <w:lang w:eastAsia="ko-KR"/>
        </w:rPr>
        <w:t>Zakon o dostopu do informacij javnega značaja</w:t>
      </w:r>
      <w:r w:rsidR="00502134" w:rsidRPr="00502134">
        <w:rPr>
          <w:rFonts w:cs="Calibri"/>
          <w:i/>
          <w:iCs/>
          <w:lang w:eastAsia="ko-KR"/>
        </w:rPr>
        <w:t>.</w:t>
      </w:r>
      <w:r w:rsidRPr="001C0854">
        <w:rPr>
          <w:rFonts w:cs="Calibri"/>
          <w:lang w:eastAsia="ko-KR"/>
        </w:rPr>
        <w:t xml:space="preserve">  Uradni  list  RS</w:t>
      </w:r>
      <w:r w:rsidRPr="00691502">
        <w:rPr>
          <w:rFonts w:cs="Calibri"/>
          <w:lang w:eastAsia="ko-KR"/>
        </w:rPr>
        <w:t xml:space="preserve">,  </w:t>
      </w:r>
      <w:r w:rsidR="000E0A99">
        <w:rPr>
          <w:rFonts w:cs="Calibri"/>
          <w:lang w:eastAsia="ko-KR"/>
        </w:rPr>
        <w:t>51/06</w:t>
      </w:r>
      <w:r w:rsidRPr="00691502">
        <w:rPr>
          <w:rFonts w:cs="Calibri"/>
          <w:lang w:eastAsia="ko-KR"/>
        </w:rPr>
        <w:t xml:space="preserve">.  </w:t>
      </w:r>
      <w:r w:rsidR="005B6AE5" w:rsidRPr="001C0854">
        <w:rPr>
          <w:rFonts w:cs="Calibri"/>
          <w:lang w:eastAsia="ko-KR"/>
        </w:rPr>
        <w:t xml:space="preserve">Dostopno na: </w:t>
      </w:r>
      <w:r w:rsidR="00E04502" w:rsidRPr="00E04502">
        <w:rPr>
          <w:rFonts w:cs="Calibri"/>
          <w:lang w:eastAsia="ko-KR"/>
        </w:rPr>
        <w:t>https://pisrs.si/pregledPredpisa?id=ZAKO4868</w:t>
      </w:r>
      <w:r w:rsidR="00E04502">
        <w:rPr>
          <w:rFonts w:cs="Calibri"/>
          <w:lang w:eastAsia="ko-KR"/>
        </w:rPr>
        <w:t xml:space="preserve"> </w:t>
      </w:r>
      <w:r w:rsidR="00E04502" w:rsidRPr="00CC7A54">
        <w:rPr>
          <w:rFonts w:cs="Calibri"/>
          <w:lang w:eastAsia="ko-KR"/>
        </w:rPr>
        <w:t>[17</w:t>
      </w:r>
      <w:r w:rsidR="00E04502">
        <w:rPr>
          <w:rFonts w:cs="Calibri"/>
          <w:lang w:eastAsia="ko-KR"/>
        </w:rPr>
        <w:t>. 2. 2026]</w:t>
      </w:r>
      <w:r w:rsidR="007B5533">
        <w:t>.</w:t>
      </w:r>
    </w:p>
    <w:p w14:paraId="367AFE84" w14:textId="77777777" w:rsidR="00EE044A" w:rsidRDefault="00EE044A" w:rsidP="00EE044A">
      <w:pPr>
        <w:rPr>
          <w:rFonts w:cs="Calibri"/>
          <w:color w:val="ADADAD" w:themeColor="background2" w:themeShade="BF"/>
          <w:lang w:eastAsia="ko-KR"/>
        </w:rPr>
      </w:pPr>
      <w:r>
        <w:rPr>
          <w:rFonts w:cs="Calibri"/>
          <w:color w:val="ADADAD" w:themeColor="background2" w:themeShade="BF"/>
          <w:lang w:eastAsia="ko-KR"/>
        </w:rPr>
        <w:t>Poglavje v knjigi</w:t>
      </w:r>
    </w:p>
    <w:p w14:paraId="2782E206" w14:textId="31D45572" w:rsidR="00EE044A" w:rsidRPr="007041ED" w:rsidRDefault="005B236E" w:rsidP="00EE044A">
      <w:pPr>
        <w:rPr>
          <w:szCs w:val="24"/>
        </w:rPr>
      </w:pPr>
      <w:r>
        <w:rPr>
          <w:szCs w:val="24"/>
        </w:rPr>
        <w:t xml:space="preserve">[6] </w:t>
      </w:r>
      <w:proofErr w:type="spellStart"/>
      <w:r w:rsidR="00EE044A" w:rsidRPr="007041ED">
        <w:rPr>
          <w:szCs w:val="24"/>
        </w:rPr>
        <w:t>Zazula</w:t>
      </w:r>
      <w:proofErr w:type="spellEnd"/>
      <w:r w:rsidR="00EE044A" w:rsidRPr="007041ED">
        <w:rPr>
          <w:szCs w:val="24"/>
        </w:rPr>
        <w:t xml:space="preserve">, D., </w:t>
      </w:r>
      <w:proofErr w:type="spellStart"/>
      <w:r w:rsidR="00EE044A" w:rsidRPr="007041ED">
        <w:rPr>
          <w:szCs w:val="24"/>
        </w:rPr>
        <w:t>Karlsson</w:t>
      </w:r>
      <w:proofErr w:type="spellEnd"/>
      <w:r w:rsidR="00EE044A" w:rsidRPr="007041ED">
        <w:rPr>
          <w:szCs w:val="24"/>
        </w:rPr>
        <w:t xml:space="preserve">, S., </w:t>
      </w:r>
      <w:proofErr w:type="spellStart"/>
      <w:r w:rsidR="00EE044A" w:rsidRPr="007041ED">
        <w:rPr>
          <w:szCs w:val="24"/>
        </w:rPr>
        <w:t>Doncarli</w:t>
      </w:r>
      <w:proofErr w:type="spellEnd"/>
      <w:r w:rsidR="00EE044A" w:rsidRPr="007041ED">
        <w:rPr>
          <w:szCs w:val="24"/>
        </w:rPr>
        <w:t xml:space="preserve">, C. </w:t>
      </w:r>
      <w:proofErr w:type="spellStart"/>
      <w:r w:rsidR="00EE044A" w:rsidRPr="007041ED">
        <w:rPr>
          <w:szCs w:val="24"/>
        </w:rPr>
        <w:t>Advanced</w:t>
      </w:r>
      <w:proofErr w:type="spellEnd"/>
      <w:r w:rsidR="00EE044A" w:rsidRPr="007041ED">
        <w:rPr>
          <w:szCs w:val="24"/>
        </w:rPr>
        <w:t xml:space="preserve"> signal </w:t>
      </w:r>
      <w:proofErr w:type="spellStart"/>
      <w:r w:rsidR="00EE044A" w:rsidRPr="007041ED">
        <w:rPr>
          <w:szCs w:val="24"/>
        </w:rPr>
        <w:t>processing</w:t>
      </w:r>
      <w:proofErr w:type="spellEnd"/>
      <w:r w:rsidR="00EE044A" w:rsidRPr="007041ED">
        <w:rPr>
          <w:szCs w:val="24"/>
        </w:rPr>
        <w:t xml:space="preserve"> </w:t>
      </w:r>
      <w:proofErr w:type="spellStart"/>
      <w:r w:rsidR="00EE044A" w:rsidRPr="007041ED">
        <w:rPr>
          <w:szCs w:val="24"/>
        </w:rPr>
        <w:t>techniques</w:t>
      </w:r>
      <w:proofErr w:type="spellEnd"/>
      <w:r w:rsidR="00EE044A" w:rsidRPr="007041ED">
        <w:rPr>
          <w:szCs w:val="24"/>
        </w:rPr>
        <w:t xml:space="preserve">. V: </w:t>
      </w:r>
      <w:proofErr w:type="spellStart"/>
      <w:r w:rsidR="00EE044A" w:rsidRPr="007041ED">
        <w:rPr>
          <w:szCs w:val="24"/>
        </w:rPr>
        <w:t>Merletti</w:t>
      </w:r>
      <w:proofErr w:type="spellEnd"/>
      <w:r w:rsidR="00EE044A" w:rsidRPr="007041ED">
        <w:rPr>
          <w:szCs w:val="24"/>
        </w:rPr>
        <w:t xml:space="preserve">, R., Parker, P. (ur.). </w:t>
      </w:r>
      <w:proofErr w:type="spellStart"/>
      <w:r w:rsidR="00EE044A" w:rsidRPr="007041ED">
        <w:rPr>
          <w:i/>
          <w:szCs w:val="24"/>
        </w:rPr>
        <w:t>Electromyography</w:t>
      </w:r>
      <w:proofErr w:type="spellEnd"/>
      <w:r w:rsidR="00EE044A" w:rsidRPr="007041ED">
        <w:rPr>
          <w:i/>
          <w:szCs w:val="24"/>
        </w:rPr>
        <w:t xml:space="preserve">: </w:t>
      </w:r>
      <w:proofErr w:type="spellStart"/>
      <w:r w:rsidR="00EE044A" w:rsidRPr="007041ED">
        <w:rPr>
          <w:i/>
          <w:szCs w:val="24"/>
        </w:rPr>
        <w:t>physiology</w:t>
      </w:r>
      <w:proofErr w:type="spellEnd"/>
      <w:r w:rsidR="00EE044A" w:rsidRPr="007041ED">
        <w:rPr>
          <w:i/>
          <w:szCs w:val="24"/>
        </w:rPr>
        <w:t xml:space="preserve">, engineering, </w:t>
      </w:r>
      <w:proofErr w:type="spellStart"/>
      <w:r w:rsidR="00EE044A" w:rsidRPr="007041ED">
        <w:rPr>
          <w:i/>
          <w:szCs w:val="24"/>
        </w:rPr>
        <w:t>and</w:t>
      </w:r>
      <w:proofErr w:type="spellEnd"/>
      <w:r w:rsidR="00EE044A" w:rsidRPr="007041ED">
        <w:rPr>
          <w:i/>
          <w:szCs w:val="24"/>
        </w:rPr>
        <w:t xml:space="preserve"> </w:t>
      </w:r>
      <w:proofErr w:type="spellStart"/>
      <w:r w:rsidR="00EE044A" w:rsidRPr="007041ED">
        <w:rPr>
          <w:i/>
          <w:szCs w:val="24"/>
        </w:rPr>
        <w:t>noninvasive</w:t>
      </w:r>
      <w:proofErr w:type="spellEnd"/>
      <w:r w:rsidR="00EE044A" w:rsidRPr="007041ED">
        <w:rPr>
          <w:i/>
          <w:szCs w:val="24"/>
        </w:rPr>
        <w:t xml:space="preserve"> </w:t>
      </w:r>
      <w:proofErr w:type="spellStart"/>
      <w:r w:rsidR="00EE044A" w:rsidRPr="007041ED">
        <w:rPr>
          <w:i/>
          <w:szCs w:val="24"/>
        </w:rPr>
        <w:t>applications</w:t>
      </w:r>
      <w:proofErr w:type="spellEnd"/>
      <w:r w:rsidR="00EE044A" w:rsidRPr="007041ED">
        <w:rPr>
          <w:i/>
          <w:szCs w:val="24"/>
        </w:rPr>
        <w:t xml:space="preserve">. </w:t>
      </w:r>
      <w:r w:rsidR="00EE044A" w:rsidRPr="007041ED">
        <w:rPr>
          <w:szCs w:val="24"/>
        </w:rPr>
        <w:t xml:space="preserve">New Jersey: John </w:t>
      </w:r>
      <w:proofErr w:type="spellStart"/>
      <w:r w:rsidR="00EE044A" w:rsidRPr="007041ED">
        <w:rPr>
          <w:szCs w:val="24"/>
        </w:rPr>
        <w:t>Wiley</w:t>
      </w:r>
      <w:proofErr w:type="spellEnd"/>
      <w:r w:rsidR="00EE044A" w:rsidRPr="007041ED">
        <w:rPr>
          <w:szCs w:val="24"/>
        </w:rPr>
        <w:t xml:space="preserve">, 2004, str. 259–304. </w:t>
      </w:r>
    </w:p>
    <w:p w14:paraId="428CA5A6" w14:textId="77777777" w:rsidR="00EE79C8" w:rsidRPr="007A422F" w:rsidRDefault="00EE79C8" w:rsidP="00EE79C8">
      <w:pPr>
        <w:rPr>
          <w:rFonts w:cs="Calibri"/>
          <w:color w:val="ADADAD" w:themeColor="background2" w:themeShade="BF"/>
          <w:lang w:eastAsia="ko-KR"/>
        </w:rPr>
      </w:pPr>
      <w:r w:rsidRPr="007A422F">
        <w:rPr>
          <w:rFonts w:cs="Calibri"/>
          <w:color w:val="ADADAD" w:themeColor="background2" w:themeShade="BF"/>
          <w:lang w:eastAsia="ko-KR"/>
        </w:rPr>
        <w:t xml:space="preserve">Članek v </w:t>
      </w:r>
      <w:r>
        <w:rPr>
          <w:rFonts w:cs="Calibri"/>
          <w:color w:val="ADADAD" w:themeColor="background2" w:themeShade="BF"/>
          <w:lang w:eastAsia="ko-KR"/>
        </w:rPr>
        <w:t>zborniku konference</w:t>
      </w:r>
    </w:p>
    <w:p w14:paraId="315907CA" w14:textId="5397A175" w:rsidR="00203687" w:rsidRDefault="00EE79C8" w:rsidP="00EE79C8">
      <w:pPr>
        <w:rPr>
          <w:rFonts w:cs="Calibri"/>
          <w:lang w:eastAsia="ko-KR"/>
        </w:rPr>
      </w:pPr>
      <w:r>
        <w:rPr>
          <w:rFonts w:cs="Calibri"/>
          <w:lang w:eastAsia="ko-KR"/>
        </w:rPr>
        <w:t>[</w:t>
      </w:r>
      <w:r w:rsidR="005B236E">
        <w:rPr>
          <w:rFonts w:cs="Calibri"/>
          <w:lang w:eastAsia="ko-KR"/>
        </w:rPr>
        <w:t>7</w:t>
      </w:r>
      <w:r>
        <w:rPr>
          <w:rFonts w:cs="Calibri"/>
          <w:lang w:eastAsia="ko-KR"/>
        </w:rPr>
        <w:t xml:space="preserve">] </w:t>
      </w:r>
      <w:proofErr w:type="spellStart"/>
      <w:r w:rsidRPr="009B4DD7">
        <w:rPr>
          <w:rFonts w:cs="Calibri"/>
          <w:lang w:eastAsia="ko-KR"/>
        </w:rPr>
        <w:t>Zheng</w:t>
      </w:r>
      <w:proofErr w:type="spellEnd"/>
      <w:r w:rsidRPr="009B4DD7">
        <w:rPr>
          <w:rFonts w:cs="Calibri"/>
          <w:lang w:eastAsia="ko-KR"/>
        </w:rPr>
        <w:t xml:space="preserve">, Z., </w:t>
      </w:r>
      <w:proofErr w:type="spellStart"/>
      <w:r w:rsidRPr="009B4DD7">
        <w:rPr>
          <w:rFonts w:cs="Calibri"/>
          <w:lang w:eastAsia="ko-KR"/>
        </w:rPr>
        <w:t>Xie</w:t>
      </w:r>
      <w:proofErr w:type="spellEnd"/>
      <w:r w:rsidRPr="009B4DD7">
        <w:rPr>
          <w:rFonts w:cs="Calibri"/>
          <w:lang w:eastAsia="ko-KR"/>
        </w:rPr>
        <w:t xml:space="preserve">, S., </w:t>
      </w:r>
      <w:proofErr w:type="spellStart"/>
      <w:r w:rsidRPr="009B4DD7">
        <w:rPr>
          <w:rFonts w:cs="Calibri"/>
          <w:lang w:eastAsia="ko-KR"/>
        </w:rPr>
        <w:t>Dai</w:t>
      </w:r>
      <w:proofErr w:type="spellEnd"/>
      <w:r w:rsidRPr="009B4DD7">
        <w:rPr>
          <w:rFonts w:cs="Calibri"/>
          <w:lang w:eastAsia="ko-KR"/>
        </w:rPr>
        <w:t xml:space="preserve">, H., </w:t>
      </w:r>
      <w:proofErr w:type="spellStart"/>
      <w:r w:rsidRPr="009B4DD7">
        <w:rPr>
          <w:rFonts w:cs="Calibri"/>
          <w:lang w:eastAsia="ko-KR"/>
        </w:rPr>
        <w:t>Chen</w:t>
      </w:r>
      <w:proofErr w:type="spellEnd"/>
      <w:r w:rsidRPr="009B4DD7">
        <w:rPr>
          <w:rFonts w:cs="Calibri"/>
          <w:lang w:eastAsia="ko-KR"/>
        </w:rPr>
        <w:t xml:space="preserve">, X., </w:t>
      </w:r>
      <w:proofErr w:type="spellStart"/>
      <w:r w:rsidRPr="009B4DD7">
        <w:rPr>
          <w:rFonts w:cs="Calibri"/>
          <w:lang w:eastAsia="ko-KR"/>
        </w:rPr>
        <w:t>Wang</w:t>
      </w:r>
      <w:proofErr w:type="spellEnd"/>
      <w:r w:rsidRPr="009B4DD7">
        <w:rPr>
          <w:rFonts w:cs="Calibri"/>
          <w:lang w:eastAsia="ko-KR"/>
        </w:rPr>
        <w:t xml:space="preserve">, H. An </w:t>
      </w:r>
      <w:proofErr w:type="spellStart"/>
      <w:r w:rsidRPr="009B4DD7">
        <w:rPr>
          <w:rFonts w:cs="Calibri"/>
          <w:lang w:eastAsia="ko-KR"/>
        </w:rPr>
        <w:t>Overview</w:t>
      </w:r>
      <w:proofErr w:type="spellEnd"/>
      <w:r w:rsidRPr="009B4DD7">
        <w:rPr>
          <w:rFonts w:cs="Calibri"/>
          <w:lang w:eastAsia="ko-KR"/>
        </w:rPr>
        <w:t xml:space="preserve"> </w:t>
      </w:r>
      <w:proofErr w:type="spellStart"/>
      <w:r w:rsidRPr="009B4DD7">
        <w:rPr>
          <w:rFonts w:cs="Calibri"/>
          <w:lang w:eastAsia="ko-KR"/>
        </w:rPr>
        <w:t>of</w:t>
      </w:r>
      <w:proofErr w:type="spellEnd"/>
      <w:r w:rsidRPr="009B4DD7">
        <w:rPr>
          <w:rFonts w:cs="Calibri"/>
          <w:lang w:eastAsia="ko-KR"/>
        </w:rPr>
        <w:t xml:space="preserve"> </w:t>
      </w:r>
      <w:proofErr w:type="spellStart"/>
      <w:r w:rsidRPr="009B4DD7">
        <w:rPr>
          <w:rFonts w:cs="Calibri"/>
          <w:lang w:eastAsia="ko-KR"/>
        </w:rPr>
        <w:t>Blockchain</w:t>
      </w:r>
      <w:proofErr w:type="spellEnd"/>
      <w:r w:rsidRPr="009B4DD7">
        <w:rPr>
          <w:rFonts w:cs="Calibri"/>
          <w:lang w:eastAsia="ko-KR"/>
        </w:rPr>
        <w:t xml:space="preserve"> </w:t>
      </w:r>
      <w:proofErr w:type="spellStart"/>
      <w:r w:rsidRPr="009B4DD7">
        <w:rPr>
          <w:rFonts w:cs="Calibri"/>
          <w:lang w:eastAsia="ko-KR"/>
        </w:rPr>
        <w:t>Technology</w:t>
      </w:r>
      <w:proofErr w:type="spellEnd"/>
      <w:r w:rsidRPr="009B4DD7">
        <w:rPr>
          <w:rFonts w:cs="Calibri"/>
          <w:lang w:eastAsia="ko-KR"/>
        </w:rPr>
        <w:t xml:space="preserve">: </w:t>
      </w:r>
      <w:proofErr w:type="spellStart"/>
      <w:r w:rsidRPr="009B4DD7">
        <w:rPr>
          <w:rFonts w:cs="Calibri"/>
          <w:lang w:eastAsia="ko-KR"/>
        </w:rPr>
        <w:t>Architecture</w:t>
      </w:r>
      <w:proofErr w:type="spellEnd"/>
      <w:r w:rsidRPr="009B4DD7">
        <w:rPr>
          <w:rFonts w:cs="Calibri"/>
          <w:lang w:eastAsia="ko-KR"/>
        </w:rPr>
        <w:t xml:space="preserve">, </w:t>
      </w:r>
      <w:proofErr w:type="spellStart"/>
      <w:r w:rsidRPr="009B4DD7">
        <w:rPr>
          <w:rFonts w:cs="Calibri"/>
          <w:lang w:eastAsia="ko-KR"/>
        </w:rPr>
        <w:t>Consensus</w:t>
      </w:r>
      <w:proofErr w:type="spellEnd"/>
      <w:r w:rsidRPr="009B4DD7">
        <w:rPr>
          <w:rFonts w:cs="Calibri"/>
          <w:lang w:eastAsia="ko-KR"/>
        </w:rPr>
        <w:t xml:space="preserve">, </w:t>
      </w:r>
      <w:proofErr w:type="spellStart"/>
      <w:r w:rsidRPr="009B4DD7">
        <w:rPr>
          <w:rFonts w:cs="Calibri"/>
          <w:lang w:eastAsia="ko-KR"/>
        </w:rPr>
        <w:t>and</w:t>
      </w:r>
      <w:proofErr w:type="spellEnd"/>
      <w:r w:rsidRPr="009B4DD7">
        <w:rPr>
          <w:rFonts w:cs="Calibri"/>
          <w:lang w:eastAsia="ko-KR"/>
        </w:rPr>
        <w:t xml:space="preserve"> Future </w:t>
      </w:r>
      <w:proofErr w:type="spellStart"/>
      <w:r w:rsidRPr="009B4DD7">
        <w:rPr>
          <w:rFonts w:cs="Calibri"/>
          <w:lang w:eastAsia="ko-KR"/>
        </w:rPr>
        <w:t>Trends</w:t>
      </w:r>
      <w:proofErr w:type="spellEnd"/>
      <w:r w:rsidR="00BA4FBB">
        <w:rPr>
          <w:rFonts w:cs="Calibri"/>
          <w:lang w:eastAsia="ko-KR"/>
        </w:rPr>
        <w:t>.</w:t>
      </w:r>
      <w:r w:rsidRPr="009B4DD7">
        <w:rPr>
          <w:rFonts w:cs="Calibri"/>
          <w:lang w:eastAsia="ko-KR"/>
        </w:rPr>
        <w:t xml:space="preserve"> </w:t>
      </w:r>
      <w:r w:rsidR="00D77E8B">
        <w:rPr>
          <w:rFonts w:cs="Calibri"/>
          <w:lang w:eastAsia="ko-KR"/>
        </w:rPr>
        <w:t>V:</w:t>
      </w:r>
      <w:r w:rsidRPr="009B4DD7">
        <w:rPr>
          <w:rFonts w:cs="Calibri"/>
          <w:lang w:eastAsia="ko-KR"/>
        </w:rPr>
        <w:t xml:space="preserve"> </w:t>
      </w:r>
      <w:proofErr w:type="spellStart"/>
      <w:r w:rsidRPr="009B4DD7">
        <w:rPr>
          <w:rFonts w:cs="Calibri"/>
          <w:lang w:eastAsia="ko-KR"/>
        </w:rPr>
        <w:t>Karypis</w:t>
      </w:r>
      <w:proofErr w:type="spellEnd"/>
      <w:r w:rsidRPr="009B4DD7">
        <w:rPr>
          <w:rFonts w:cs="Calibri"/>
          <w:lang w:eastAsia="ko-KR"/>
        </w:rPr>
        <w:t xml:space="preserve">, G., </w:t>
      </w:r>
      <w:proofErr w:type="spellStart"/>
      <w:r w:rsidRPr="009B4DD7">
        <w:rPr>
          <w:rFonts w:cs="Calibri"/>
          <w:lang w:eastAsia="ko-KR"/>
        </w:rPr>
        <w:t>Zhang</w:t>
      </w:r>
      <w:proofErr w:type="spellEnd"/>
      <w:r w:rsidRPr="009B4DD7">
        <w:rPr>
          <w:rFonts w:cs="Calibri"/>
          <w:lang w:eastAsia="ko-KR"/>
        </w:rPr>
        <w:t xml:space="preserve">, J. (ur.), </w:t>
      </w:r>
      <w:r w:rsidRPr="009B4DD7">
        <w:rPr>
          <w:rFonts w:cs="Calibri"/>
          <w:i/>
          <w:iCs/>
          <w:lang w:eastAsia="ko-KR"/>
        </w:rPr>
        <w:t xml:space="preserve">2017 IEEE 6th </w:t>
      </w:r>
      <w:proofErr w:type="spellStart"/>
      <w:r w:rsidRPr="009B4DD7">
        <w:rPr>
          <w:rFonts w:cs="Calibri"/>
          <w:i/>
          <w:iCs/>
          <w:lang w:eastAsia="ko-KR"/>
        </w:rPr>
        <w:t>International</w:t>
      </w:r>
      <w:proofErr w:type="spellEnd"/>
      <w:r w:rsidRPr="009B4DD7">
        <w:rPr>
          <w:rFonts w:cs="Calibri"/>
          <w:i/>
          <w:iCs/>
          <w:lang w:eastAsia="ko-KR"/>
        </w:rPr>
        <w:t xml:space="preserve"> </w:t>
      </w:r>
      <w:proofErr w:type="spellStart"/>
      <w:r w:rsidRPr="009B4DD7">
        <w:rPr>
          <w:rFonts w:cs="Calibri"/>
          <w:i/>
          <w:iCs/>
          <w:lang w:eastAsia="ko-KR"/>
        </w:rPr>
        <w:t>Congress</w:t>
      </w:r>
      <w:proofErr w:type="spellEnd"/>
      <w:r w:rsidRPr="009B4DD7">
        <w:rPr>
          <w:rFonts w:cs="Calibri"/>
          <w:i/>
          <w:iCs/>
          <w:lang w:eastAsia="ko-KR"/>
        </w:rPr>
        <w:t xml:space="preserve"> on Big Data. </w:t>
      </w:r>
      <w:r w:rsidRPr="009B4DD7">
        <w:rPr>
          <w:rFonts w:cs="Calibri"/>
          <w:lang w:eastAsia="ko-KR"/>
        </w:rPr>
        <w:t xml:space="preserve">IEEE 6th </w:t>
      </w:r>
      <w:proofErr w:type="spellStart"/>
      <w:r w:rsidRPr="009B4DD7">
        <w:rPr>
          <w:rFonts w:cs="Calibri"/>
          <w:lang w:eastAsia="ko-KR"/>
        </w:rPr>
        <w:t>International</w:t>
      </w:r>
      <w:proofErr w:type="spellEnd"/>
      <w:r w:rsidRPr="009B4DD7">
        <w:rPr>
          <w:rFonts w:cs="Calibri"/>
          <w:lang w:eastAsia="ko-KR"/>
        </w:rPr>
        <w:t xml:space="preserve"> </w:t>
      </w:r>
      <w:proofErr w:type="spellStart"/>
      <w:r w:rsidRPr="009B4DD7">
        <w:rPr>
          <w:rFonts w:cs="Calibri"/>
          <w:lang w:eastAsia="ko-KR"/>
        </w:rPr>
        <w:t>Congress</w:t>
      </w:r>
      <w:proofErr w:type="spellEnd"/>
      <w:r w:rsidRPr="009B4DD7">
        <w:rPr>
          <w:rFonts w:cs="Calibri"/>
          <w:lang w:eastAsia="ko-KR"/>
        </w:rPr>
        <w:t xml:space="preserve"> on Big Data, Honolulu, 25.–30. </w:t>
      </w:r>
      <w:r>
        <w:rPr>
          <w:rFonts w:cs="Calibri"/>
          <w:lang w:eastAsia="ko-KR"/>
        </w:rPr>
        <w:t>j</w:t>
      </w:r>
      <w:r w:rsidRPr="009B4DD7">
        <w:rPr>
          <w:rFonts w:cs="Calibri"/>
          <w:lang w:eastAsia="ko-KR"/>
        </w:rPr>
        <w:t>unij 2017</w:t>
      </w:r>
      <w:r w:rsidR="00801805">
        <w:rPr>
          <w:rFonts w:cs="Calibri"/>
          <w:lang w:eastAsia="ko-KR"/>
        </w:rPr>
        <w:t>.</w:t>
      </w:r>
      <w:r w:rsidRPr="009B4DD7">
        <w:rPr>
          <w:rFonts w:cs="Calibri"/>
          <w:lang w:eastAsia="ko-KR"/>
        </w:rPr>
        <w:t xml:space="preserve"> Los </w:t>
      </w:r>
      <w:proofErr w:type="spellStart"/>
      <w:r w:rsidRPr="009B4DD7">
        <w:rPr>
          <w:rFonts w:cs="Calibri"/>
          <w:lang w:eastAsia="ko-KR"/>
        </w:rPr>
        <w:t>Alamitos</w:t>
      </w:r>
      <w:proofErr w:type="spellEnd"/>
      <w:r w:rsidRPr="009B4DD7">
        <w:rPr>
          <w:rFonts w:cs="Calibri"/>
          <w:lang w:eastAsia="ko-KR"/>
        </w:rPr>
        <w:t xml:space="preserve">: IEEE </w:t>
      </w:r>
      <w:proofErr w:type="spellStart"/>
      <w:r w:rsidRPr="009B4DD7">
        <w:rPr>
          <w:rFonts w:cs="Calibri"/>
          <w:lang w:eastAsia="ko-KR"/>
        </w:rPr>
        <w:t>Computer</w:t>
      </w:r>
      <w:proofErr w:type="spellEnd"/>
      <w:r w:rsidRPr="009B4DD7">
        <w:rPr>
          <w:rFonts w:cs="Calibri"/>
          <w:lang w:eastAsia="ko-KR"/>
        </w:rPr>
        <w:t xml:space="preserve"> </w:t>
      </w:r>
      <w:proofErr w:type="spellStart"/>
      <w:r w:rsidRPr="009B4DD7">
        <w:rPr>
          <w:rFonts w:cs="Calibri"/>
          <w:lang w:eastAsia="ko-KR"/>
        </w:rPr>
        <w:t>Society</w:t>
      </w:r>
      <w:proofErr w:type="spellEnd"/>
      <w:r w:rsidRPr="009B4DD7">
        <w:rPr>
          <w:rFonts w:cs="Calibri"/>
          <w:lang w:eastAsia="ko-KR"/>
        </w:rPr>
        <w:t xml:space="preserve">, 2017, str. 557–564. </w:t>
      </w:r>
      <w:r w:rsidR="005B6AE5" w:rsidRPr="001C0854">
        <w:rPr>
          <w:rFonts w:cs="Calibri"/>
          <w:lang w:eastAsia="ko-KR"/>
        </w:rPr>
        <w:t xml:space="preserve">Dostopno na: </w:t>
      </w:r>
      <w:r w:rsidR="008A4F57" w:rsidRPr="008A4F57">
        <w:rPr>
          <w:rFonts w:cs="Calibri"/>
          <w:lang w:eastAsia="ko-KR"/>
        </w:rPr>
        <w:t>https://ieeexplore.ieee.org/document/8029379</w:t>
      </w:r>
      <w:r w:rsidR="008A4F57">
        <w:rPr>
          <w:rFonts w:cs="Calibri"/>
          <w:lang w:eastAsia="ko-KR"/>
        </w:rPr>
        <w:t xml:space="preserve"> </w:t>
      </w:r>
      <w:r w:rsidR="008A4F57" w:rsidRPr="00CC7A54">
        <w:rPr>
          <w:rFonts w:cs="Calibri"/>
          <w:lang w:eastAsia="ko-KR"/>
        </w:rPr>
        <w:t>[17</w:t>
      </w:r>
      <w:r w:rsidR="008A4F57">
        <w:rPr>
          <w:rFonts w:cs="Calibri"/>
          <w:lang w:eastAsia="ko-KR"/>
        </w:rPr>
        <w:t>. 2. 2026]</w:t>
      </w:r>
      <w:r w:rsidR="00EA5046">
        <w:t>.</w:t>
      </w:r>
      <w:r>
        <w:rPr>
          <w:rFonts w:cs="Calibri"/>
          <w:lang w:eastAsia="ko-KR"/>
        </w:rPr>
        <w:t xml:space="preserve"> </w:t>
      </w:r>
      <w:r w:rsidRPr="009B4DD7">
        <w:rPr>
          <w:rFonts w:cs="Calibri"/>
          <w:lang w:eastAsia="ko-KR"/>
        </w:rPr>
        <w:t xml:space="preserve"> </w:t>
      </w:r>
    </w:p>
    <w:p w14:paraId="068DB23A" w14:textId="77777777" w:rsidR="001B751E" w:rsidRPr="00C41F32" w:rsidRDefault="001B751E" w:rsidP="00EE79C8">
      <w:pPr>
        <w:rPr>
          <w:b/>
          <w:bCs/>
          <w:sz w:val="32"/>
          <w:szCs w:val="32"/>
        </w:rPr>
      </w:pPr>
    </w:p>
    <w:sectPr w:rsidR="001B751E" w:rsidRPr="00C41F32" w:rsidSect="008913BF">
      <w:footerReference w:type="default" r:id="rId28"/>
      <w:type w:val="continuous"/>
      <w:pgSz w:w="11901" w:h="16834" w:code="9"/>
      <w:pgMar w:top="1440" w:right="1440" w:bottom="1440" w:left="1440" w:header="708" w:footer="708" w:gutter="0"/>
      <w:pgNumType w:start="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F26B94" w14:textId="77777777" w:rsidR="004E0EC5" w:rsidRDefault="004E0EC5" w:rsidP="00BE546D">
      <w:r>
        <w:separator/>
      </w:r>
    </w:p>
  </w:endnote>
  <w:endnote w:type="continuationSeparator" w:id="0">
    <w:p w14:paraId="67039F18" w14:textId="77777777" w:rsidR="004E0EC5" w:rsidRDefault="004E0EC5" w:rsidP="00BE54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9595106"/>
      <w:docPartObj>
        <w:docPartGallery w:val="Page Numbers (Bottom of Page)"/>
        <w:docPartUnique/>
      </w:docPartObj>
    </w:sdtPr>
    <w:sdtEndPr>
      <w:rPr>
        <w:noProof/>
      </w:rPr>
    </w:sdtEndPr>
    <w:sdtContent>
      <w:p w14:paraId="4F18C151" w14:textId="33B3E1F2" w:rsidR="003B6A60" w:rsidRDefault="003B6A6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0526A99" w14:textId="77777777" w:rsidR="003B6A60" w:rsidRDefault="003B6A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6473770"/>
      <w:docPartObj>
        <w:docPartGallery w:val="Page Numbers (Bottom of Page)"/>
        <w:docPartUnique/>
      </w:docPartObj>
    </w:sdtPr>
    <w:sdtContent>
      <w:p w14:paraId="55DD9B5B" w14:textId="0F91F444" w:rsidR="008913BF" w:rsidRDefault="008913BF">
        <w:pPr>
          <w:pStyle w:val="Footer"/>
          <w:jc w:val="center"/>
        </w:pPr>
        <w:r>
          <w:fldChar w:fldCharType="begin"/>
        </w:r>
        <w:r>
          <w:instrText>PAGE   \* MERGEFORMAT</w:instrText>
        </w:r>
        <w:r>
          <w:fldChar w:fldCharType="separate"/>
        </w:r>
        <w:r>
          <w:rPr>
            <w:lang w:val="sl-SI"/>
          </w:rPr>
          <w:t>2</w:t>
        </w:r>
        <w:r>
          <w:fldChar w:fldCharType="end"/>
        </w:r>
      </w:p>
    </w:sdtContent>
  </w:sdt>
  <w:p w14:paraId="79880A78" w14:textId="77777777" w:rsidR="00CA15F4" w:rsidRDefault="00CA15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D60EE4" w14:textId="77777777" w:rsidR="004E0EC5" w:rsidRDefault="004E0EC5" w:rsidP="00BE546D">
      <w:r>
        <w:separator/>
      </w:r>
    </w:p>
  </w:footnote>
  <w:footnote w:type="continuationSeparator" w:id="0">
    <w:p w14:paraId="555F421C" w14:textId="77777777" w:rsidR="004E0EC5" w:rsidRDefault="004E0EC5" w:rsidP="00BE546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556C4"/>
    <w:multiLevelType w:val="multilevel"/>
    <w:tmpl w:val="B5703FB2"/>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1C34B20"/>
    <w:multiLevelType w:val="hybridMultilevel"/>
    <w:tmpl w:val="B82AA67E"/>
    <w:lvl w:ilvl="0" w:tplc="B360E3C8">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07D47BD3"/>
    <w:multiLevelType w:val="hybridMultilevel"/>
    <w:tmpl w:val="6754654A"/>
    <w:lvl w:ilvl="0" w:tplc="D2ACB674">
      <w:start w:val="2"/>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3" w15:restartNumberingAfterBreak="0">
    <w:nsid w:val="0816654E"/>
    <w:multiLevelType w:val="hybridMultilevel"/>
    <w:tmpl w:val="52E4824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0E0E531E"/>
    <w:multiLevelType w:val="hybridMultilevel"/>
    <w:tmpl w:val="F058E7C6"/>
    <w:lvl w:ilvl="0" w:tplc="936ACE34">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5" w15:restartNumberingAfterBreak="0">
    <w:nsid w:val="1376519C"/>
    <w:multiLevelType w:val="hybridMultilevel"/>
    <w:tmpl w:val="100A96F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17CE78F2"/>
    <w:multiLevelType w:val="hybridMultilevel"/>
    <w:tmpl w:val="6B46DFA8"/>
    <w:lvl w:ilvl="0" w:tplc="0656737C">
      <w:numFmt w:val="bullet"/>
      <w:lvlText w:val="-"/>
      <w:lvlJc w:val="left"/>
      <w:pPr>
        <w:ind w:left="720" w:hanging="360"/>
      </w:pPr>
      <w:rPr>
        <w:rFonts w:ascii="Calibri" w:eastAsia="Times New Roman"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18994B7B"/>
    <w:multiLevelType w:val="hybridMultilevel"/>
    <w:tmpl w:val="F5C2DAC6"/>
    <w:lvl w:ilvl="0" w:tplc="936ACE34">
      <w:start w:val="1"/>
      <w:numFmt w:val="decimal"/>
      <w:lvlText w:val="%1."/>
      <w:lvlJc w:val="left"/>
      <w:pPr>
        <w:ind w:left="720" w:hanging="360"/>
      </w:pPr>
      <w:rPr>
        <w:rFonts w:hint="default"/>
      </w:rPr>
    </w:lvl>
    <w:lvl w:ilvl="1" w:tplc="04240019">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8" w15:restartNumberingAfterBreak="0">
    <w:nsid w:val="1F5963EF"/>
    <w:multiLevelType w:val="hybridMultilevel"/>
    <w:tmpl w:val="320C5D3A"/>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9" w15:restartNumberingAfterBreak="0">
    <w:nsid w:val="24A177D7"/>
    <w:multiLevelType w:val="hybridMultilevel"/>
    <w:tmpl w:val="9DBE16AE"/>
    <w:lvl w:ilvl="0" w:tplc="20BC1E30">
      <w:start w:val="1"/>
      <w:numFmt w:val="decimal"/>
      <w:lvlText w:val="%1."/>
      <w:lvlJc w:val="left"/>
      <w:pPr>
        <w:ind w:left="720" w:hanging="360"/>
      </w:pPr>
      <w:rPr>
        <w:rFonts w:hint="default"/>
      </w:rPr>
    </w:lvl>
    <w:lvl w:ilvl="1" w:tplc="04240019">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10" w15:restartNumberingAfterBreak="0">
    <w:nsid w:val="253B083D"/>
    <w:multiLevelType w:val="hybridMultilevel"/>
    <w:tmpl w:val="F5C2DAC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6717D95"/>
    <w:multiLevelType w:val="hybridMultilevel"/>
    <w:tmpl w:val="1DD248AE"/>
    <w:lvl w:ilvl="0" w:tplc="FFFFFFFF">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12" w15:restartNumberingAfterBreak="0">
    <w:nsid w:val="367C600F"/>
    <w:multiLevelType w:val="multilevel"/>
    <w:tmpl w:val="0FC45312"/>
    <w:lvl w:ilvl="0">
      <w:start w:val="1"/>
      <w:numFmt w:val="decimal"/>
      <w:pStyle w:val="Heading1"/>
      <w:lvlText w:val="%1"/>
      <w:lvlJc w:val="left"/>
      <w:pPr>
        <w:tabs>
          <w:tab w:val="num" w:pos="432"/>
        </w:tabs>
        <w:ind w:left="432" w:hanging="432"/>
      </w:pPr>
      <w:rPr>
        <w:rFonts w:cs="Times New Roman"/>
        <w:sz w:val="32"/>
        <w:szCs w:val="32"/>
      </w:rPr>
    </w:lvl>
    <w:lvl w:ilvl="1">
      <w:start w:val="1"/>
      <w:numFmt w:val="decimal"/>
      <w:pStyle w:val="Heading2"/>
      <w:lvlText w:val="%1.%2"/>
      <w:lvlJc w:val="left"/>
      <w:pPr>
        <w:tabs>
          <w:tab w:val="num" w:pos="860"/>
        </w:tabs>
        <w:ind w:left="860" w:hanging="576"/>
      </w:pPr>
      <w:rPr>
        <w:rFonts w:cs="Times New Roman"/>
      </w:rPr>
    </w:lvl>
    <w:lvl w:ilvl="2">
      <w:start w:val="1"/>
      <w:numFmt w:val="decimal"/>
      <w:pStyle w:val="Heading3"/>
      <w:lvlText w:val="%1.%2.%3"/>
      <w:lvlJc w:val="left"/>
      <w:pPr>
        <w:tabs>
          <w:tab w:val="num" w:pos="720"/>
        </w:tabs>
        <w:ind w:left="720" w:hanging="720"/>
      </w:pPr>
      <w:rPr>
        <w:rFonts w:cs="Times New Roman"/>
      </w:rPr>
    </w:lvl>
    <w:lvl w:ilvl="3">
      <w:start w:val="1"/>
      <w:numFmt w:val="decimal"/>
      <w:pStyle w:val="Heading4"/>
      <w:lvlText w:val="%1.%2.%3.%4"/>
      <w:lvlJc w:val="left"/>
      <w:pPr>
        <w:tabs>
          <w:tab w:val="num" w:pos="864"/>
        </w:tabs>
        <w:ind w:left="864" w:hanging="864"/>
      </w:pPr>
      <w:rPr>
        <w:rFonts w:cs="Times New Roman"/>
      </w:rPr>
    </w:lvl>
    <w:lvl w:ilvl="4">
      <w:start w:val="1"/>
      <w:numFmt w:val="decimal"/>
      <w:pStyle w:val="Heading5"/>
      <w:lvlText w:val="%1.%2.%3.%4.%5"/>
      <w:lvlJc w:val="left"/>
      <w:pPr>
        <w:tabs>
          <w:tab w:val="num" w:pos="1008"/>
        </w:tabs>
        <w:ind w:left="1008" w:hanging="1008"/>
      </w:pPr>
      <w:rPr>
        <w:rFonts w:cs="Times New Roman"/>
      </w:rPr>
    </w:lvl>
    <w:lvl w:ilvl="5">
      <w:start w:val="1"/>
      <w:numFmt w:val="decimal"/>
      <w:pStyle w:val="Heading6"/>
      <w:lvlText w:val="%1.%2.%3.%4.%5.%6"/>
      <w:lvlJc w:val="left"/>
      <w:pPr>
        <w:tabs>
          <w:tab w:val="num" w:pos="1152"/>
        </w:tabs>
        <w:ind w:left="1152" w:hanging="1152"/>
      </w:pPr>
      <w:rPr>
        <w:rFonts w:cs="Times New Roman"/>
      </w:rPr>
    </w:lvl>
    <w:lvl w:ilvl="6">
      <w:start w:val="1"/>
      <w:numFmt w:val="decimal"/>
      <w:pStyle w:val="Heading7"/>
      <w:lvlText w:val="%1.%2.%3.%4.%5.%6.%7"/>
      <w:lvlJc w:val="left"/>
      <w:pPr>
        <w:tabs>
          <w:tab w:val="num" w:pos="1296"/>
        </w:tabs>
        <w:ind w:left="1296" w:hanging="1296"/>
      </w:pPr>
      <w:rPr>
        <w:rFonts w:cs="Times New Roman"/>
      </w:rPr>
    </w:lvl>
    <w:lvl w:ilvl="7">
      <w:start w:val="1"/>
      <w:numFmt w:val="decimal"/>
      <w:pStyle w:val="Heading8"/>
      <w:lvlText w:val="%1.%2.%3.%4.%5.%6.%7.%8"/>
      <w:lvlJc w:val="left"/>
      <w:pPr>
        <w:tabs>
          <w:tab w:val="num" w:pos="1440"/>
        </w:tabs>
        <w:ind w:left="1440" w:hanging="1440"/>
      </w:pPr>
      <w:rPr>
        <w:rFonts w:cs="Times New Roman"/>
      </w:rPr>
    </w:lvl>
    <w:lvl w:ilvl="8">
      <w:start w:val="1"/>
      <w:numFmt w:val="decimal"/>
      <w:pStyle w:val="Heading9"/>
      <w:lvlText w:val="%1.%2.%3.%4.%5.%6.%7.%8.%9"/>
      <w:lvlJc w:val="left"/>
      <w:pPr>
        <w:tabs>
          <w:tab w:val="num" w:pos="1584"/>
        </w:tabs>
        <w:ind w:left="1584" w:hanging="1584"/>
      </w:pPr>
      <w:rPr>
        <w:rFonts w:cs="Times New Roman"/>
      </w:rPr>
    </w:lvl>
  </w:abstractNum>
  <w:abstractNum w:abstractNumId="13" w15:restartNumberingAfterBreak="0">
    <w:nsid w:val="3B027405"/>
    <w:multiLevelType w:val="hybridMultilevel"/>
    <w:tmpl w:val="B82AA6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C7A502E"/>
    <w:multiLevelType w:val="hybridMultilevel"/>
    <w:tmpl w:val="88103D90"/>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5" w15:restartNumberingAfterBreak="0">
    <w:nsid w:val="3D052446"/>
    <w:multiLevelType w:val="hybridMultilevel"/>
    <w:tmpl w:val="A6929F6E"/>
    <w:lvl w:ilvl="0" w:tplc="095ED6EA">
      <w:start w:val="1"/>
      <w:numFmt w:val="decimal"/>
      <w:lvlText w:val="%1."/>
      <w:lvlJc w:val="left"/>
      <w:pPr>
        <w:ind w:left="720" w:hanging="360"/>
      </w:pPr>
      <w:rPr>
        <w:rFonts w:hint="default"/>
      </w:rPr>
    </w:lvl>
    <w:lvl w:ilvl="1" w:tplc="04240019">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16" w15:restartNumberingAfterBreak="0">
    <w:nsid w:val="4C395F20"/>
    <w:multiLevelType w:val="hybridMultilevel"/>
    <w:tmpl w:val="37A0441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4E277000"/>
    <w:multiLevelType w:val="hybridMultilevel"/>
    <w:tmpl w:val="F5BE2F1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4E821010"/>
    <w:multiLevelType w:val="hybridMultilevel"/>
    <w:tmpl w:val="DAB0270A"/>
    <w:lvl w:ilvl="0" w:tplc="90185AB6">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19" w15:restartNumberingAfterBreak="0">
    <w:nsid w:val="4EFC56A8"/>
    <w:multiLevelType w:val="hybridMultilevel"/>
    <w:tmpl w:val="4B0677B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51F55B03"/>
    <w:multiLevelType w:val="hybridMultilevel"/>
    <w:tmpl w:val="86C2655A"/>
    <w:lvl w:ilvl="0" w:tplc="0656737C">
      <w:numFmt w:val="bullet"/>
      <w:lvlText w:val="-"/>
      <w:lvlJc w:val="left"/>
      <w:pPr>
        <w:ind w:left="720" w:hanging="360"/>
      </w:pPr>
      <w:rPr>
        <w:rFonts w:ascii="Calibri" w:eastAsia="Times New Roman"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5274724C"/>
    <w:multiLevelType w:val="hybridMultilevel"/>
    <w:tmpl w:val="45761408"/>
    <w:lvl w:ilvl="0" w:tplc="0656737C">
      <w:numFmt w:val="bullet"/>
      <w:lvlText w:val="-"/>
      <w:lvlJc w:val="left"/>
      <w:pPr>
        <w:ind w:left="720" w:hanging="360"/>
      </w:pPr>
      <w:rPr>
        <w:rFonts w:ascii="Calibri" w:eastAsia="Times New Roman"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5EF47DB2"/>
    <w:multiLevelType w:val="hybridMultilevel"/>
    <w:tmpl w:val="E51AB150"/>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3" w15:restartNumberingAfterBreak="0">
    <w:nsid w:val="63D7780A"/>
    <w:multiLevelType w:val="hybridMultilevel"/>
    <w:tmpl w:val="F8E052D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4" w15:restartNumberingAfterBreak="0">
    <w:nsid w:val="67A97E0A"/>
    <w:multiLevelType w:val="hybridMultilevel"/>
    <w:tmpl w:val="E0F80F1C"/>
    <w:lvl w:ilvl="0" w:tplc="0656737C">
      <w:numFmt w:val="bullet"/>
      <w:lvlText w:val="-"/>
      <w:lvlJc w:val="left"/>
      <w:pPr>
        <w:ind w:left="720" w:hanging="360"/>
      </w:pPr>
      <w:rPr>
        <w:rFonts w:ascii="Calibri" w:eastAsia="Times New Roman"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6A447976"/>
    <w:multiLevelType w:val="multilevel"/>
    <w:tmpl w:val="E9D41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D8D164D"/>
    <w:multiLevelType w:val="hybridMultilevel"/>
    <w:tmpl w:val="E9807C24"/>
    <w:lvl w:ilvl="0" w:tplc="198697F2">
      <w:start w:val="1"/>
      <w:numFmt w:val="decimal"/>
      <w:lvlText w:val="[%1]"/>
      <w:lvlJc w:val="center"/>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27" w15:restartNumberingAfterBreak="0">
    <w:nsid w:val="70CE6C08"/>
    <w:multiLevelType w:val="hybridMultilevel"/>
    <w:tmpl w:val="8C9CDBD0"/>
    <w:lvl w:ilvl="0" w:tplc="095ED6EA">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28" w15:restartNumberingAfterBreak="0">
    <w:nsid w:val="71285091"/>
    <w:multiLevelType w:val="hybridMultilevel"/>
    <w:tmpl w:val="13E6B9EA"/>
    <w:lvl w:ilvl="0" w:tplc="AC12A47E">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29" w15:restartNumberingAfterBreak="0">
    <w:nsid w:val="73E44B30"/>
    <w:multiLevelType w:val="hybridMultilevel"/>
    <w:tmpl w:val="391A027E"/>
    <w:lvl w:ilvl="0" w:tplc="2000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77DD3328"/>
    <w:multiLevelType w:val="hybridMultilevel"/>
    <w:tmpl w:val="6F4E727E"/>
    <w:lvl w:ilvl="0" w:tplc="A23ED036">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31" w15:restartNumberingAfterBreak="0">
    <w:nsid w:val="792A0F5D"/>
    <w:multiLevelType w:val="hybridMultilevel"/>
    <w:tmpl w:val="0A2A3A48"/>
    <w:lvl w:ilvl="0" w:tplc="0424000F">
      <w:start w:val="1"/>
      <w:numFmt w:val="decimal"/>
      <w:lvlText w:val="%1."/>
      <w:lvlJc w:val="left"/>
      <w:pPr>
        <w:ind w:left="720" w:hanging="360"/>
      </w:p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32" w15:restartNumberingAfterBreak="0">
    <w:nsid w:val="79951744"/>
    <w:multiLevelType w:val="hybridMultilevel"/>
    <w:tmpl w:val="7F9C004C"/>
    <w:lvl w:ilvl="0" w:tplc="CB32CC74">
      <w:start w:val="1"/>
      <w:numFmt w:val="decimal"/>
      <w:lvlText w:val="%1."/>
      <w:lvlJc w:val="left"/>
      <w:pPr>
        <w:ind w:left="720" w:hanging="360"/>
      </w:pPr>
      <w:rPr>
        <w:rFonts w:hint="default"/>
      </w:rPr>
    </w:lvl>
    <w:lvl w:ilvl="1" w:tplc="04240019">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33" w15:restartNumberingAfterBreak="0">
    <w:nsid w:val="7A892A76"/>
    <w:multiLevelType w:val="hybridMultilevel"/>
    <w:tmpl w:val="4CF4BCF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172529947">
    <w:abstractNumId w:val="12"/>
  </w:num>
  <w:num w:numId="2" w16cid:durableId="602616871">
    <w:abstractNumId w:val="26"/>
  </w:num>
  <w:num w:numId="3" w16cid:durableId="2028094975">
    <w:abstractNumId w:val="0"/>
  </w:num>
  <w:num w:numId="4" w16cid:durableId="2113431843">
    <w:abstractNumId w:val="14"/>
  </w:num>
  <w:num w:numId="5" w16cid:durableId="1383017591">
    <w:abstractNumId w:val="8"/>
  </w:num>
  <w:num w:numId="6" w16cid:durableId="1801847677">
    <w:abstractNumId w:val="31"/>
  </w:num>
  <w:num w:numId="7" w16cid:durableId="1270701812">
    <w:abstractNumId w:val="33"/>
  </w:num>
  <w:num w:numId="8" w16cid:durableId="66853839">
    <w:abstractNumId w:val="24"/>
  </w:num>
  <w:num w:numId="9" w16cid:durableId="1004671684">
    <w:abstractNumId w:val="6"/>
  </w:num>
  <w:num w:numId="10" w16cid:durableId="1195342911">
    <w:abstractNumId w:val="21"/>
  </w:num>
  <w:num w:numId="11" w16cid:durableId="808981795">
    <w:abstractNumId w:val="29"/>
  </w:num>
  <w:num w:numId="12" w16cid:durableId="1169104642">
    <w:abstractNumId w:val="20"/>
  </w:num>
  <w:num w:numId="13" w16cid:durableId="1351570863">
    <w:abstractNumId w:val="23"/>
  </w:num>
  <w:num w:numId="14" w16cid:durableId="2036955388">
    <w:abstractNumId w:val="25"/>
  </w:num>
  <w:num w:numId="15" w16cid:durableId="1823693217">
    <w:abstractNumId w:val="19"/>
  </w:num>
  <w:num w:numId="16" w16cid:durableId="1378555283">
    <w:abstractNumId w:val="16"/>
  </w:num>
  <w:num w:numId="17" w16cid:durableId="1476532197">
    <w:abstractNumId w:val="22"/>
  </w:num>
  <w:num w:numId="18" w16cid:durableId="232473702">
    <w:abstractNumId w:val="17"/>
  </w:num>
  <w:num w:numId="19" w16cid:durableId="883761090">
    <w:abstractNumId w:val="5"/>
  </w:num>
  <w:num w:numId="20" w16cid:durableId="282731728">
    <w:abstractNumId w:val="3"/>
  </w:num>
  <w:num w:numId="21" w16cid:durableId="1188832408">
    <w:abstractNumId w:val="9"/>
  </w:num>
  <w:num w:numId="22" w16cid:durableId="115610754">
    <w:abstractNumId w:val="28"/>
  </w:num>
  <w:num w:numId="23" w16cid:durableId="179978644">
    <w:abstractNumId w:val="32"/>
  </w:num>
  <w:num w:numId="24" w16cid:durableId="717509478">
    <w:abstractNumId w:val="15"/>
  </w:num>
  <w:num w:numId="25" w16cid:durableId="1806048611">
    <w:abstractNumId w:val="7"/>
  </w:num>
  <w:num w:numId="26" w16cid:durableId="1760708519">
    <w:abstractNumId w:val="4"/>
  </w:num>
  <w:num w:numId="27" w16cid:durableId="330714997">
    <w:abstractNumId w:val="27"/>
  </w:num>
  <w:num w:numId="28" w16cid:durableId="1216896252">
    <w:abstractNumId w:val="10"/>
  </w:num>
  <w:num w:numId="29" w16cid:durableId="581139381">
    <w:abstractNumId w:val="11"/>
  </w:num>
  <w:num w:numId="30" w16cid:durableId="165556844">
    <w:abstractNumId w:val="2"/>
  </w:num>
  <w:num w:numId="31" w16cid:durableId="461654827">
    <w:abstractNumId w:val="30"/>
  </w:num>
  <w:num w:numId="32" w16cid:durableId="1158770550">
    <w:abstractNumId w:val="18"/>
  </w:num>
  <w:num w:numId="33" w16cid:durableId="1900821517">
    <w:abstractNumId w:val="1"/>
  </w:num>
  <w:num w:numId="34" w16cid:durableId="738329020">
    <w:abstractNumId w:val="1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97"/>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97F"/>
    <w:rsid w:val="000000AB"/>
    <w:rsid w:val="00000127"/>
    <w:rsid w:val="0000062F"/>
    <w:rsid w:val="0000164F"/>
    <w:rsid w:val="00001658"/>
    <w:rsid w:val="000019BC"/>
    <w:rsid w:val="000019D1"/>
    <w:rsid w:val="00002313"/>
    <w:rsid w:val="000029B7"/>
    <w:rsid w:val="00002AA5"/>
    <w:rsid w:val="00002F8D"/>
    <w:rsid w:val="00003158"/>
    <w:rsid w:val="000041F8"/>
    <w:rsid w:val="00004214"/>
    <w:rsid w:val="00005073"/>
    <w:rsid w:val="000051BF"/>
    <w:rsid w:val="00006902"/>
    <w:rsid w:val="000069E9"/>
    <w:rsid w:val="00006C4E"/>
    <w:rsid w:val="00007B39"/>
    <w:rsid w:val="00010086"/>
    <w:rsid w:val="00010826"/>
    <w:rsid w:val="00010DB3"/>
    <w:rsid w:val="000110C7"/>
    <w:rsid w:val="00011158"/>
    <w:rsid w:val="00012635"/>
    <w:rsid w:val="00012CEA"/>
    <w:rsid w:val="0001399D"/>
    <w:rsid w:val="00014347"/>
    <w:rsid w:val="000147E2"/>
    <w:rsid w:val="00015003"/>
    <w:rsid w:val="00015FE8"/>
    <w:rsid w:val="00016339"/>
    <w:rsid w:val="000172EF"/>
    <w:rsid w:val="00017B64"/>
    <w:rsid w:val="00017B8D"/>
    <w:rsid w:val="00017F03"/>
    <w:rsid w:val="00017F7F"/>
    <w:rsid w:val="00017F89"/>
    <w:rsid w:val="0002255A"/>
    <w:rsid w:val="00022D6D"/>
    <w:rsid w:val="00023670"/>
    <w:rsid w:val="00024366"/>
    <w:rsid w:val="000250AB"/>
    <w:rsid w:val="000259EB"/>
    <w:rsid w:val="00026311"/>
    <w:rsid w:val="00027B35"/>
    <w:rsid w:val="00030221"/>
    <w:rsid w:val="0003084E"/>
    <w:rsid w:val="0003193A"/>
    <w:rsid w:val="00031C6B"/>
    <w:rsid w:val="00031C8D"/>
    <w:rsid w:val="0003200A"/>
    <w:rsid w:val="0003217D"/>
    <w:rsid w:val="00032507"/>
    <w:rsid w:val="000328EE"/>
    <w:rsid w:val="00033E67"/>
    <w:rsid w:val="00033E7C"/>
    <w:rsid w:val="00034C09"/>
    <w:rsid w:val="00034E1C"/>
    <w:rsid w:val="00035C26"/>
    <w:rsid w:val="000405DC"/>
    <w:rsid w:val="00040653"/>
    <w:rsid w:val="0004110A"/>
    <w:rsid w:val="000416E8"/>
    <w:rsid w:val="00042054"/>
    <w:rsid w:val="000422B1"/>
    <w:rsid w:val="000459FC"/>
    <w:rsid w:val="00046576"/>
    <w:rsid w:val="00046E65"/>
    <w:rsid w:val="0004754B"/>
    <w:rsid w:val="00050591"/>
    <w:rsid w:val="000509CD"/>
    <w:rsid w:val="000511D1"/>
    <w:rsid w:val="00052E19"/>
    <w:rsid w:val="00056E9F"/>
    <w:rsid w:val="0005713A"/>
    <w:rsid w:val="000574D0"/>
    <w:rsid w:val="000575C8"/>
    <w:rsid w:val="00057842"/>
    <w:rsid w:val="00057E4C"/>
    <w:rsid w:val="000605C0"/>
    <w:rsid w:val="00060A33"/>
    <w:rsid w:val="00061632"/>
    <w:rsid w:val="0006182D"/>
    <w:rsid w:val="00065388"/>
    <w:rsid w:val="000653E8"/>
    <w:rsid w:val="000659B3"/>
    <w:rsid w:val="000674A5"/>
    <w:rsid w:val="00070DCC"/>
    <w:rsid w:val="000740FE"/>
    <w:rsid w:val="0007414B"/>
    <w:rsid w:val="00074D17"/>
    <w:rsid w:val="00075ADE"/>
    <w:rsid w:val="00075B9F"/>
    <w:rsid w:val="00076717"/>
    <w:rsid w:val="00077935"/>
    <w:rsid w:val="000800C5"/>
    <w:rsid w:val="00080848"/>
    <w:rsid w:val="0008119E"/>
    <w:rsid w:val="0008470E"/>
    <w:rsid w:val="00084BF5"/>
    <w:rsid w:val="000854C7"/>
    <w:rsid w:val="00085A3A"/>
    <w:rsid w:val="00085E27"/>
    <w:rsid w:val="000867F4"/>
    <w:rsid w:val="00090D9F"/>
    <w:rsid w:val="000921B3"/>
    <w:rsid w:val="0009233B"/>
    <w:rsid w:val="000927FB"/>
    <w:rsid w:val="000928C9"/>
    <w:rsid w:val="00092D6A"/>
    <w:rsid w:val="00092E1B"/>
    <w:rsid w:val="00093DAD"/>
    <w:rsid w:val="00094B46"/>
    <w:rsid w:val="000951A4"/>
    <w:rsid w:val="00095762"/>
    <w:rsid w:val="00095AF4"/>
    <w:rsid w:val="000962B2"/>
    <w:rsid w:val="000965FB"/>
    <w:rsid w:val="000971A3"/>
    <w:rsid w:val="000A05C1"/>
    <w:rsid w:val="000A05E4"/>
    <w:rsid w:val="000A2601"/>
    <w:rsid w:val="000A2D94"/>
    <w:rsid w:val="000A5492"/>
    <w:rsid w:val="000A5497"/>
    <w:rsid w:val="000A5A78"/>
    <w:rsid w:val="000A7740"/>
    <w:rsid w:val="000A78F6"/>
    <w:rsid w:val="000B0915"/>
    <w:rsid w:val="000B0C15"/>
    <w:rsid w:val="000B33F4"/>
    <w:rsid w:val="000B607B"/>
    <w:rsid w:val="000B69C2"/>
    <w:rsid w:val="000B7247"/>
    <w:rsid w:val="000C040A"/>
    <w:rsid w:val="000C1C9B"/>
    <w:rsid w:val="000C351F"/>
    <w:rsid w:val="000C4558"/>
    <w:rsid w:val="000C5B71"/>
    <w:rsid w:val="000C5C68"/>
    <w:rsid w:val="000C67A7"/>
    <w:rsid w:val="000C780E"/>
    <w:rsid w:val="000C7827"/>
    <w:rsid w:val="000D02D0"/>
    <w:rsid w:val="000D0881"/>
    <w:rsid w:val="000D2C01"/>
    <w:rsid w:val="000D2D96"/>
    <w:rsid w:val="000D37BB"/>
    <w:rsid w:val="000D4B3E"/>
    <w:rsid w:val="000D4BDC"/>
    <w:rsid w:val="000D5ACD"/>
    <w:rsid w:val="000D739A"/>
    <w:rsid w:val="000D73AB"/>
    <w:rsid w:val="000E049C"/>
    <w:rsid w:val="000E09AA"/>
    <w:rsid w:val="000E0A99"/>
    <w:rsid w:val="000E0C4C"/>
    <w:rsid w:val="000E1E80"/>
    <w:rsid w:val="000E261A"/>
    <w:rsid w:val="000E26E3"/>
    <w:rsid w:val="000E2AC3"/>
    <w:rsid w:val="000E315F"/>
    <w:rsid w:val="000F4223"/>
    <w:rsid w:val="000F5A5C"/>
    <w:rsid w:val="000F7139"/>
    <w:rsid w:val="000F7537"/>
    <w:rsid w:val="001014B2"/>
    <w:rsid w:val="0010226F"/>
    <w:rsid w:val="00102321"/>
    <w:rsid w:val="001033F2"/>
    <w:rsid w:val="00103934"/>
    <w:rsid w:val="00103D5B"/>
    <w:rsid w:val="00105480"/>
    <w:rsid w:val="0010553B"/>
    <w:rsid w:val="0010564F"/>
    <w:rsid w:val="00110B71"/>
    <w:rsid w:val="00110CE1"/>
    <w:rsid w:val="001118F8"/>
    <w:rsid w:val="00111B9F"/>
    <w:rsid w:val="00112EC2"/>
    <w:rsid w:val="00113883"/>
    <w:rsid w:val="00113B94"/>
    <w:rsid w:val="00114D71"/>
    <w:rsid w:val="0011552B"/>
    <w:rsid w:val="00115904"/>
    <w:rsid w:val="00116FA5"/>
    <w:rsid w:val="00116FD9"/>
    <w:rsid w:val="001178C3"/>
    <w:rsid w:val="00120AA0"/>
    <w:rsid w:val="0012122F"/>
    <w:rsid w:val="00121354"/>
    <w:rsid w:val="00121DB7"/>
    <w:rsid w:val="00121F09"/>
    <w:rsid w:val="001233BC"/>
    <w:rsid w:val="00123E12"/>
    <w:rsid w:val="001244D2"/>
    <w:rsid w:val="00125511"/>
    <w:rsid w:val="00125B14"/>
    <w:rsid w:val="00133879"/>
    <w:rsid w:val="00133C26"/>
    <w:rsid w:val="00133CB6"/>
    <w:rsid w:val="001340D1"/>
    <w:rsid w:val="00135A08"/>
    <w:rsid w:val="00135D27"/>
    <w:rsid w:val="001426FB"/>
    <w:rsid w:val="001437C5"/>
    <w:rsid w:val="00144AB1"/>
    <w:rsid w:val="00145F60"/>
    <w:rsid w:val="00146F1D"/>
    <w:rsid w:val="001473FA"/>
    <w:rsid w:val="0014788A"/>
    <w:rsid w:val="001479B3"/>
    <w:rsid w:val="001506DE"/>
    <w:rsid w:val="00151D8D"/>
    <w:rsid w:val="00152AEB"/>
    <w:rsid w:val="00152C3A"/>
    <w:rsid w:val="0015313E"/>
    <w:rsid w:val="001535DC"/>
    <w:rsid w:val="00154B4B"/>
    <w:rsid w:val="00154D37"/>
    <w:rsid w:val="00154F21"/>
    <w:rsid w:val="00155083"/>
    <w:rsid w:val="00155C3C"/>
    <w:rsid w:val="001572F5"/>
    <w:rsid w:val="001579B6"/>
    <w:rsid w:val="001602EE"/>
    <w:rsid w:val="00161843"/>
    <w:rsid w:val="001623D4"/>
    <w:rsid w:val="001637D0"/>
    <w:rsid w:val="00163C92"/>
    <w:rsid w:val="00164B7F"/>
    <w:rsid w:val="001656CB"/>
    <w:rsid w:val="00166C0E"/>
    <w:rsid w:val="00166E59"/>
    <w:rsid w:val="00167925"/>
    <w:rsid w:val="0017013F"/>
    <w:rsid w:val="00172A1B"/>
    <w:rsid w:val="00172ABA"/>
    <w:rsid w:val="00173727"/>
    <w:rsid w:val="00173743"/>
    <w:rsid w:val="0017517E"/>
    <w:rsid w:val="00175F7F"/>
    <w:rsid w:val="00176346"/>
    <w:rsid w:val="0017677A"/>
    <w:rsid w:val="00176B6A"/>
    <w:rsid w:val="00180DDA"/>
    <w:rsid w:val="001831D7"/>
    <w:rsid w:val="00183396"/>
    <w:rsid w:val="001848AD"/>
    <w:rsid w:val="00185607"/>
    <w:rsid w:val="00191B8C"/>
    <w:rsid w:val="001926F2"/>
    <w:rsid w:val="00193B67"/>
    <w:rsid w:val="0019451F"/>
    <w:rsid w:val="00195ABA"/>
    <w:rsid w:val="00196411"/>
    <w:rsid w:val="00197610"/>
    <w:rsid w:val="0019788A"/>
    <w:rsid w:val="001A0E8A"/>
    <w:rsid w:val="001A258B"/>
    <w:rsid w:val="001A3568"/>
    <w:rsid w:val="001A3959"/>
    <w:rsid w:val="001A4B84"/>
    <w:rsid w:val="001A5AE7"/>
    <w:rsid w:val="001A61EE"/>
    <w:rsid w:val="001A7FE2"/>
    <w:rsid w:val="001B0111"/>
    <w:rsid w:val="001B0BB9"/>
    <w:rsid w:val="001B159D"/>
    <w:rsid w:val="001B26EC"/>
    <w:rsid w:val="001B2BA1"/>
    <w:rsid w:val="001B2FF0"/>
    <w:rsid w:val="001B5404"/>
    <w:rsid w:val="001B5859"/>
    <w:rsid w:val="001B751E"/>
    <w:rsid w:val="001B7F87"/>
    <w:rsid w:val="001C0073"/>
    <w:rsid w:val="001C0854"/>
    <w:rsid w:val="001C09F3"/>
    <w:rsid w:val="001C10A6"/>
    <w:rsid w:val="001C13F0"/>
    <w:rsid w:val="001C1BD0"/>
    <w:rsid w:val="001C2852"/>
    <w:rsid w:val="001C2B86"/>
    <w:rsid w:val="001C3E24"/>
    <w:rsid w:val="001C42BF"/>
    <w:rsid w:val="001C457C"/>
    <w:rsid w:val="001C4A48"/>
    <w:rsid w:val="001C4B0F"/>
    <w:rsid w:val="001C52F6"/>
    <w:rsid w:val="001D133D"/>
    <w:rsid w:val="001D2BC1"/>
    <w:rsid w:val="001D2FB7"/>
    <w:rsid w:val="001D3BFB"/>
    <w:rsid w:val="001D4317"/>
    <w:rsid w:val="001D5124"/>
    <w:rsid w:val="001D5871"/>
    <w:rsid w:val="001D7131"/>
    <w:rsid w:val="001D7C57"/>
    <w:rsid w:val="001D7F10"/>
    <w:rsid w:val="001E0522"/>
    <w:rsid w:val="001E3629"/>
    <w:rsid w:val="001E4C32"/>
    <w:rsid w:val="001E70C1"/>
    <w:rsid w:val="001E720C"/>
    <w:rsid w:val="001E7DC1"/>
    <w:rsid w:val="001F107C"/>
    <w:rsid w:val="001F1C58"/>
    <w:rsid w:val="001F1D8A"/>
    <w:rsid w:val="001F1F0E"/>
    <w:rsid w:val="001F2EF6"/>
    <w:rsid w:val="001F4F26"/>
    <w:rsid w:val="001F703C"/>
    <w:rsid w:val="002013E5"/>
    <w:rsid w:val="00202BB8"/>
    <w:rsid w:val="00203687"/>
    <w:rsid w:val="0020427D"/>
    <w:rsid w:val="002042BE"/>
    <w:rsid w:val="002044C2"/>
    <w:rsid w:val="002051DA"/>
    <w:rsid w:val="00206922"/>
    <w:rsid w:val="00206AF5"/>
    <w:rsid w:val="00207DA5"/>
    <w:rsid w:val="00211126"/>
    <w:rsid w:val="002114D3"/>
    <w:rsid w:val="0021192B"/>
    <w:rsid w:val="00212718"/>
    <w:rsid w:val="00212B59"/>
    <w:rsid w:val="0021311C"/>
    <w:rsid w:val="0021519A"/>
    <w:rsid w:val="00216037"/>
    <w:rsid w:val="0021617D"/>
    <w:rsid w:val="002165B8"/>
    <w:rsid w:val="00216BF3"/>
    <w:rsid w:val="00216ED9"/>
    <w:rsid w:val="002170C0"/>
    <w:rsid w:val="00217C0E"/>
    <w:rsid w:val="002202B6"/>
    <w:rsid w:val="002204A3"/>
    <w:rsid w:val="00221F3B"/>
    <w:rsid w:val="00223661"/>
    <w:rsid w:val="002258FB"/>
    <w:rsid w:val="002260E9"/>
    <w:rsid w:val="00226EF9"/>
    <w:rsid w:val="00227098"/>
    <w:rsid w:val="00227319"/>
    <w:rsid w:val="00227D50"/>
    <w:rsid w:val="00231590"/>
    <w:rsid w:val="00231C1F"/>
    <w:rsid w:val="00231F8E"/>
    <w:rsid w:val="00232014"/>
    <w:rsid w:val="0023273E"/>
    <w:rsid w:val="002336B3"/>
    <w:rsid w:val="0023372A"/>
    <w:rsid w:val="002347DE"/>
    <w:rsid w:val="00234847"/>
    <w:rsid w:val="002361D0"/>
    <w:rsid w:val="00236355"/>
    <w:rsid w:val="002368AC"/>
    <w:rsid w:val="00237CEF"/>
    <w:rsid w:val="00241318"/>
    <w:rsid w:val="00242003"/>
    <w:rsid w:val="00242143"/>
    <w:rsid w:val="002421CB"/>
    <w:rsid w:val="0024220B"/>
    <w:rsid w:val="0024269C"/>
    <w:rsid w:val="00242826"/>
    <w:rsid w:val="00243987"/>
    <w:rsid w:val="00243F6A"/>
    <w:rsid w:val="00244741"/>
    <w:rsid w:val="0024538C"/>
    <w:rsid w:val="002454B1"/>
    <w:rsid w:val="002456A8"/>
    <w:rsid w:val="002456C1"/>
    <w:rsid w:val="00245D5B"/>
    <w:rsid w:val="00245FCA"/>
    <w:rsid w:val="0025067F"/>
    <w:rsid w:val="00250A00"/>
    <w:rsid w:val="00251DA6"/>
    <w:rsid w:val="00252291"/>
    <w:rsid w:val="0025262E"/>
    <w:rsid w:val="00252F87"/>
    <w:rsid w:val="00254379"/>
    <w:rsid w:val="00254665"/>
    <w:rsid w:val="00254728"/>
    <w:rsid w:val="00254AEE"/>
    <w:rsid w:val="00254B56"/>
    <w:rsid w:val="00256888"/>
    <w:rsid w:val="002573EE"/>
    <w:rsid w:val="0025746F"/>
    <w:rsid w:val="00260AD7"/>
    <w:rsid w:val="0026121A"/>
    <w:rsid w:val="00262771"/>
    <w:rsid w:val="00262830"/>
    <w:rsid w:val="00262F34"/>
    <w:rsid w:val="002630CA"/>
    <w:rsid w:val="00263A7D"/>
    <w:rsid w:val="00263D90"/>
    <w:rsid w:val="00264B72"/>
    <w:rsid w:val="00266A87"/>
    <w:rsid w:val="00266C20"/>
    <w:rsid w:val="00266F03"/>
    <w:rsid w:val="00267F97"/>
    <w:rsid w:val="00270779"/>
    <w:rsid w:val="00270975"/>
    <w:rsid w:val="00270B26"/>
    <w:rsid w:val="00271A1D"/>
    <w:rsid w:val="00271C3E"/>
    <w:rsid w:val="0027293A"/>
    <w:rsid w:val="00273629"/>
    <w:rsid w:val="00273DBC"/>
    <w:rsid w:val="002744AC"/>
    <w:rsid w:val="00274897"/>
    <w:rsid w:val="002759E5"/>
    <w:rsid w:val="00276634"/>
    <w:rsid w:val="00277E08"/>
    <w:rsid w:val="00280A02"/>
    <w:rsid w:val="00280AAA"/>
    <w:rsid w:val="00281682"/>
    <w:rsid w:val="00282640"/>
    <w:rsid w:val="00282C1B"/>
    <w:rsid w:val="002833AB"/>
    <w:rsid w:val="002847F9"/>
    <w:rsid w:val="00285978"/>
    <w:rsid w:val="002871C9"/>
    <w:rsid w:val="0028752A"/>
    <w:rsid w:val="00292718"/>
    <w:rsid w:val="00292C3A"/>
    <w:rsid w:val="00294E6F"/>
    <w:rsid w:val="0029583A"/>
    <w:rsid w:val="00295DD5"/>
    <w:rsid w:val="00297378"/>
    <w:rsid w:val="002A0220"/>
    <w:rsid w:val="002A0A19"/>
    <w:rsid w:val="002A0F76"/>
    <w:rsid w:val="002A0FBE"/>
    <w:rsid w:val="002A11E2"/>
    <w:rsid w:val="002A2029"/>
    <w:rsid w:val="002A2115"/>
    <w:rsid w:val="002A42E3"/>
    <w:rsid w:val="002A4B11"/>
    <w:rsid w:val="002A53F9"/>
    <w:rsid w:val="002B0CAC"/>
    <w:rsid w:val="002B2A83"/>
    <w:rsid w:val="002B38D9"/>
    <w:rsid w:val="002B3E19"/>
    <w:rsid w:val="002B453F"/>
    <w:rsid w:val="002B4C9D"/>
    <w:rsid w:val="002B61E8"/>
    <w:rsid w:val="002B7A60"/>
    <w:rsid w:val="002B7BBD"/>
    <w:rsid w:val="002C1012"/>
    <w:rsid w:val="002C233E"/>
    <w:rsid w:val="002C2995"/>
    <w:rsid w:val="002C3FE8"/>
    <w:rsid w:val="002C4402"/>
    <w:rsid w:val="002C5640"/>
    <w:rsid w:val="002C5ECC"/>
    <w:rsid w:val="002C64CE"/>
    <w:rsid w:val="002C7155"/>
    <w:rsid w:val="002C76C0"/>
    <w:rsid w:val="002C7862"/>
    <w:rsid w:val="002D0A4E"/>
    <w:rsid w:val="002D1608"/>
    <w:rsid w:val="002D2B55"/>
    <w:rsid w:val="002D48D8"/>
    <w:rsid w:val="002D51F8"/>
    <w:rsid w:val="002D6613"/>
    <w:rsid w:val="002D7393"/>
    <w:rsid w:val="002E0630"/>
    <w:rsid w:val="002E07AC"/>
    <w:rsid w:val="002E10CB"/>
    <w:rsid w:val="002E1231"/>
    <w:rsid w:val="002E1BE0"/>
    <w:rsid w:val="002E34FE"/>
    <w:rsid w:val="002E4BCB"/>
    <w:rsid w:val="002E546D"/>
    <w:rsid w:val="002E5B95"/>
    <w:rsid w:val="002E610E"/>
    <w:rsid w:val="002E6E40"/>
    <w:rsid w:val="002E6F3B"/>
    <w:rsid w:val="002F0930"/>
    <w:rsid w:val="002F1305"/>
    <w:rsid w:val="002F2419"/>
    <w:rsid w:val="002F2CC9"/>
    <w:rsid w:val="002F3D86"/>
    <w:rsid w:val="002F3F4E"/>
    <w:rsid w:val="002F5211"/>
    <w:rsid w:val="002F5B93"/>
    <w:rsid w:val="002F7529"/>
    <w:rsid w:val="003005E2"/>
    <w:rsid w:val="00301742"/>
    <w:rsid w:val="0030183A"/>
    <w:rsid w:val="003018C6"/>
    <w:rsid w:val="00301D9C"/>
    <w:rsid w:val="00302278"/>
    <w:rsid w:val="00303991"/>
    <w:rsid w:val="00303DFC"/>
    <w:rsid w:val="0030575C"/>
    <w:rsid w:val="00305E9B"/>
    <w:rsid w:val="00306778"/>
    <w:rsid w:val="0031054A"/>
    <w:rsid w:val="00310974"/>
    <w:rsid w:val="00310F01"/>
    <w:rsid w:val="003110CC"/>
    <w:rsid w:val="00311A6A"/>
    <w:rsid w:val="00314338"/>
    <w:rsid w:val="00315575"/>
    <w:rsid w:val="00315787"/>
    <w:rsid w:val="00316790"/>
    <w:rsid w:val="00316CA4"/>
    <w:rsid w:val="00317DA9"/>
    <w:rsid w:val="00320619"/>
    <w:rsid w:val="00320A77"/>
    <w:rsid w:val="00321D80"/>
    <w:rsid w:val="00322959"/>
    <w:rsid w:val="0032438F"/>
    <w:rsid w:val="003245B6"/>
    <w:rsid w:val="0032488F"/>
    <w:rsid w:val="00324992"/>
    <w:rsid w:val="003251E7"/>
    <w:rsid w:val="00325EE9"/>
    <w:rsid w:val="0032735B"/>
    <w:rsid w:val="003273B2"/>
    <w:rsid w:val="00327A9B"/>
    <w:rsid w:val="00327B94"/>
    <w:rsid w:val="0033166D"/>
    <w:rsid w:val="00332513"/>
    <w:rsid w:val="003327DD"/>
    <w:rsid w:val="00333F4B"/>
    <w:rsid w:val="0033481B"/>
    <w:rsid w:val="00334A0C"/>
    <w:rsid w:val="00335195"/>
    <w:rsid w:val="003360D3"/>
    <w:rsid w:val="0033674A"/>
    <w:rsid w:val="003373AA"/>
    <w:rsid w:val="003404C9"/>
    <w:rsid w:val="00340BD4"/>
    <w:rsid w:val="003412E4"/>
    <w:rsid w:val="00341966"/>
    <w:rsid w:val="00342D92"/>
    <w:rsid w:val="00342F6D"/>
    <w:rsid w:val="00344508"/>
    <w:rsid w:val="00344756"/>
    <w:rsid w:val="00344972"/>
    <w:rsid w:val="00344E50"/>
    <w:rsid w:val="00344F60"/>
    <w:rsid w:val="0034545E"/>
    <w:rsid w:val="00345B08"/>
    <w:rsid w:val="00345D78"/>
    <w:rsid w:val="00346430"/>
    <w:rsid w:val="00346851"/>
    <w:rsid w:val="003477B6"/>
    <w:rsid w:val="0035016C"/>
    <w:rsid w:val="00350D4A"/>
    <w:rsid w:val="003525B1"/>
    <w:rsid w:val="0035329D"/>
    <w:rsid w:val="0035543B"/>
    <w:rsid w:val="00355F32"/>
    <w:rsid w:val="00355FC9"/>
    <w:rsid w:val="003572F3"/>
    <w:rsid w:val="003604A1"/>
    <w:rsid w:val="00360BF9"/>
    <w:rsid w:val="00360D6F"/>
    <w:rsid w:val="0036163E"/>
    <w:rsid w:val="00362213"/>
    <w:rsid w:val="00363236"/>
    <w:rsid w:val="00363CB0"/>
    <w:rsid w:val="00366322"/>
    <w:rsid w:val="00366A56"/>
    <w:rsid w:val="003711A6"/>
    <w:rsid w:val="00373782"/>
    <w:rsid w:val="003738AA"/>
    <w:rsid w:val="00373BDE"/>
    <w:rsid w:val="003747CA"/>
    <w:rsid w:val="00375902"/>
    <w:rsid w:val="00375A5C"/>
    <w:rsid w:val="00375ADB"/>
    <w:rsid w:val="00377C1E"/>
    <w:rsid w:val="00377F62"/>
    <w:rsid w:val="00381476"/>
    <w:rsid w:val="00382337"/>
    <w:rsid w:val="003831AA"/>
    <w:rsid w:val="003833C9"/>
    <w:rsid w:val="00383892"/>
    <w:rsid w:val="00384414"/>
    <w:rsid w:val="003869FD"/>
    <w:rsid w:val="0039176D"/>
    <w:rsid w:val="00392913"/>
    <w:rsid w:val="00392C61"/>
    <w:rsid w:val="003933DE"/>
    <w:rsid w:val="00393829"/>
    <w:rsid w:val="003941C8"/>
    <w:rsid w:val="00395377"/>
    <w:rsid w:val="003956DC"/>
    <w:rsid w:val="00395D1F"/>
    <w:rsid w:val="00397FD2"/>
    <w:rsid w:val="003A0849"/>
    <w:rsid w:val="003A09C3"/>
    <w:rsid w:val="003A1C20"/>
    <w:rsid w:val="003A2B5C"/>
    <w:rsid w:val="003A5BA7"/>
    <w:rsid w:val="003A630C"/>
    <w:rsid w:val="003A63F8"/>
    <w:rsid w:val="003B09A1"/>
    <w:rsid w:val="003B0BF3"/>
    <w:rsid w:val="003B2371"/>
    <w:rsid w:val="003B248A"/>
    <w:rsid w:val="003B2754"/>
    <w:rsid w:val="003B2E13"/>
    <w:rsid w:val="003B39BB"/>
    <w:rsid w:val="003B4135"/>
    <w:rsid w:val="003B4777"/>
    <w:rsid w:val="003B6A60"/>
    <w:rsid w:val="003C04D0"/>
    <w:rsid w:val="003C0CB2"/>
    <w:rsid w:val="003C0CCD"/>
    <w:rsid w:val="003C12CB"/>
    <w:rsid w:val="003C1F19"/>
    <w:rsid w:val="003C3A12"/>
    <w:rsid w:val="003C56D3"/>
    <w:rsid w:val="003D1068"/>
    <w:rsid w:val="003D1BBE"/>
    <w:rsid w:val="003D2570"/>
    <w:rsid w:val="003D2EE2"/>
    <w:rsid w:val="003D37E4"/>
    <w:rsid w:val="003D3A06"/>
    <w:rsid w:val="003D4A34"/>
    <w:rsid w:val="003D5D1C"/>
    <w:rsid w:val="003D5EB7"/>
    <w:rsid w:val="003D65D0"/>
    <w:rsid w:val="003D7A61"/>
    <w:rsid w:val="003E2074"/>
    <w:rsid w:val="003E4D78"/>
    <w:rsid w:val="003E5574"/>
    <w:rsid w:val="003E5F32"/>
    <w:rsid w:val="003E6E5C"/>
    <w:rsid w:val="003E7824"/>
    <w:rsid w:val="003F2EBC"/>
    <w:rsid w:val="003F3284"/>
    <w:rsid w:val="003F3FE2"/>
    <w:rsid w:val="003F461D"/>
    <w:rsid w:val="003F4AA4"/>
    <w:rsid w:val="003F4C7D"/>
    <w:rsid w:val="003F4D08"/>
    <w:rsid w:val="003F51A3"/>
    <w:rsid w:val="003F5904"/>
    <w:rsid w:val="003F5E06"/>
    <w:rsid w:val="003F6358"/>
    <w:rsid w:val="003F67F4"/>
    <w:rsid w:val="003F6E72"/>
    <w:rsid w:val="00400021"/>
    <w:rsid w:val="004024ED"/>
    <w:rsid w:val="00402B9E"/>
    <w:rsid w:val="00403451"/>
    <w:rsid w:val="0040360A"/>
    <w:rsid w:val="0040446E"/>
    <w:rsid w:val="004052B4"/>
    <w:rsid w:val="0040545D"/>
    <w:rsid w:val="0040597E"/>
    <w:rsid w:val="00405A9B"/>
    <w:rsid w:val="00406B64"/>
    <w:rsid w:val="00410993"/>
    <w:rsid w:val="00412AB4"/>
    <w:rsid w:val="004131ED"/>
    <w:rsid w:val="00413630"/>
    <w:rsid w:val="0041405E"/>
    <w:rsid w:val="004155FE"/>
    <w:rsid w:val="004156DD"/>
    <w:rsid w:val="00415AD4"/>
    <w:rsid w:val="00416060"/>
    <w:rsid w:val="004171B8"/>
    <w:rsid w:val="004202B2"/>
    <w:rsid w:val="0042075A"/>
    <w:rsid w:val="00420907"/>
    <w:rsid w:val="00420DAA"/>
    <w:rsid w:val="004222AA"/>
    <w:rsid w:val="00423747"/>
    <w:rsid w:val="004237F6"/>
    <w:rsid w:val="00423927"/>
    <w:rsid w:val="00423ACC"/>
    <w:rsid w:val="00423B5D"/>
    <w:rsid w:val="004245FA"/>
    <w:rsid w:val="004265B7"/>
    <w:rsid w:val="00426C45"/>
    <w:rsid w:val="0042775A"/>
    <w:rsid w:val="00430330"/>
    <w:rsid w:val="00430770"/>
    <w:rsid w:val="00433468"/>
    <w:rsid w:val="00435936"/>
    <w:rsid w:val="00435D2E"/>
    <w:rsid w:val="0043684A"/>
    <w:rsid w:val="0043786D"/>
    <w:rsid w:val="00437F4B"/>
    <w:rsid w:val="00440144"/>
    <w:rsid w:val="00440146"/>
    <w:rsid w:val="00440337"/>
    <w:rsid w:val="0044035C"/>
    <w:rsid w:val="00440760"/>
    <w:rsid w:val="00440DE1"/>
    <w:rsid w:val="0044128C"/>
    <w:rsid w:val="00441780"/>
    <w:rsid w:val="00441C2B"/>
    <w:rsid w:val="00441DF7"/>
    <w:rsid w:val="00444008"/>
    <w:rsid w:val="0044416E"/>
    <w:rsid w:val="00444D35"/>
    <w:rsid w:val="0044543D"/>
    <w:rsid w:val="00445A86"/>
    <w:rsid w:val="00445FA2"/>
    <w:rsid w:val="00446A66"/>
    <w:rsid w:val="00447A42"/>
    <w:rsid w:val="00451183"/>
    <w:rsid w:val="004525B3"/>
    <w:rsid w:val="0045356A"/>
    <w:rsid w:val="004535C8"/>
    <w:rsid w:val="004543B8"/>
    <w:rsid w:val="00454685"/>
    <w:rsid w:val="00454FAA"/>
    <w:rsid w:val="00455EC3"/>
    <w:rsid w:val="00456E92"/>
    <w:rsid w:val="004601CB"/>
    <w:rsid w:val="0046227F"/>
    <w:rsid w:val="00464DC3"/>
    <w:rsid w:val="0046557B"/>
    <w:rsid w:val="00465FC1"/>
    <w:rsid w:val="004675A3"/>
    <w:rsid w:val="00471DC1"/>
    <w:rsid w:val="0047372A"/>
    <w:rsid w:val="004738E3"/>
    <w:rsid w:val="00475FCB"/>
    <w:rsid w:val="00476727"/>
    <w:rsid w:val="0047726A"/>
    <w:rsid w:val="00480099"/>
    <w:rsid w:val="0048012A"/>
    <w:rsid w:val="00480177"/>
    <w:rsid w:val="00480791"/>
    <w:rsid w:val="00480E3A"/>
    <w:rsid w:val="004815A2"/>
    <w:rsid w:val="004818A6"/>
    <w:rsid w:val="00482532"/>
    <w:rsid w:val="00482E05"/>
    <w:rsid w:val="00484E3C"/>
    <w:rsid w:val="00484EB2"/>
    <w:rsid w:val="00485D39"/>
    <w:rsid w:val="004873E7"/>
    <w:rsid w:val="00487520"/>
    <w:rsid w:val="0048781D"/>
    <w:rsid w:val="0049010B"/>
    <w:rsid w:val="00490C9B"/>
    <w:rsid w:val="0049305B"/>
    <w:rsid w:val="004944F9"/>
    <w:rsid w:val="00494C99"/>
    <w:rsid w:val="00495202"/>
    <w:rsid w:val="00496B68"/>
    <w:rsid w:val="00496BF0"/>
    <w:rsid w:val="004978B4"/>
    <w:rsid w:val="004A1A7B"/>
    <w:rsid w:val="004A1D09"/>
    <w:rsid w:val="004A2020"/>
    <w:rsid w:val="004A22E1"/>
    <w:rsid w:val="004A2692"/>
    <w:rsid w:val="004A2B66"/>
    <w:rsid w:val="004A3580"/>
    <w:rsid w:val="004A42E5"/>
    <w:rsid w:val="004A4608"/>
    <w:rsid w:val="004A5300"/>
    <w:rsid w:val="004A5349"/>
    <w:rsid w:val="004A53C3"/>
    <w:rsid w:val="004A6FED"/>
    <w:rsid w:val="004A764F"/>
    <w:rsid w:val="004B034A"/>
    <w:rsid w:val="004B1052"/>
    <w:rsid w:val="004B1B55"/>
    <w:rsid w:val="004B244A"/>
    <w:rsid w:val="004B2CD0"/>
    <w:rsid w:val="004B37CD"/>
    <w:rsid w:val="004B4FE6"/>
    <w:rsid w:val="004B54EA"/>
    <w:rsid w:val="004B5800"/>
    <w:rsid w:val="004B61C1"/>
    <w:rsid w:val="004B650A"/>
    <w:rsid w:val="004B66B5"/>
    <w:rsid w:val="004B72CD"/>
    <w:rsid w:val="004B7345"/>
    <w:rsid w:val="004B7BF4"/>
    <w:rsid w:val="004B7E59"/>
    <w:rsid w:val="004C06F7"/>
    <w:rsid w:val="004C328E"/>
    <w:rsid w:val="004C348A"/>
    <w:rsid w:val="004C3521"/>
    <w:rsid w:val="004C4B77"/>
    <w:rsid w:val="004D0417"/>
    <w:rsid w:val="004D06E2"/>
    <w:rsid w:val="004D08DC"/>
    <w:rsid w:val="004D15A7"/>
    <w:rsid w:val="004D283C"/>
    <w:rsid w:val="004D28B8"/>
    <w:rsid w:val="004D29B1"/>
    <w:rsid w:val="004D427A"/>
    <w:rsid w:val="004D44BA"/>
    <w:rsid w:val="004D4CD7"/>
    <w:rsid w:val="004D5B09"/>
    <w:rsid w:val="004D65E7"/>
    <w:rsid w:val="004D6AA8"/>
    <w:rsid w:val="004D6C9A"/>
    <w:rsid w:val="004D7A9F"/>
    <w:rsid w:val="004E0677"/>
    <w:rsid w:val="004E0E6D"/>
    <w:rsid w:val="004E0EC5"/>
    <w:rsid w:val="004E2036"/>
    <w:rsid w:val="004E2AA8"/>
    <w:rsid w:val="004E2F74"/>
    <w:rsid w:val="004E523F"/>
    <w:rsid w:val="004E598B"/>
    <w:rsid w:val="004E6DE5"/>
    <w:rsid w:val="004E713C"/>
    <w:rsid w:val="004E79D1"/>
    <w:rsid w:val="004F1578"/>
    <w:rsid w:val="004F174B"/>
    <w:rsid w:val="004F2E83"/>
    <w:rsid w:val="004F35D4"/>
    <w:rsid w:val="004F4971"/>
    <w:rsid w:val="004F7429"/>
    <w:rsid w:val="004F7930"/>
    <w:rsid w:val="005016D6"/>
    <w:rsid w:val="00502134"/>
    <w:rsid w:val="0050299F"/>
    <w:rsid w:val="00503287"/>
    <w:rsid w:val="00503A85"/>
    <w:rsid w:val="005050D9"/>
    <w:rsid w:val="0050610A"/>
    <w:rsid w:val="00507A55"/>
    <w:rsid w:val="0051004D"/>
    <w:rsid w:val="0051061D"/>
    <w:rsid w:val="0051068E"/>
    <w:rsid w:val="00511889"/>
    <w:rsid w:val="005122BC"/>
    <w:rsid w:val="005124E5"/>
    <w:rsid w:val="005127CD"/>
    <w:rsid w:val="00513649"/>
    <w:rsid w:val="005139ED"/>
    <w:rsid w:val="00513D3D"/>
    <w:rsid w:val="00514D62"/>
    <w:rsid w:val="0051592D"/>
    <w:rsid w:val="0051616E"/>
    <w:rsid w:val="0051670A"/>
    <w:rsid w:val="005169DD"/>
    <w:rsid w:val="00516A15"/>
    <w:rsid w:val="00516F0B"/>
    <w:rsid w:val="00517D6C"/>
    <w:rsid w:val="0052016A"/>
    <w:rsid w:val="00520F11"/>
    <w:rsid w:val="0052103E"/>
    <w:rsid w:val="00521386"/>
    <w:rsid w:val="00523D0E"/>
    <w:rsid w:val="00524310"/>
    <w:rsid w:val="00524FD9"/>
    <w:rsid w:val="005251C7"/>
    <w:rsid w:val="005256C9"/>
    <w:rsid w:val="0052626E"/>
    <w:rsid w:val="00527C1D"/>
    <w:rsid w:val="005312E7"/>
    <w:rsid w:val="00531B52"/>
    <w:rsid w:val="005335F0"/>
    <w:rsid w:val="005347EC"/>
    <w:rsid w:val="005351F4"/>
    <w:rsid w:val="0053669D"/>
    <w:rsid w:val="005378C9"/>
    <w:rsid w:val="005416E0"/>
    <w:rsid w:val="00543A4D"/>
    <w:rsid w:val="00543BDA"/>
    <w:rsid w:val="00544B67"/>
    <w:rsid w:val="0054522E"/>
    <w:rsid w:val="00545C8D"/>
    <w:rsid w:val="00546147"/>
    <w:rsid w:val="00547016"/>
    <w:rsid w:val="005472EC"/>
    <w:rsid w:val="00547429"/>
    <w:rsid w:val="00547ABC"/>
    <w:rsid w:val="00550DF5"/>
    <w:rsid w:val="0055258C"/>
    <w:rsid w:val="00553A19"/>
    <w:rsid w:val="00554181"/>
    <w:rsid w:val="00555CF8"/>
    <w:rsid w:val="00556609"/>
    <w:rsid w:val="0056118B"/>
    <w:rsid w:val="0056204A"/>
    <w:rsid w:val="00562064"/>
    <w:rsid w:val="0056246B"/>
    <w:rsid w:val="0056380F"/>
    <w:rsid w:val="00563C2E"/>
    <w:rsid w:val="00564059"/>
    <w:rsid w:val="0056414E"/>
    <w:rsid w:val="0056463C"/>
    <w:rsid w:val="00564903"/>
    <w:rsid w:val="00564F29"/>
    <w:rsid w:val="005660EA"/>
    <w:rsid w:val="00567FAC"/>
    <w:rsid w:val="00570138"/>
    <w:rsid w:val="0057017E"/>
    <w:rsid w:val="00572455"/>
    <w:rsid w:val="00572D60"/>
    <w:rsid w:val="00573D10"/>
    <w:rsid w:val="0057412F"/>
    <w:rsid w:val="00574910"/>
    <w:rsid w:val="0057507E"/>
    <w:rsid w:val="005758FA"/>
    <w:rsid w:val="00576C6B"/>
    <w:rsid w:val="00576C95"/>
    <w:rsid w:val="005778E5"/>
    <w:rsid w:val="00577B03"/>
    <w:rsid w:val="00577FC3"/>
    <w:rsid w:val="0058141E"/>
    <w:rsid w:val="005816D9"/>
    <w:rsid w:val="00581DAB"/>
    <w:rsid w:val="00582CFB"/>
    <w:rsid w:val="005846C4"/>
    <w:rsid w:val="00584E36"/>
    <w:rsid w:val="00585979"/>
    <w:rsid w:val="00586808"/>
    <w:rsid w:val="00586CD4"/>
    <w:rsid w:val="00586D4B"/>
    <w:rsid w:val="0058782F"/>
    <w:rsid w:val="005904AF"/>
    <w:rsid w:val="00591737"/>
    <w:rsid w:val="00592C0D"/>
    <w:rsid w:val="00594A04"/>
    <w:rsid w:val="00594D90"/>
    <w:rsid w:val="005961B4"/>
    <w:rsid w:val="00596987"/>
    <w:rsid w:val="005976DA"/>
    <w:rsid w:val="005979A4"/>
    <w:rsid w:val="00597C0C"/>
    <w:rsid w:val="00597DC6"/>
    <w:rsid w:val="005A02EB"/>
    <w:rsid w:val="005A087A"/>
    <w:rsid w:val="005A10C8"/>
    <w:rsid w:val="005A2C7F"/>
    <w:rsid w:val="005A2E8C"/>
    <w:rsid w:val="005A3023"/>
    <w:rsid w:val="005A3732"/>
    <w:rsid w:val="005A3B6C"/>
    <w:rsid w:val="005A4B24"/>
    <w:rsid w:val="005A65FD"/>
    <w:rsid w:val="005A667C"/>
    <w:rsid w:val="005A7DEC"/>
    <w:rsid w:val="005B0427"/>
    <w:rsid w:val="005B13DF"/>
    <w:rsid w:val="005B236E"/>
    <w:rsid w:val="005B2E82"/>
    <w:rsid w:val="005B3754"/>
    <w:rsid w:val="005B3908"/>
    <w:rsid w:val="005B395F"/>
    <w:rsid w:val="005B60F7"/>
    <w:rsid w:val="005B6234"/>
    <w:rsid w:val="005B6AE5"/>
    <w:rsid w:val="005B6E5F"/>
    <w:rsid w:val="005B7B45"/>
    <w:rsid w:val="005C205F"/>
    <w:rsid w:val="005C2067"/>
    <w:rsid w:val="005C5345"/>
    <w:rsid w:val="005C5B2C"/>
    <w:rsid w:val="005C5CAE"/>
    <w:rsid w:val="005C737B"/>
    <w:rsid w:val="005C7F39"/>
    <w:rsid w:val="005D029F"/>
    <w:rsid w:val="005D0721"/>
    <w:rsid w:val="005D126C"/>
    <w:rsid w:val="005D289D"/>
    <w:rsid w:val="005D2FD0"/>
    <w:rsid w:val="005D3967"/>
    <w:rsid w:val="005D40FF"/>
    <w:rsid w:val="005D4905"/>
    <w:rsid w:val="005D4A70"/>
    <w:rsid w:val="005D4C64"/>
    <w:rsid w:val="005D4E34"/>
    <w:rsid w:val="005D5282"/>
    <w:rsid w:val="005D6F60"/>
    <w:rsid w:val="005D73B9"/>
    <w:rsid w:val="005D759A"/>
    <w:rsid w:val="005E021F"/>
    <w:rsid w:val="005E17E3"/>
    <w:rsid w:val="005E2069"/>
    <w:rsid w:val="005E2245"/>
    <w:rsid w:val="005E273D"/>
    <w:rsid w:val="005E2D9A"/>
    <w:rsid w:val="005E306A"/>
    <w:rsid w:val="005E3314"/>
    <w:rsid w:val="005E4065"/>
    <w:rsid w:val="005E4E50"/>
    <w:rsid w:val="005E4EF3"/>
    <w:rsid w:val="005E4FD1"/>
    <w:rsid w:val="005E57A7"/>
    <w:rsid w:val="005E6D96"/>
    <w:rsid w:val="005E7739"/>
    <w:rsid w:val="005E7BE1"/>
    <w:rsid w:val="005F26B3"/>
    <w:rsid w:val="005F27B3"/>
    <w:rsid w:val="005F2B36"/>
    <w:rsid w:val="005F2D83"/>
    <w:rsid w:val="005F52C2"/>
    <w:rsid w:val="005F5496"/>
    <w:rsid w:val="005F60D6"/>
    <w:rsid w:val="005F6190"/>
    <w:rsid w:val="005F78E1"/>
    <w:rsid w:val="006004C8"/>
    <w:rsid w:val="00600702"/>
    <w:rsid w:val="00600D37"/>
    <w:rsid w:val="006037DE"/>
    <w:rsid w:val="00603A93"/>
    <w:rsid w:val="006067B0"/>
    <w:rsid w:val="00606A69"/>
    <w:rsid w:val="0061184F"/>
    <w:rsid w:val="00612C1E"/>
    <w:rsid w:val="00613CC9"/>
    <w:rsid w:val="00614047"/>
    <w:rsid w:val="00614090"/>
    <w:rsid w:val="0061423B"/>
    <w:rsid w:val="00615906"/>
    <w:rsid w:val="00616837"/>
    <w:rsid w:val="006213C1"/>
    <w:rsid w:val="00621A31"/>
    <w:rsid w:val="00622490"/>
    <w:rsid w:val="00622ED0"/>
    <w:rsid w:val="00623285"/>
    <w:rsid w:val="00624386"/>
    <w:rsid w:val="00626A6C"/>
    <w:rsid w:val="00627303"/>
    <w:rsid w:val="006274F7"/>
    <w:rsid w:val="00630063"/>
    <w:rsid w:val="00631061"/>
    <w:rsid w:val="00631D34"/>
    <w:rsid w:val="00632AF9"/>
    <w:rsid w:val="006330FE"/>
    <w:rsid w:val="00637C4E"/>
    <w:rsid w:val="00640C56"/>
    <w:rsid w:val="00640DED"/>
    <w:rsid w:val="0064117C"/>
    <w:rsid w:val="00641188"/>
    <w:rsid w:val="0064135B"/>
    <w:rsid w:val="00641D2C"/>
    <w:rsid w:val="00642889"/>
    <w:rsid w:val="00642AE2"/>
    <w:rsid w:val="006435AA"/>
    <w:rsid w:val="00643CA8"/>
    <w:rsid w:val="00645048"/>
    <w:rsid w:val="006456B4"/>
    <w:rsid w:val="006462B5"/>
    <w:rsid w:val="00647D2F"/>
    <w:rsid w:val="00647F33"/>
    <w:rsid w:val="0065146D"/>
    <w:rsid w:val="006528F6"/>
    <w:rsid w:val="00653A80"/>
    <w:rsid w:val="0065488E"/>
    <w:rsid w:val="00655EA8"/>
    <w:rsid w:val="006600A3"/>
    <w:rsid w:val="006614DE"/>
    <w:rsid w:val="0066168B"/>
    <w:rsid w:val="00661DA7"/>
    <w:rsid w:val="00662076"/>
    <w:rsid w:val="00662615"/>
    <w:rsid w:val="00665CA0"/>
    <w:rsid w:val="00665F71"/>
    <w:rsid w:val="0066659B"/>
    <w:rsid w:val="00666EAB"/>
    <w:rsid w:val="0066746C"/>
    <w:rsid w:val="00667774"/>
    <w:rsid w:val="00670850"/>
    <w:rsid w:val="006709FD"/>
    <w:rsid w:val="00671CC0"/>
    <w:rsid w:val="00673E11"/>
    <w:rsid w:val="006741D1"/>
    <w:rsid w:val="00675E8C"/>
    <w:rsid w:val="006768E5"/>
    <w:rsid w:val="00677153"/>
    <w:rsid w:val="0067779F"/>
    <w:rsid w:val="00680CC7"/>
    <w:rsid w:val="00680DA1"/>
    <w:rsid w:val="0068213B"/>
    <w:rsid w:val="006838DA"/>
    <w:rsid w:val="00684F19"/>
    <w:rsid w:val="00685831"/>
    <w:rsid w:val="006862AA"/>
    <w:rsid w:val="006862EE"/>
    <w:rsid w:val="0068649D"/>
    <w:rsid w:val="00686EBD"/>
    <w:rsid w:val="006907BD"/>
    <w:rsid w:val="006909C9"/>
    <w:rsid w:val="00690D49"/>
    <w:rsid w:val="00691502"/>
    <w:rsid w:val="00691C12"/>
    <w:rsid w:val="00691EC0"/>
    <w:rsid w:val="006924BB"/>
    <w:rsid w:val="006928AE"/>
    <w:rsid w:val="00692BB2"/>
    <w:rsid w:val="00692DB4"/>
    <w:rsid w:val="00695373"/>
    <w:rsid w:val="006964DC"/>
    <w:rsid w:val="006965CB"/>
    <w:rsid w:val="00696AA8"/>
    <w:rsid w:val="00697017"/>
    <w:rsid w:val="0069767B"/>
    <w:rsid w:val="006A15AD"/>
    <w:rsid w:val="006A2B89"/>
    <w:rsid w:val="006A2DE5"/>
    <w:rsid w:val="006A3215"/>
    <w:rsid w:val="006A3A3C"/>
    <w:rsid w:val="006A3F1B"/>
    <w:rsid w:val="006A4E2D"/>
    <w:rsid w:val="006A7579"/>
    <w:rsid w:val="006B04AD"/>
    <w:rsid w:val="006B2572"/>
    <w:rsid w:val="006B26CF"/>
    <w:rsid w:val="006B2D9F"/>
    <w:rsid w:val="006B2E29"/>
    <w:rsid w:val="006B4D30"/>
    <w:rsid w:val="006B5C37"/>
    <w:rsid w:val="006C17B5"/>
    <w:rsid w:val="006C183E"/>
    <w:rsid w:val="006C205A"/>
    <w:rsid w:val="006C2A25"/>
    <w:rsid w:val="006C3469"/>
    <w:rsid w:val="006C3794"/>
    <w:rsid w:val="006C5AE5"/>
    <w:rsid w:val="006C6492"/>
    <w:rsid w:val="006C6588"/>
    <w:rsid w:val="006C6B0B"/>
    <w:rsid w:val="006C70DF"/>
    <w:rsid w:val="006C7C54"/>
    <w:rsid w:val="006D18C0"/>
    <w:rsid w:val="006D1D81"/>
    <w:rsid w:val="006D1EC7"/>
    <w:rsid w:val="006D2FFF"/>
    <w:rsid w:val="006D3479"/>
    <w:rsid w:val="006D3DD6"/>
    <w:rsid w:val="006D41C8"/>
    <w:rsid w:val="006D44DB"/>
    <w:rsid w:val="006D5667"/>
    <w:rsid w:val="006D607F"/>
    <w:rsid w:val="006D7D9C"/>
    <w:rsid w:val="006E039E"/>
    <w:rsid w:val="006E2113"/>
    <w:rsid w:val="006E47AC"/>
    <w:rsid w:val="006E4C77"/>
    <w:rsid w:val="006E6144"/>
    <w:rsid w:val="006F033E"/>
    <w:rsid w:val="006F04D1"/>
    <w:rsid w:val="006F1F34"/>
    <w:rsid w:val="006F26FF"/>
    <w:rsid w:val="006F45E8"/>
    <w:rsid w:val="006F5735"/>
    <w:rsid w:val="006F6186"/>
    <w:rsid w:val="006F7598"/>
    <w:rsid w:val="00702FB1"/>
    <w:rsid w:val="00703D60"/>
    <w:rsid w:val="007041ED"/>
    <w:rsid w:val="00705104"/>
    <w:rsid w:val="00705A64"/>
    <w:rsid w:val="007067E5"/>
    <w:rsid w:val="00707812"/>
    <w:rsid w:val="00707BA6"/>
    <w:rsid w:val="007104A8"/>
    <w:rsid w:val="007105F6"/>
    <w:rsid w:val="007108A5"/>
    <w:rsid w:val="00712422"/>
    <w:rsid w:val="00712AEF"/>
    <w:rsid w:val="00712E1C"/>
    <w:rsid w:val="007134A1"/>
    <w:rsid w:val="00713C1F"/>
    <w:rsid w:val="00713C60"/>
    <w:rsid w:val="00714446"/>
    <w:rsid w:val="007148FE"/>
    <w:rsid w:val="00714C68"/>
    <w:rsid w:val="00716518"/>
    <w:rsid w:val="00720362"/>
    <w:rsid w:val="00720629"/>
    <w:rsid w:val="00720D6B"/>
    <w:rsid w:val="00721B7A"/>
    <w:rsid w:val="00721E84"/>
    <w:rsid w:val="007246B5"/>
    <w:rsid w:val="00725967"/>
    <w:rsid w:val="00725D25"/>
    <w:rsid w:val="007318E7"/>
    <w:rsid w:val="00731F6A"/>
    <w:rsid w:val="007321C1"/>
    <w:rsid w:val="00732E55"/>
    <w:rsid w:val="007367F7"/>
    <w:rsid w:val="00736FC8"/>
    <w:rsid w:val="007371B7"/>
    <w:rsid w:val="00740FF6"/>
    <w:rsid w:val="00741092"/>
    <w:rsid w:val="00741DD1"/>
    <w:rsid w:val="00743086"/>
    <w:rsid w:val="00743740"/>
    <w:rsid w:val="00743DF2"/>
    <w:rsid w:val="0074455A"/>
    <w:rsid w:val="007451D9"/>
    <w:rsid w:val="007458E1"/>
    <w:rsid w:val="00745AE1"/>
    <w:rsid w:val="00746FA6"/>
    <w:rsid w:val="0075087E"/>
    <w:rsid w:val="00750AC9"/>
    <w:rsid w:val="007517BD"/>
    <w:rsid w:val="0075198E"/>
    <w:rsid w:val="00751EB4"/>
    <w:rsid w:val="00752044"/>
    <w:rsid w:val="00752A92"/>
    <w:rsid w:val="00753037"/>
    <w:rsid w:val="007539D3"/>
    <w:rsid w:val="007627A6"/>
    <w:rsid w:val="0076327E"/>
    <w:rsid w:val="0076356E"/>
    <w:rsid w:val="007635D6"/>
    <w:rsid w:val="00764A03"/>
    <w:rsid w:val="007655F4"/>
    <w:rsid w:val="00765EA6"/>
    <w:rsid w:val="00766B10"/>
    <w:rsid w:val="00767AC1"/>
    <w:rsid w:val="007702E3"/>
    <w:rsid w:val="00771056"/>
    <w:rsid w:val="007712BB"/>
    <w:rsid w:val="0077278B"/>
    <w:rsid w:val="007728C1"/>
    <w:rsid w:val="00772AAE"/>
    <w:rsid w:val="00772E06"/>
    <w:rsid w:val="007732E9"/>
    <w:rsid w:val="007735FB"/>
    <w:rsid w:val="007747EC"/>
    <w:rsid w:val="007753A0"/>
    <w:rsid w:val="007758BA"/>
    <w:rsid w:val="00777382"/>
    <w:rsid w:val="007805B9"/>
    <w:rsid w:val="00781768"/>
    <w:rsid w:val="00783308"/>
    <w:rsid w:val="00783B73"/>
    <w:rsid w:val="00786341"/>
    <w:rsid w:val="007867E3"/>
    <w:rsid w:val="00787787"/>
    <w:rsid w:val="00787FEA"/>
    <w:rsid w:val="0079427D"/>
    <w:rsid w:val="00794D51"/>
    <w:rsid w:val="00795941"/>
    <w:rsid w:val="00796E8C"/>
    <w:rsid w:val="00797ECA"/>
    <w:rsid w:val="00797FCA"/>
    <w:rsid w:val="007A0322"/>
    <w:rsid w:val="007A05BA"/>
    <w:rsid w:val="007A162C"/>
    <w:rsid w:val="007A1F19"/>
    <w:rsid w:val="007A39F0"/>
    <w:rsid w:val="007A3A2B"/>
    <w:rsid w:val="007A3DFE"/>
    <w:rsid w:val="007A3EE4"/>
    <w:rsid w:val="007A40A7"/>
    <w:rsid w:val="007A40FB"/>
    <w:rsid w:val="007A422F"/>
    <w:rsid w:val="007A542B"/>
    <w:rsid w:val="007A54BB"/>
    <w:rsid w:val="007A5C9C"/>
    <w:rsid w:val="007A6A4F"/>
    <w:rsid w:val="007A7978"/>
    <w:rsid w:val="007A7B48"/>
    <w:rsid w:val="007B072D"/>
    <w:rsid w:val="007B1651"/>
    <w:rsid w:val="007B2462"/>
    <w:rsid w:val="007B278B"/>
    <w:rsid w:val="007B3058"/>
    <w:rsid w:val="007B321C"/>
    <w:rsid w:val="007B390D"/>
    <w:rsid w:val="007B3956"/>
    <w:rsid w:val="007B3E34"/>
    <w:rsid w:val="007B3E3C"/>
    <w:rsid w:val="007B4245"/>
    <w:rsid w:val="007B458C"/>
    <w:rsid w:val="007B5533"/>
    <w:rsid w:val="007B7254"/>
    <w:rsid w:val="007C021C"/>
    <w:rsid w:val="007C06FF"/>
    <w:rsid w:val="007C0B57"/>
    <w:rsid w:val="007C2003"/>
    <w:rsid w:val="007C2483"/>
    <w:rsid w:val="007C2CC4"/>
    <w:rsid w:val="007C3582"/>
    <w:rsid w:val="007C3E8F"/>
    <w:rsid w:val="007C4B85"/>
    <w:rsid w:val="007C6B88"/>
    <w:rsid w:val="007C6D05"/>
    <w:rsid w:val="007C773C"/>
    <w:rsid w:val="007C7FF9"/>
    <w:rsid w:val="007D075B"/>
    <w:rsid w:val="007D0FF6"/>
    <w:rsid w:val="007D1029"/>
    <w:rsid w:val="007D1BB8"/>
    <w:rsid w:val="007D1E26"/>
    <w:rsid w:val="007D1EC2"/>
    <w:rsid w:val="007D2068"/>
    <w:rsid w:val="007D2858"/>
    <w:rsid w:val="007D2BB1"/>
    <w:rsid w:val="007D2D80"/>
    <w:rsid w:val="007D3C31"/>
    <w:rsid w:val="007D49F1"/>
    <w:rsid w:val="007D4E7B"/>
    <w:rsid w:val="007D6DA9"/>
    <w:rsid w:val="007E05D6"/>
    <w:rsid w:val="007E0E89"/>
    <w:rsid w:val="007E1426"/>
    <w:rsid w:val="007E1A21"/>
    <w:rsid w:val="007E1EFD"/>
    <w:rsid w:val="007E252B"/>
    <w:rsid w:val="007E2AEF"/>
    <w:rsid w:val="007E2E60"/>
    <w:rsid w:val="007E394D"/>
    <w:rsid w:val="007E4728"/>
    <w:rsid w:val="007E498C"/>
    <w:rsid w:val="007E52EA"/>
    <w:rsid w:val="007E54CF"/>
    <w:rsid w:val="007E5A0A"/>
    <w:rsid w:val="007E6721"/>
    <w:rsid w:val="007E70DB"/>
    <w:rsid w:val="007E748A"/>
    <w:rsid w:val="007F0052"/>
    <w:rsid w:val="007F1B0C"/>
    <w:rsid w:val="007F1FBA"/>
    <w:rsid w:val="007F2732"/>
    <w:rsid w:val="007F4B7C"/>
    <w:rsid w:val="007F5F34"/>
    <w:rsid w:val="007F663A"/>
    <w:rsid w:val="007F703C"/>
    <w:rsid w:val="0080074B"/>
    <w:rsid w:val="008017E4"/>
    <w:rsid w:val="00801805"/>
    <w:rsid w:val="00802BDF"/>
    <w:rsid w:val="00804814"/>
    <w:rsid w:val="00804988"/>
    <w:rsid w:val="0080505F"/>
    <w:rsid w:val="008052BF"/>
    <w:rsid w:val="0080645D"/>
    <w:rsid w:val="008073CB"/>
    <w:rsid w:val="008074EF"/>
    <w:rsid w:val="0080755D"/>
    <w:rsid w:val="008079D8"/>
    <w:rsid w:val="00811575"/>
    <w:rsid w:val="00811A79"/>
    <w:rsid w:val="00811CC4"/>
    <w:rsid w:val="008131B5"/>
    <w:rsid w:val="00813D29"/>
    <w:rsid w:val="00814860"/>
    <w:rsid w:val="00817B4D"/>
    <w:rsid w:val="008200F6"/>
    <w:rsid w:val="008213FA"/>
    <w:rsid w:val="008226F4"/>
    <w:rsid w:val="008232B0"/>
    <w:rsid w:val="00823AD3"/>
    <w:rsid w:val="00824254"/>
    <w:rsid w:val="008246CD"/>
    <w:rsid w:val="00824CB2"/>
    <w:rsid w:val="008256C4"/>
    <w:rsid w:val="008259BA"/>
    <w:rsid w:val="00826240"/>
    <w:rsid w:val="008262BA"/>
    <w:rsid w:val="008267EC"/>
    <w:rsid w:val="00826A73"/>
    <w:rsid w:val="00826E62"/>
    <w:rsid w:val="0082770E"/>
    <w:rsid w:val="008305EB"/>
    <w:rsid w:val="00830A97"/>
    <w:rsid w:val="00830CBA"/>
    <w:rsid w:val="00832E0B"/>
    <w:rsid w:val="00833146"/>
    <w:rsid w:val="0083368A"/>
    <w:rsid w:val="0083521D"/>
    <w:rsid w:val="008363D8"/>
    <w:rsid w:val="00837671"/>
    <w:rsid w:val="00840189"/>
    <w:rsid w:val="008404B2"/>
    <w:rsid w:val="00841B7F"/>
    <w:rsid w:val="00842D2E"/>
    <w:rsid w:val="00843252"/>
    <w:rsid w:val="00843DBE"/>
    <w:rsid w:val="008447A6"/>
    <w:rsid w:val="00846914"/>
    <w:rsid w:val="00846FE7"/>
    <w:rsid w:val="00847251"/>
    <w:rsid w:val="00847D9D"/>
    <w:rsid w:val="008502EF"/>
    <w:rsid w:val="0085075F"/>
    <w:rsid w:val="00850A05"/>
    <w:rsid w:val="0085116F"/>
    <w:rsid w:val="00852155"/>
    <w:rsid w:val="0085233F"/>
    <w:rsid w:val="00852958"/>
    <w:rsid w:val="00854093"/>
    <w:rsid w:val="0085456F"/>
    <w:rsid w:val="00854877"/>
    <w:rsid w:val="00855F67"/>
    <w:rsid w:val="00855FE6"/>
    <w:rsid w:val="00856662"/>
    <w:rsid w:val="00856BC7"/>
    <w:rsid w:val="00856BE0"/>
    <w:rsid w:val="00857417"/>
    <w:rsid w:val="008627F7"/>
    <w:rsid w:val="00862A56"/>
    <w:rsid w:val="0086340F"/>
    <w:rsid w:val="00863ED8"/>
    <w:rsid w:val="00864306"/>
    <w:rsid w:val="00865200"/>
    <w:rsid w:val="008656A6"/>
    <w:rsid w:val="00865FD8"/>
    <w:rsid w:val="008660A4"/>
    <w:rsid w:val="00866B76"/>
    <w:rsid w:val="00870B50"/>
    <w:rsid w:val="008710A2"/>
    <w:rsid w:val="00872401"/>
    <w:rsid w:val="008735CA"/>
    <w:rsid w:val="0087447F"/>
    <w:rsid w:val="008744F7"/>
    <w:rsid w:val="00874D3B"/>
    <w:rsid w:val="00875101"/>
    <w:rsid w:val="00876E8A"/>
    <w:rsid w:val="0087707B"/>
    <w:rsid w:val="00877E80"/>
    <w:rsid w:val="00881DC0"/>
    <w:rsid w:val="0088243C"/>
    <w:rsid w:val="00882B10"/>
    <w:rsid w:val="00882D16"/>
    <w:rsid w:val="00883558"/>
    <w:rsid w:val="00884BE2"/>
    <w:rsid w:val="00885434"/>
    <w:rsid w:val="008913BF"/>
    <w:rsid w:val="00891C17"/>
    <w:rsid w:val="0089202D"/>
    <w:rsid w:val="00892EEF"/>
    <w:rsid w:val="00894CFD"/>
    <w:rsid w:val="0089728C"/>
    <w:rsid w:val="008974D5"/>
    <w:rsid w:val="008A0999"/>
    <w:rsid w:val="008A2D05"/>
    <w:rsid w:val="008A3D16"/>
    <w:rsid w:val="008A4025"/>
    <w:rsid w:val="008A4F57"/>
    <w:rsid w:val="008A4FBA"/>
    <w:rsid w:val="008A521B"/>
    <w:rsid w:val="008A574A"/>
    <w:rsid w:val="008A5C13"/>
    <w:rsid w:val="008A6A32"/>
    <w:rsid w:val="008A6AE6"/>
    <w:rsid w:val="008A7B3A"/>
    <w:rsid w:val="008B146F"/>
    <w:rsid w:val="008B418D"/>
    <w:rsid w:val="008B4BCE"/>
    <w:rsid w:val="008B4C90"/>
    <w:rsid w:val="008B5414"/>
    <w:rsid w:val="008B5E63"/>
    <w:rsid w:val="008B6769"/>
    <w:rsid w:val="008B7143"/>
    <w:rsid w:val="008B7F79"/>
    <w:rsid w:val="008B7FD2"/>
    <w:rsid w:val="008C2A77"/>
    <w:rsid w:val="008C475C"/>
    <w:rsid w:val="008C5303"/>
    <w:rsid w:val="008C577B"/>
    <w:rsid w:val="008C5AFB"/>
    <w:rsid w:val="008C65D7"/>
    <w:rsid w:val="008C67DD"/>
    <w:rsid w:val="008C78AC"/>
    <w:rsid w:val="008C7A5A"/>
    <w:rsid w:val="008D0B9C"/>
    <w:rsid w:val="008D26FB"/>
    <w:rsid w:val="008D2B30"/>
    <w:rsid w:val="008D349B"/>
    <w:rsid w:val="008D353F"/>
    <w:rsid w:val="008D395C"/>
    <w:rsid w:val="008D4911"/>
    <w:rsid w:val="008D7338"/>
    <w:rsid w:val="008D7909"/>
    <w:rsid w:val="008E4113"/>
    <w:rsid w:val="008E5560"/>
    <w:rsid w:val="008E5A66"/>
    <w:rsid w:val="008E79EB"/>
    <w:rsid w:val="008E7F8E"/>
    <w:rsid w:val="008F012B"/>
    <w:rsid w:val="008F14A8"/>
    <w:rsid w:val="008F211D"/>
    <w:rsid w:val="008F23ED"/>
    <w:rsid w:val="008F337A"/>
    <w:rsid w:val="008F52AA"/>
    <w:rsid w:val="008F65E4"/>
    <w:rsid w:val="008F7FBC"/>
    <w:rsid w:val="00900611"/>
    <w:rsid w:val="00900FDF"/>
    <w:rsid w:val="00901D91"/>
    <w:rsid w:val="00902B4F"/>
    <w:rsid w:val="0090488E"/>
    <w:rsid w:val="009070C0"/>
    <w:rsid w:val="0091168D"/>
    <w:rsid w:val="009117FA"/>
    <w:rsid w:val="009119D7"/>
    <w:rsid w:val="00912287"/>
    <w:rsid w:val="009129D3"/>
    <w:rsid w:val="00916026"/>
    <w:rsid w:val="009162B0"/>
    <w:rsid w:val="00916D3E"/>
    <w:rsid w:val="00916DD6"/>
    <w:rsid w:val="00917C99"/>
    <w:rsid w:val="009203C6"/>
    <w:rsid w:val="00920BC1"/>
    <w:rsid w:val="00920BFC"/>
    <w:rsid w:val="00921AF3"/>
    <w:rsid w:val="00921C90"/>
    <w:rsid w:val="00924BA1"/>
    <w:rsid w:val="00924CC1"/>
    <w:rsid w:val="00926651"/>
    <w:rsid w:val="009266EA"/>
    <w:rsid w:val="009272A7"/>
    <w:rsid w:val="009302B7"/>
    <w:rsid w:val="0093036F"/>
    <w:rsid w:val="00930FFB"/>
    <w:rsid w:val="00931849"/>
    <w:rsid w:val="00932782"/>
    <w:rsid w:val="00932DBF"/>
    <w:rsid w:val="009330CD"/>
    <w:rsid w:val="00935F0F"/>
    <w:rsid w:val="00935F50"/>
    <w:rsid w:val="00936453"/>
    <w:rsid w:val="0094130C"/>
    <w:rsid w:val="009420FD"/>
    <w:rsid w:val="009424BC"/>
    <w:rsid w:val="00943246"/>
    <w:rsid w:val="009440D8"/>
    <w:rsid w:val="0094581A"/>
    <w:rsid w:val="00945B95"/>
    <w:rsid w:val="00947118"/>
    <w:rsid w:val="009477D3"/>
    <w:rsid w:val="00947D90"/>
    <w:rsid w:val="00951E48"/>
    <w:rsid w:val="00951EB8"/>
    <w:rsid w:val="0095436D"/>
    <w:rsid w:val="009561C3"/>
    <w:rsid w:val="0095686D"/>
    <w:rsid w:val="0096062F"/>
    <w:rsid w:val="0096066E"/>
    <w:rsid w:val="00960851"/>
    <w:rsid w:val="00961CFB"/>
    <w:rsid w:val="00961E69"/>
    <w:rsid w:val="00962E8D"/>
    <w:rsid w:val="0096325B"/>
    <w:rsid w:val="009635C9"/>
    <w:rsid w:val="0096448A"/>
    <w:rsid w:val="00964714"/>
    <w:rsid w:val="009648DB"/>
    <w:rsid w:val="00966624"/>
    <w:rsid w:val="00966BB6"/>
    <w:rsid w:val="00967BE5"/>
    <w:rsid w:val="00970081"/>
    <w:rsid w:val="00970D34"/>
    <w:rsid w:val="00971067"/>
    <w:rsid w:val="00971977"/>
    <w:rsid w:val="00971AEC"/>
    <w:rsid w:val="00971CBC"/>
    <w:rsid w:val="00973CA2"/>
    <w:rsid w:val="009740CA"/>
    <w:rsid w:val="00974AE2"/>
    <w:rsid w:val="00980634"/>
    <w:rsid w:val="00980FCE"/>
    <w:rsid w:val="009810D3"/>
    <w:rsid w:val="009826FE"/>
    <w:rsid w:val="0098337D"/>
    <w:rsid w:val="009855A3"/>
    <w:rsid w:val="00986838"/>
    <w:rsid w:val="00987421"/>
    <w:rsid w:val="0099071B"/>
    <w:rsid w:val="00992876"/>
    <w:rsid w:val="00992EB9"/>
    <w:rsid w:val="00993637"/>
    <w:rsid w:val="00994164"/>
    <w:rsid w:val="00995D73"/>
    <w:rsid w:val="00995EA9"/>
    <w:rsid w:val="009964A6"/>
    <w:rsid w:val="009973D3"/>
    <w:rsid w:val="009975AC"/>
    <w:rsid w:val="009A03DB"/>
    <w:rsid w:val="009A119C"/>
    <w:rsid w:val="009A1AFF"/>
    <w:rsid w:val="009A2BF5"/>
    <w:rsid w:val="009A3171"/>
    <w:rsid w:val="009A33DD"/>
    <w:rsid w:val="009A3E2F"/>
    <w:rsid w:val="009A4233"/>
    <w:rsid w:val="009A43F9"/>
    <w:rsid w:val="009A54FC"/>
    <w:rsid w:val="009A62A7"/>
    <w:rsid w:val="009A6933"/>
    <w:rsid w:val="009A7D42"/>
    <w:rsid w:val="009A7D9B"/>
    <w:rsid w:val="009B0159"/>
    <w:rsid w:val="009B2118"/>
    <w:rsid w:val="009B260F"/>
    <w:rsid w:val="009B42F0"/>
    <w:rsid w:val="009B43FC"/>
    <w:rsid w:val="009B4B4D"/>
    <w:rsid w:val="009B4DD7"/>
    <w:rsid w:val="009B50ED"/>
    <w:rsid w:val="009B54D2"/>
    <w:rsid w:val="009B5586"/>
    <w:rsid w:val="009B6ED7"/>
    <w:rsid w:val="009B700A"/>
    <w:rsid w:val="009B70ED"/>
    <w:rsid w:val="009B7E3B"/>
    <w:rsid w:val="009B7EDC"/>
    <w:rsid w:val="009B7EE1"/>
    <w:rsid w:val="009B7FB0"/>
    <w:rsid w:val="009C0FFC"/>
    <w:rsid w:val="009C107E"/>
    <w:rsid w:val="009C2603"/>
    <w:rsid w:val="009C2EC3"/>
    <w:rsid w:val="009C2FC5"/>
    <w:rsid w:val="009C478D"/>
    <w:rsid w:val="009C6602"/>
    <w:rsid w:val="009C7A00"/>
    <w:rsid w:val="009D34BF"/>
    <w:rsid w:val="009D3890"/>
    <w:rsid w:val="009D43E6"/>
    <w:rsid w:val="009D5340"/>
    <w:rsid w:val="009D695C"/>
    <w:rsid w:val="009D6BAF"/>
    <w:rsid w:val="009D73E8"/>
    <w:rsid w:val="009E02E7"/>
    <w:rsid w:val="009E039A"/>
    <w:rsid w:val="009E0ECC"/>
    <w:rsid w:val="009E168F"/>
    <w:rsid w:val="009E1F60"/>
    <w:rsid w:val="009E27DD"/>
    <w:rsid w:val="009E295D"/>
    <w:rsid w:val="009E4185"/>
    <w:rsid w:val="009E42C4"/>
    <w:rsid w:val="009E4356"/>
    <w:rsid w:val="009E4C4E"/>
    <w:rsid w:val="009E5962"/>
    <w:rsid w:val="009E6DB7"/>
    <w:rsid w:val="009E7D35"/>
    <w:rsid w:val="009F0661"/>
    <w:rsid w:val="009F176F"/>
    <w:rsid w:val="009F17E3"/>
    <w:rsid w:val="009F2E6B"/>
    <w:rsid w:val="009F3B1C"/>
    <w:rsid w:val="009F4464"/>
    <w:rsid w:val="009F4B05"/>
    <w:rsid w:val="009F58FD"/>
    <w:rsid w:val="009F6028"/>
    <w:rsid w:val="009F773F"/>
    <w:rsid w:val="00A00D1B"/>
    <w:rsid w:val="00A00D8F"/>
    <w:rsid w:val="00A014F6"/>
    <w:rsid w:val="00A01C6E"/>
    <w:rsid w:val="00A02253"/>
    <w:rsid w:val="00A02D0F"/>
    <w:rsid w:val="00A03728"/>
    <w:rsid w:val="00A03E04"/>
    <w:rsid w:val="00A0433D"/>
    <w:rsid w:val="00A04B3F"/>
    <w:rsid w:val="00A05A35"/>
    <w:rsid w:val="00A0685C"/>
    <w:rsid w:val="00A06A25"/>
    <w:rsid w:val="00A06F5D"/>
    <w:rsid w:val="00A07249"/>
    <w:rsid w:val="00A075D5"/>
    <w:rsid w:val="00A077D7"/>
    <w:rsid w:val="00A07E72"/>
    <w:rsid w:val="00A109D1"/>
    <w:rsid w:val="00A13971"/>
    <w:rsid w:val="00A14D3F"/>
    <w:rsid w:val="00A15247"/>
    <w:rsid w:val="00A16E29"/>
    <w:rsid w:val="00A17231"/>
    <w:rsid w:val="00A172EA"/>
    <w:rsid w:val="00A17748"/>
    <w:rsid w:val="00A20999"/>
    <w:rsid w:val="00A20FFD"/>
    <w:rsid w:val="00A21DF0"/>
    <w:rsid w:val="00A22980"/>
    <w:rsid w:val="00A2307C"/>
    <w:rsid w:val="00A23C88"/>
    <w:rsid w:val="00A23E5C"/>
    <w:rsid w:val="00A24344"/>
    <w:rsid w:val="00A24592"/>
    <w:rsid w:val="00A264FC"/>
    <w:rsid w:val="00A26AFD"/>
    <w:rsid w:val="00A27E14"/>
    <w:rsid w:val="00A30100"/>
    <w:rsid w:val="00A30128"/>
    <w:rsid w:val="00A3332D"/>
    <w:rsid w:val="00A33444"/>
    <w:rsid w:val="00A33BB3"/>
    <w:rsid w:val="00A35ACB"/>
    <w:rsid w:val="00A35C20"/>
    <w:rsid w:val="00A36453"/>
    <w:rsid w:val="00A37091"/>
    <w:rsid w:val="00A37F08"/>
    <w:rsid w:val="00A41542"/>
    <w:rsid w:val="00A42362"/>
    <w:rsid w:val="00A42567"/>
    <w:rsid w:val="00A42BEE"/>
    <w:rsid w:val="00A45B74"/>
    <w:rsid w:val="00A463B0"/>
    <w:rsid w:val="00A51520"/>
    <w:rsid w:val="00A5305F"/>
    <w:rsid w:val="00A5373B"/>
    <w:rsid w:val="00A53A5C"/>
    <w:rsid w:val="00A53F0A"/>
    <w:rsid w:val="00A547CD"/>
    <w:rsid w:val="00A5561E"/>
    <w:rsid w:val="00A55B0E"/>
    <w:rsid w:val="00A55F0A"/>
    <w:rsid w:val="00A5639C"/>
    <w:rsid w:val="00A60193"/>
    <w:rsid w:val="00A611F2"/>
    <w:rsid w:val="00A617CE"/>
    <w:rsid w:val="00A61FCE"/>
    <w:rsid w:val="00A624C2"/>
    <w:rsid w:val="00A626AA"/>
    <w:rsid w:val="00A62FC1"/>
    <w:rsid w:val="00A633DC"/>
    <w:rsid w:val="00A64946"/>
    <w:rsid w:val="00A6495B"/>
    <w:rsid w:val="00A64F1E"/>
    <w:rsid w:val="00A65144"/>
    <w:rsid w:val="00A65AD5"/>
    <w:rsid w:val="00A65B1F"/>
    <w:rsid w:val="00A66E47"/>
    <w:rsid w:val="00A6703D"/>
    <w:rsid w:val="00A73CA6"/>
    <w:rsid w:val="00A745F5"/>
    <w:rsid w:val="00A75A72"/>
    <w:rsid w:val="00A80F81"/>
    <w:rsid w:val="00A82B1B"/>
    <w:rsid w:val="00A82F2E"/>
    <w:rsid w:val="00A831D1"/>
    <w:rsid w:val="00A83A20"/>
    <w:rsid w:val="00A83AD8"/>
    <w:rsid w:val="00A84749"/>
    <w:rsid w:val="00A85BB0"/>
    <w:rsid w:val="00A8720F"/>
    <w:rsid w:val="00A90735"/>
    <w:rsid w:val="00A90B34"/>
    <w:rsid w:val="00A916E9"/>
    <w:rsid w:val="00A92702"/>
    <w:rsid w:val="00A92795"/>
    <w:rsid w:val="00A92BCB"/>
    <w:rsid w:val="00A943E7"/>
    <w:rsid w:val="00A94AF0"/>
    <w:rsid w:val="00A95F7A"/>
    <w:rsid w:val="00A967E7"/>
    <w:rsid w:val="00A96D98"/>
    <w:rsid w:val="00A96F55"/>
    <w:rsid w:val="00AA3E31"/>
    <w:rsid w:val="00AA4021"/>
    <w:rsid w:val="00AA43D8"/>
    <w:rsid w:val="00AA4518"/>
    <w:rsid w:val="00AA5C4E"/>
    <w:rsid w:val="00AA6221"/>
    <w:rsid w:val="00AB0300"/>
    <w:rsid w:val="00AB0F49"/>
    <w:rsid w:val="00AB1275"/>
    <w:rsid w:val="00AB2B21"/>
    <w:rsid w:val="00AB2E64"/>
    <w:rsid w:val="00AB48B6"/>
    <w:rsid w:val="00AB5E07"/>
    <w:rsid w:val="00AB67D5"/>
    <w:rsid w:val="00AB6C7A"/>
    <w:rsid w:val="00AC0FB1"/>
    <w:rsid w:val="00AC1541"/>
    <w:rsid w:val="00AC1683"/>
    <w:rsid w:val="00AC2B64"/>
    <w:rsid w:val="00AC4C64"/>
    <w:rsid w:val="00AD04B7"/>
    <w:rsid w:val="00AD0BE0"/>
    <w:rsid w:val="00AD0E43"/>
    <w:rsid w:val="00AD1107"/>
    <w:rsid w:val="00AD339D"/>
    <w:rsid w:val="00AD4461"/>
    <w:rsid w:val="00AD4CD4"/>
    <w:rsid w:val="00AD6327"/>
    <w:rsid w:val="00AD666A"/>
    <w:rsid w:val="00AD6F69"/>
    <w:rsid w:val="00AE0A11"/>
    <w:rsid w:val="00AE0FE3"/>
    <w:rsid w:val="00AE103C"/>
    <w:rsid w:val="00AE1091"/>
    <w:rsid w:val="00AE1746"/>
    <w:rsid w:val="00AE32E7"/>
    <w:rsid w:val="00AE3BA4"/>
    <w:rsid w:val="00AE527E"/>
    <w:rsid w:val="00AE5334"/>
    <w:rsid w:val="00AE7A86"/>
    <w:rsid w:val="00AE7DD8"/>
    <w:rsid w:val="00AE7E81"/>
    <w:rsid w:val="00AF127B"/>
    <w:rsid w:val="00AF20CE"/>
    <w:rsid w:val="00AF20F6"/>
    <w:rsid w:val="00AF2D09"/>
    <w:rsid w:val="00AF4B4C"/>
    <w:rsid w:val="00AF4DD6"/>
    <w:rsid w:val="00AF53A8"/>
    <w:rsid w:val="00AF6A41"/>
    <w:rsid w:val="00AF71D6"/>
    <w:rsid w:val="00AF7CA1"/>
    <w:rsid w:val="00AF7CD2"/>
    <w:rsid w:val="00B00250"/>
    <w:rsid w:val="00B0062B"/>
    <w:rsid w:val="00B0216C"/>
    <w:rsid w:val="00B02843"/>
    <w:rsid w:val="00B03D35"/>
    <w:rsid w:val="00B050C8"/>
    <w:rsid w:val="00B05D00"/>
    <w:rsid w:val="00B060B5"/>
    <w:rsid w:val="00B06683"/>
    <w:rsid w:val="00B0689D"/>
    <w:rsid w:val="00B068CE"/>
    <w:rsid w:val="00B07762"/>
    <w:rsid w:val="00B07AAA"/>
    <w:rsid w:val="00B100F6"/>
    <w:rsid w:val="00B101F5"/>
    <w:rsid w:val="00B10C84"/>
    <w:rsid w:val="00B11C54"/>
    <w:rsid w:val="00B137D5"/>
    <w:rsid w:val="00B16141"/>
    <w:rsid w:val="00B170A1"/>
    <w:rsid w:val="00B210BC"/>
    <w:rsid w:val="00B21770"/>
    <w:rsid w:val="00B218DA"/>
    <w:rsid w:val="00B21C57"/>
    <w:rsid w:val="00B22F8B"/>
    <w:rsid w:val="00B22FBF"/>
    <w:rsid w:val="00B233F9"/>
    <w:rsid w:val="00B236FD"/>
    <w:rsid w:val="00B23AA3"/>
    <w:rsid w:val="00B24097"/>
    <w:rsid w:val="00B2464F"/>
    <w:rsid w:val="00B24D13"/>
    <w:rsid w:val="00B2723F"/>
    <w:rsid w:val="00B30C9E"/>
    <w:rsid w:val="00B314C4"/>
    <w:rsid w:val="00B32A3A"/>
    <w:rsid w:val="00B32DCF"/>
    <w:rsid w:val="00B33287"/>
    <w:rsid w:val="00B335B2"/>
    <w:rsid w:val="00B354EE"/>
    <w:rsid w:val="00B35779"/>
    <w:rsid w:val="00B36266"/>
    <w:rsid w:val="00B363AF"/>
    <w:rsid w:val="00B37396"/>
    <w:rsid w:val="00B40093"/>
    <w:rsid w:val="00B40882"/>
    <w:rsid w:val="00B40BCA"/>
    <w:rsid w:val="00B40DA0"/>
    <w:rsid w:val="00B410E5"/>
    <w:rsid w:val="00B41FB0"/>
    <w:rsid w:val="00B42460"/>
    <w:rsid w:val="00B42650"/>
    <w:rsid w:val="00B42976"/>
    <w:rsid w:val="00B467F4"/>
    <w:rsid w:val="00B46E27"/>
    <w:rsid w:val="00B4747D"/>
    <w:rsid w:val="00B521EF"/>
    <w:rsid w:val="00B52572"/>
    <w:rsid w:val="00B526F4"/>
    <w:rsid w:val="00B52F3D"/>
    <w:rsid w:val="00B53CE4"/>
    <w:rsid w:val="00B544FB"/>
    <w:rsid w:val="00B559BB"/>
    <w:rsid w:val="00B55AD3"/>
    <w:rsid w:val="00B569F6"/>
    <w:rsid w:val="00B56E95"/>
    <w:rsid w:val="00B57F76"/>
    <w:rsid w:val="00B6002A"/>
    <w:rsid w:val="00B605D2"/>
    <w:rsid w:val="00B6063C"/>
    <w:rsid w:val="00B61171"/>
    <w:rsid w:val="00B61554"/>
    <w:rsid w:val="00B61DA3"/>
    <w:rsid w:val="00B63A69"/>
    <w:rsid w:val="00B664DE"/>
    <w:rsid w:val="00B66D10"/>
    <w:rsid w:val="00B67681"/>
    <w:rsid w:val="00B67D05"/>
    <w:rsid w:val="00B743A9"/>
    <w:rsid w:val="00B74DF9"/>
    <w:rsid w:val="00B77AF1"/>
    <w:rsid w:val="00B77D87"/>
    <w:rsid w:val="00B77E4C"/>
    <w:rsid w:val="00B8012B"/>
    <w:rsid w:val="00B81192"/>
    <w:rsid w:val="00B82690"/>
    <w:rsid w:val="00B82884"/>
    <w:rsid w:val="00B82CB9"/>
    <w:rsid w:val="00B83907"/>
    <w:rsid w:val="00B85331"/>
    <w:rsid w:val="00B86C13"/>
    <w:rsid w:val="00B87367"/>
    <w:rsid w:val="00B87F51"/>
    <w:rsid w:val="00B900AF"/>
    <w:rsid w:val="00B90E15"/>
    <w:rsid w:val="00B91380"/>
    <w:rsid w:val="00B92934"/>
    <w:rsid w:val="00B9369E"/>
    <w:rsid w:val="00B9618B"/>
    <w:rsid w:val="00B97935"/>
    <w:rsid w:val="00BA1022"/>
    <w:rsid w:val="00BA14CA"/>
    <w:rsid w:val="00BA25C2"/>
    <w:rsid w:val="00BA28BA"/>
    <w:rsid w:val="00BA2C13"/>
    <w:rsid w:val="00BA38F2"/>
    <w:rsid w:val="00BA3D0D"/>
    <w:rsid w:val="00BA3E55"/>
    <w:rsid w:val="00BA4FBB"/>
    <w:rsid w:val="00BA57AE"/>
    <w:rsid w:val="00BA5AF7"/>
    <w:rsid w:val="00BA5FEF"/>
    <w:rsid w:val="00BA6682"/>
    <w:rsid w:val="00BA6A8A"/>
    <w:rsid w:val="00BA768D"/>
    <w:rsid w:val="00BA79FD"/>
    <w:rsid w:val="00BB119C"/>
    <w:rsid w:val="00BB2355"/>
    <w:rsid w:val="00BB2718"/>
    <w:rsid w:val="00BB2B91"/>
    <w:rsid w:val="00BB2C2D"/>
    <w:rsid w:val="00BB3149"/>
    <w:rsid w:val="00BB5FDA"/>
    <w:rsid w:val="00BC034A"/>
    <w:rsid w:val="00BC0866"/>
    <w:rsid w:val="00BC1C98"/>
    <w:rsid w:val="00BC1FDA"/>
    <w:rsid w:val="00BC27A5"/>
    <w:rsid w:val="00BC4C1C"/>
    <w:rsid w:val="00BC533A"/>
    <w:rsid w:val="00BC5BAA"/>
    <w:rsid w:val="00BC6C70"/>
    <w:rsid w:val="00BC7A01"/>
    <w:rsid w:val="00BD0A6E"/>
    <w:rsid w:val="00BD0BBF"/>
    <w:rsid w:val="00BD22EE"/>
    <w:rsid w:val="00BD7224"/>
    <w:rsid w:val="00BD7D9F"/>
    <w:rsid w:val="00BE0A87"/>
    <w:rsid w:val="00BE0B49"/>
    <w:rsid w:val="00BE3B41"/>
    <w:rsid w:val="00BE546D"/>
    <w:rsid w:val="00BE6563"/>
    <w:rsid w:val="00BF2237"/>
    <w:rsid w:val="00BF2DA5"/>
    <w:rsid w:val="00BF2DD6"/>
    <w:rsid w:val="00BF3003"/>
    <w:rsid w:val="00BF3F2C"/>
    <w:rsid w:val="00BF4199"/>
    <w:rsid w:val="00BF557A"/>
    <w:rsid w:val="00BF5A7C"/>
    <w:rsid w:val="00BF6098"/>
    <w:rsid w:val="00BF6B27"/>
    <w:rsid w:val="00BF7545"/>
    <w:rsid w:val="00C01DBC"/>
    <w:rsid w:val="00C02948"/>
    <w:rsid w:val="00C030AD"/>
    <w:rsid w:val="00C04143"/>
    <w:rsid w:val="00C05646"/>
    <w:rsid w:val="00C0564C"/>
    <w:rsid w:val="00C06232"/>
    <w:rsid w:val="00C06CD0"/>
    <w:rsid w:val="00C07FEB"/>
    <w:rsid w:val="00C101E6"/>
    <w:rsid w:val="00C113D1"/>
    <w:rsid w:val="00C11DEF"/>
    <w:rsid w:val="00C12950"/>
    <w:rsid w:val="00C14957"/>
    <w:rsid w:val="00C15CD9"/>
    <w:rsid w:val="00C16513"/>
    <w:rsid w:val="00C175A0"/>
    <w:rsid w:val="00C17F79"/>
    <w:rsid w:val="00C20290"/>
    <w:rsid w:val="00C20941"/>
    <w:rsid w:val="00C20EE9"/>
    <w:rsid w:val="00C22946"/>
    <w:rsid w:val="00C2353D"/>
    <w:rsid w:val="00C25758"/>
    <w:rsid w:val="00C2596A"/>
    <w:rsid w:val="00C25DBC"/>
    <w:rsid w:val="00C263D5"/>
    <w:rsid w:val="00C27034"/>
    <w:rsid w:val="00C27746"/>
    <w:rsid w:val="00C302A1"/>
    <w:rsid w:val="00C302BD"/>
    <w:rsid w:val="00C31838"/>
    <w:rsid w:val="00C3213C"/>
    <w:rsid w:val="00C322E3"/>
    <w:rsid w:val="00C323B0"/>
    <w:rsid w:val="00C33FEC"/>
    <w:rsid w:val="00C350CD"/>
    <w:rsid w:val="00C35DE2"/>
    <w:rsid w:val="00C36940"/>
    <w:rsid w:val="00C37172"/>
    <w:rsid w:val="00C37423"/>
    <w:rsid w:val="00C37513"/>
    <w:rsid w:val="00C3758A"/>
    <w:rsid w:val="00C375DD"/>
    <w:rsid w:val="00C41F32"/>
    <w:rsid w:val="00C43BEE"/>
    <w:rsid w:val="00C43C45"/>
    <w:rsid w:val="00C45396"/>
    <w:rsid w:val="00C4601B"/>
    <w:rsid w:val="00C464A6"/>
    <w:rsid w:val="00C46618"/>
    <w:rsid w:val="00C46C35"/>
    <w:rsid w:val="00C46C67"/>
    <w:rsid w:val="00C500FE"/>
    <w:rsid w:val="00C53291"/>
    <w:rsid w:val="00C53425"/>
    <w:rsid w:val="00C5426F"/>
    <w:rsid w:val="00C542F6"/>
    <w:rsid w:val="00C54DBF"/>
    <w:rsid w:val="00C55994"/>
    <w:rsid w:val="00C55D6F"/>
    <w:rsid w:val="00C5645C"/>
    <w:rsid w:val="00C56E44"/>
    <w:rsid w:val="00C56F63"/>
    <w:rsid w:val="00C57128"/>
    <w:rsid w:val="00C60AB3"/>
    <w:rsid w:val="00C6100A"/>
    <w:rsid w:val="00C62CF2"/>
    <w:rsid w:val="00C62DFD"/>
    <w:rsid w:val="00C65E9B"/>
    <w:rsid w:val="00C66309"/>
    <w:rsid w:val="00C66E17"/>
    <w:rsid w:val="00C678E4"/>
    <w:rsid w:val="00C708CA"/>
    <w:rsid w:val="00C70F25"/>
    <w:rsid w:val="00C737C9"/>
    <w:rsid w:val="00C73DBB"/>
    <w:rsid w:val="00C751A4"/>
    <w:rsid w:val="00C752CF"/>
    <w:rsid w:val="00C75B28"/>
    <w:rsid w:val="00C76557"/>
    <w:rsid w:val="00C76D7F"/>
    <w:rsid w:val="00C7737C"/>
    <w:rsid w:val="00C81B6C"/>
    <w:rsid w:val="00C82782"/>
    <w:rsid w:val="00C828B8"/>
    <w:rsid w:val="00C82A0C"/>
    <w:rsid w:val="00C831D7"/>
    <w:rsid w:val="00C8414F"/>
    <w:rsid w:val="00C84B7A"/>
    <w:rsid w:val="00C87F85"/>
    <w:rsid w:val="00C90482"/>
    <w:rsid w:val="00C90823"/>
    <w:rsid w:val="00C91BDC"/>
    <w:rsid w:val="00C9281E"/>
    <w:rsid w:val="00C92B35"/>
    <w:rsid w:val="00C93B93"/>
    <w:rsid w:val="00C94131"/>
    <w:rsid w:val="00C9498B"/>
    <w:rsid w:val="00C95B9F"/>
    <w:rsid w:val="00C9641C"/>
    <w:rsid w:val="00CA15F4"/>
    <w:rsid w:val="00CA1A15"/>
    <w:rsid w:val="00CA22B2"/>
    <w:rsid w:val="00CA387E"/>
    <w:rsid w:val="00CA410E"/>
    <w:rsid w:val="00CA7980"/>
    <w:rsid w:val="00CB0645"/>
    <w:rsid w:val="00CB10B0"/>
    <w:rsid w:val="00CB19E7"/>
    <w:rsid w:val="00CB372E"/>
    <w:rsid w:val="00CB3939"/>
    <w:rsid w:val="00CB3D8A"/>
    <w:rsid w:val="00CB4013"/>
    <w:rsid w:val="00CB4040"/>
    <w:rsid w:val="00CB4122"/>
    <w:rsid w:val="00CB597F"/>
    <w:rsid w:val="00CB5B55"/>
    <w:rsid w:val="00CC01ED"/>
    <w:rsid w:val="00CC0CD6"/>
    <w:rsid w:val="00CC1865"/>
    <w:rsid w:val="00CC1CDA"/>
    <w:rsid w:val="00CC1F8A"/>
    <w:rsid w:val="00CC280E"/>
    <w:rsid w:val="00CC3B97"/>
    <w:rsid w:val="00CC40C1"/>
    <w:rsid w:val="00CC52C7"/>
    <w:rsid w:val="00CC5F1C"/>
    <w:rsid w:val="00CC637E"/>
    <w:rsid w:val="00CC6513"/>
    <w:rsid w:val="00CC67CF"/>
    <w:rsid w:val="00CC6EFA"/>
    <w:rsid w:val="00CC748A"/>
    <w:rsid w:val="00CC7A54"/>
    <w:rsid w:val="00CC7D33"/>
    <w:rsid w:val="00CC7D9B"/>
    <w:rsid w:val="00CC7F6F"/>
    <w:rsid w:val="00CD0141"/>
    <w:rsid w:val="00CD21EA"/>
    <w:rsid w:val="00CD2DB4"/>
    <w:rsid w:val="00CD33D3"/>
    <w:rsid w:val="00CD4691"/>
    <w:rsid w:val="00CD484A"/>
    <w:rsid w:val="00CD5529"/>
    <w:rsid w:val="00CD654F"/>
    <w:rsid w:val="00CE150B"/>
    <w:rsid w:val="00CE25CB"/>
    <w:rsid w:val="00CE271A"/>
    <w:rsid w:val="00CE39C4"/>
    <w:rsid w:val="00CE5D66"/>
    <w:rsid w:val="00CE6AFC"/>
    <w:rsid w:val="00CE6D6C"/>
    <w:rsid w:val="00CE7DE9"/>
    <w:rsid w:val="00CF0715"/>
    <w:rsid w:val="00CF0E81"/>
    <w:rsid w:val="00CF1034"/>
    <w:rsid w:val="00CF15E0"/>
    <w:rsid w:val="00CF2564"/>
    <w:rsid w:val="00CF36AD"/>
    <w:rsid w:val="00CF36C9"/>
    <w:rsid w:val="00CF3AFD"/>
    <w:rsid w:val="00CF44AD"/>
    <w:rsid w:val="00CF457E"/>
    <w:rsid w:val="00CF4695"/>
    <w:rsid w:val="00CF4EE1"/>
    <w:rsid w:val="00CF5548"/>
    <w:rsid w:val="00CF7E36"/>
    <w:rsid w:val="00CF7EE1"/>
    <w:rsid w:val="00D00745"/>
    <w:rsid w:val="00D01109"/>
    <w:rsid w:val="00D01521"/>
    <w:rsid w:val="00D027A8"/>
    <w:rsid w:val="00D03F7D"/>
    <w:rsid w:val="00D06550"/>
    <w:rsid w:val="00D06913"/>
    <w:rsid w:val="00D06D47"/>
    <w:rsid w:val="00D071B2"/>
    <w:rsid w:val="00D078B1"/>
    <w:rsid w:val="00D07ABF"/>
    <w:rsid w:val="00D07E8A"/>
    <w:rsid w:val="00D1259B"/>
    <w:rsid w:val="00D12C79"/>
    <w:rsid w:val="00D12DB7"/>
    <w:rsid w:val="00D13398"/>
    <w:rsid w:val="00D1351F"/>
    <w:rsid w:val="00D13F70"/>
    <w:rsid w:val="00D14A70"/>
    <w:rsid w:val="00D14C02"/>
    <w:rsid w:val="00D16DE5"/>
    <w:rsid w:val="00D1767E"/>
    <w:rsid w:val="00D178FC"/>
    <w:rsid w:val="00D20AA9"/>
    <w:rsid w:val="00D20EC8"/>
    <w:rsid w:val="00D210DD"/>
    <w:rsid w:val="00D21F61"/>
    <w:rsid w:val="00D2345C"/>
    <w:rsid w:val="00D23484"/>
    <w:rsid w:val="00D23FF9"/>
    <w:rsid w:val="00D2457D"/>
    <w:rsid w:val="00D247D2"/>
    <w:rsid w:val="00D25253"/>
    <w:rsid w:val="00D2526A"/>
    <w:rsid w:val="00D25922"/>
    <w:rsid w:val="00D2609B"/>
    <w:rsid w:val="00D26C90"/>
    <w:rsid w:val="00D30BB8"/>
    <w:rsid w:val="00D3129A"/>
    <w:rsid w:val="00D31424"/>
    <w:rsid w:val="00D33C45"/>
    <w:rsid w:val="00D342DA"/>
    <w:rsid w:val="00D3756D"/>
    <w:rsid w:val="00D37CE3"/>
    <w:rsid w:val="00D40609"/>
    <w:rsid w:val="00D4091E"/>
    <w:rsid w:val="00D412CD"/>
    <w:rsid w:val="00D414FF"/>
    <w:rsid w:val="00D42CEA"/>
    <w:rsid w:val="00D444D3"/>
    <w:rsid w:val="00D448DB"/>
    <w:rsid w:val="00D449D8"/>
    <w:rsid w:val="00D46360"/>
    <w:rsid w:val="00D47622"/>
    <w:rsid w:val="00D4775E"/>
    <w:rsid w:val="00D47829"/>
    <w:rsid w:val="00D507C9"/>
    <w:rsid w:val="00D52C97"/>
    <w:rsid w:val="00D533EC"/>
    <w:rsid w:val="00D53EB1"/>
    <w:rsid w:val="00D54103"/>
    <w:rsid w:val="00D54349"/>
    <w:rsid w:val="00D54905"/>
    <w:rsid w:val="00D55641"/>
    <w:rsid w:val="00D5709A"/>
    <w:rsid w:val="00D57EB9"/>
    <w:rsid w:val="00D61DED"/>
    <w:rsid w:val="00D63439"/>
    <w:rsid w:val="00D63D3A"/>
    <w:rsid w:val="00D65985"/>
    <w:rsid w:val="00D66B8F"/>
    <w:rsid w:val="00D66D24"/>
    <w:rsid w:val="00D67ABC"/>
    <w:rsid w:val="00D7074F"/>
    <w:rsid w:val="00D70B8F"/>
    <w:rsid w:val="00D71407"/>
    <w:rsid w:val="00D717A1"/>
    <w:rsid w:val="00D723D8"/>
    <w:rsid w:val="00D7240F"/>
    <w:rsid w:val="00D73B95"/>
    <w:rsid w:val="00D74214"/>
    <w:rsid w:val="00D74F3B"/>
    <w:rsid w:val="00D75863"/>
    <w:rsid w:val="00D7719A"/>
    <w:rsid w:val="00D77A57"/>
    <w:rsid w:val="00D77E8B"/>
    <w:rsid w:val="00D80E91"/>
    <w:rsid w:val="00D812B5"/>
    <w:rsid w:val="00D82050"/>
    <w:rsid w:val="00D833BF"/>
    <w:rsid w:val="00D83418"/>
    <w:rsid w:val="00D834B1"/>
    <w:rsid w:val="00D8372F"/>
    <w:rsid w:val="00D83A36"/>
    <w:rsid w:val="00D84F84"/>
    <w:rsid w:val="00D850FD"/>
    <w:rsid w:val="00D854DB"/>
    <w:rsid w:val="00D85600"/>
    <w:rsid w:val="00D85832"/>
    <w:rsid w:val="00D859BE"/>
    <w:rsid w:val="00D85A78"/>
    <w:rsid w:val="00D85CC3"/>
    <w:rsid w:val="00D873AC"/>
    <w:rsid w:val="00D903DB"/>
    <w:rsid w:val="00D933DF"/>
    <w:rsid w:val="00D939BB"/>
    <w:rsid w:val="00D951E2"/>
    <w:rsid w:val="00D95D7E"/>
    <w:rsid w:val="00D96250"/>
    <w:rsid w:val="00D979D5"/>
    <w:rsid w:val="00D97C46"/>
    <w:rsid w:val="00DA02E2"/>
    <w:rsid w:val="00DA04C7"/>
    <w:rsid w:val="00DA103F"/>
    <w:rsid w:val="00DA157A"/>
    <w:rsid w:val="00DA257F"/>
    <w:rsid w:val="00DA3934"/>
    <w:rsid w:val="00DA4716"/>
    <w:rsid w:val="00DA5209"/>
    <w:rsid w:val="00DA683B"/>
    <w:rsid w:val="00DA7B21"/>
    <w:rsid w:val="00DB04BF"/>
    <w:rsid w:val="00DB0D9D"/>
    <w:rsid w:val="00DB15BF"/>
    <w:rsid w:val="00DB174F"/>
    <w:rsid w:val="00DB3424"/>
    <w:rsid w:val="00DB6370"/>
    <w:rsid w:val="00DB71B3"/>
    <w:rsid w:val="00DC0AE0"/>
    <w:rsid w:val="00DC0EDA"/>
    <w:rsid w:val="00DC1806"/>
    <w:rsid w:val="00DC189C"/>
    <w:rsid w:val="00DC1F3F"/>
    <w:rsid w:val="00DC3066"/>
    <w:rsid w:val="00DC3F37"/>
    <w:rsid w:val="00DC3F90"/>
    <w:rsid w:val="00DC412B"/>
    <w:rsid w:val="00DC417F"/>
    <w:rsid w:val="00DC6C03"/>
    <w:rsid w:val="00DC7254"/>
    <w:rsid w:val="00DC7366"/>
    <w:rsid w:val="00DC7CBE"/>
    <w:rsid w:val="00DD03AF"/>
    <w:rsid w:val="00DD22F3"/>
    <w:rsid w:val="00DD28A5"/>
    <w:rsid w:val="00DD28C2"/>
    <w:rsid w:val="00DD324C"/>
    <w:rsid w:val="00DD4529"/>
    <w:rsid w:val="00DD6BF0"/>
    <w:rsid w:val="00DD72DD"/>
    <w:rsid w:val="00DE0221"/>
    <w:rsid w:val="00DE2437"/>
    <w:rsid w:val="00DE29A7"/>
    <w:rsid w:val="00DE344D"/>
    <w:rsid w:val="00DE4763"/>
    <w:rsid w:val="00DE5FC0"/>
    <w:rsid w:val="00DE6087"/>
    <w:rsid w:val="00DE66A6"/>
    <w:rsid w:val="00DE7E9B"/>
    <w:rsid w:val="00DF2482"/>
    <w:rsid w:val="00DF419E"/>
    <w:rsid w:val="00DF47DC"/>
    <w:rsid w:val="00DF4EBD"/>
    <w:rsid w:val="00DF5881"/>
    <w:rsid w:val="00DF5938"/>
    <w:rsid w:val="00DF5BCB"/>
    <w:rsid w:val="00DF5F64"/>
    <w:rsid w:val="00DF6F4C"/>
    <w:rsid w:val="00DF7F9E"/>
    <w:rsid w:val="00E008E4"/>
    <w:rsid w:val="00E00B7E"/>
    <w:rsid w:val="00E00FDB"/>
    <w:rsid w:val="00E037F6"/>
    <w:rsid w:val="00E03A34"/>
    <w:rsid w:val="00E04502"/>
    <w:rsid w:val="00E04F19"/>
    <w:rsid w:val="00E05454"/>
    <w:rsid w:val="00E05F7B"/>
    <w:rsid w:val="00E06601"/>
    <w:rsid w:val="00E066C0"/>
    <w:rsid w:val="00E07138"/>
    <w:rsid w:val="00E07EC7"/>
    <w:rsid w:val="00E10EED"/>
    <w:rsid w:val="00E1258F"/>
    <w:rsid w:val="00E13C30"/>
    <w:rsid w:val="00E1491F"/>
    <w:rsid w:val="00E14D1F"/>
    <w:rsid w:val="00E15120"/>
    <w:rsid w:val="00E16CE7"/>
    <w:rsid w:val="00E207BF"/>
    <w:rsid w:val="00E2113A"/>
    <w:rsid w:val="00E212C7"/>
    <w:rsid w:val="00E21330"/>
    <w:rsid w:val="00E21740"/>
    <w:rsid w:val="00E22431"/>
    <w:rsid w:val="00E224A5"/>
    <w:rsid w:val="00E22C2A"/>
    <w:rsid w:val="00E23515"/>
    <w:rsid w:val="00E255B6"/>
    <w:rsid w:val="00E261C0"/>
    <w:rsid w:val="00E3018A"/>
    <w:rsid w:val="00E301C0"/>
    <w:rsid w:val="00E30360"/>
    <w:rsid w:val="00E30E7B"/>
    <w:rsid w:val="00E34DB2"/>
    <w:rsid w:val="00E36716"/>
    <w:rsid w:val="00E42718"/>
    <w:rsid w:val="00E46287"/>
    <w:rsid w:val="00E46D68"/>
    <w:rsid w:val="00E471F1"/>
    <w:rsid w:val="00E47D6D"/>
    <w:rsid w:val="00E5154C"/>
    <w:rsid w:val="00E515F0"/>
    <w:rsid w:val="00E5167E"/>
    <w:rsid w:val="00E517AA"/>
    <w:rsid w:val="00E538E5"/>
    <w:rsid w:val="00E545EA"/>
    <w:rsid w:val="00E54AEC"/>
    <w:rsid w:val="00E54E4F"/>
    <w:rsid w:val="00E55FD2"/>
    <w:rsid w:val="00E5696E"/>
    <w:rsid w:val="00E622ED"/>
    <w:rsid w:val="00E62610"/>
    <w:rsid w:val="00E63C3B"/>
    <w:rsid w:val="00E658AC"/>
    <w:rsid w:val="00E661E6"/>
    <w:rsid w:val="00E66B1D"/>
    <w:rsid w:val="00E66DB6"/>
    <w:rsid w:val="00E6760F"/>
    <w:rsid w:val="00E67B5B"/>
    <w:rsid w:val="00E67DEB"/>
    <w:rsid w:val="00E67F02"/>
    <w:rsid w:val="00E70FFB"/>
    <w:rsid w:val="00E710C5"/>
    <w:rsid w:val="00E71465"/>
    <w:rsid w:val="00E71789"/>
    <w:rsid w:val="00E723DF"/>
    <w:rsid w:val="00E72E20"/>
    <w:rsid w:val="00E73D93"/>
    <w:rsid w:val="00E74282"/>
    <w:rsid w:val="00E743D6"/>
    <w:rsid w:val="00E7464E"/>
    <w:rsid w:val="00E75585"/>
    <w:rsid w:val="00E75B9E"/>
    <w:rsid w:val="00E80A25"/>
    <w:rsid w:val="00E81706"/>
    <w:rsid w:val="00E81DF8"/>
    <w:rsid w:val="00E8577A"/>
    <w:rsid w:val="00E86C8B"/>
    <w:rsid w:val="00E904B9"/>
    <w:rsid w:val="00E90C91"/>
    <w:rsid w:val="00E91FD9"/>
    <w:rsid w:val="00E927EC"/>
    <w:rsid w:val="00E9598D"/>
    <w:rsid w:val="00E95DAF"/>
    <w:rsid w:val="00EA065A"/>
    <w:rsid w:val="00EA32CB"/>
    <w:rsid w:val="00EA35C5"/>
    <w:rsid w:val="00EA41F9"/>
    <w:rsid w:val="00EA42FE"/>
    <w:rsid w:val="00EA4EF6"/>
    <w:rsid w:val="00EA5046"/>
    <w:rsid w:val="00EA5050"/>
    <w:rsid w:val="00EA5631"/>
    <w:rsid w:val="00EA5FD9"/>
    <w:rsid w:val="00EA6CA9"/>
    <w:rsid w:val="00EA74EB"/>
    <w:rsid w:val="00EA77F1"/>
    <w:rsid w:val="00EB182E"/>
    <w:rsid w:val="00EB2271"/>
    <w:rsid w:val="00EB2FDD"/>
    <w:rsid w:val="00EB4D78"/>
    <w:rsid w:val="00EB5F64"/>
    <w:rsid w:val="00EB658F"/>
    <w:rsid w:val="00EC00F3"/>
    <w:rsid w:val="00EC01A3"/>
    <w:rsid w:val="00EC02D4"/>
    <w:rsid w:val="00EC0C2E"/>
    <w:rsid w:val="00EC0E14"/>
    <w:rsid w:val="00EC13AC"/>
    <w:rsid w:val="00EC1D5D"/>
    <w:rsid w:val="00EC25DA"/>
    <w:rsid w:val="00EC2814"/>
    <w:rsid w:val="00EC2A5C"/>
    <w:rsid w:val="00EC2B9D"/>
    <w:rsid w:val="00EC43BF"/>
    <w:rsid w:val="00EC56E5"/>
    <w:rsid w:val="00EC5970"/>
    <w:rsid w:val="00EC697E"/>
    <w:rsid w:val="00EC6A0E"/>
    <w:rsid w:val="00EC7313"/>
    <w:rsid w:val="00EC7726"/>
    <w:rsid w:val="00EC7729"/>
    <w:rsid w:val="00ED0DD6"/>
    <w:rsid w:val="00ED1FA0"/>
    <w:rsid w:val="00ED247F"/>
    <w:rsid w:val="00ED2BD4"/>
    <w:rsid w:val="00ED2DFA"/>
    <w:rsid w:val="00ED35B9"/>
    <w:rsid w:val="00ED3FCA"/>
    <w:rsid w:val="00ED45C3"/>
    <w:rsid w:val="00ED51FB"/>
    <w:rsid w:val="00ED62C9"/>
    <w:rsid w:val="00ED64DA"/>
    <w:rsid w:val="00ED6A88"/>
    <w:rsid w:val="00ED7686"/>
    <w:rsid w:val="00EE044A"/>
    <w:rsid w:val="00EE06E9"/>
    <w:rsid w:val="00EE0937"/>
    <w:rsid w:val="00EE0C7F"/>
    <w:rsid w:val="00EE1131"/>
    <w:rsid w:val="00EE15AD"/>
    <w:rsid w:val="00EE16BF"/>
    <w:rsid w:val="00EE1A35"/>
    <w:rsid w:val="00EE1B7D"/>
    <w:rsid w:val="00EE42F9"/>
    <w:rsid w:val="00EE4CF3"/>
    <w:rsid w:val="00EE4E1A"/>
    <w:rsid w:val="00EE53D7"/>
    <w:rsid w:val="00EE5F9C"/>
    <w:rsid w:val="00EE6334"/>
    <w:rsid w:val="00EE65D5"/>
    <w:rsid w:val="00EE6F13"/>
    <w:rsid w:val="00EE79C8"/>
    <w:rsid w:val="00EF007F"/>
    <w:rsid w:val="00EF0F7D"/>
    <w:rsid w:val="00EF324F"/>
    <w:rsid w:val="00EF3AD4"/>
    <w:rsid w:val="00EF40F8"/>
    <w:rsid w:val="00EF4F29"/>
    <w:rsid w:val="00EF54F6"/>
    <w:rsid w:val="00EF6635"/>
    <w:rsid w:val="00EF6AD7"/>
    <w:rsid w:val="00EF70C8"/>
    <w:rsid w:val="00EF7C6C"/>
    <w:rsid w:val="00F00079"/>
    <w:rsid w:val="00F0019A"/>
    <w:rsid w:val="00F00B12"/>
    <w:rsid w:val="00F00B2C"/>
    <w:rsid w:val="00F01EED"/>
    <w:rsid w:val="00F022A3"/>
    <w:rsid w:val="00F0301E"/>
    <w:rsid w:val="00F03E62"/>
    <w:rsid w:val="00F046EC"/>
    <w:rsid w:val="00F071A3"/>
    <w:rsid w:val="00F07F27"/>
    <w:rsid w:val="00F10FC4"/>
    <w:rsid w:val="00F11DCA"/>
    <w:rsid w:val="00F130B0"/>
    <w:rsid w:val="00F13FD7"/>
    <w:rsid w:val="00F151A0"/>
    <w:rsid w:val="00F151FB"/>
    <w:rsid w:val="00F15F26"/>
    <w:rsid w:val="00F15FBC"/>
    <w:rsid w:val="00F162D0"/>
    <w:rsid w:val="00F170AE"/>
    <w:rsid w:val="00F17580"/>
    <w:rsid w:val="00F17719"/>
    <w:rsid w:val="00F20557"/>
    <w:rsid w:val="00F211D5"/>
    <w:rsid w:val="00F21823"/>
    <w:rsid w:val="00F228BD"/>
    <w:rsid w:val="00F22A95"/>
    <w:rsid w:val="00F23915"/>
    <w:rsid w:val="00F279DC"/>
    <w:rsid w:val="00F27C40"/>
    <w:rsid w:val="00F27C70"/>
    <w:rsid w:val="00F3002A"/>
    <w:rsid w:val="00F31961"/>
    <w:rsid w:val="00F32E8E"/>
    <w:rsid w:val="00F351DD"/>
    <w:rsid w:val="00F3577F"/>
    <w:rsid w:val="00F40457"/>
    <w:rsid w:val="00F405BE"/>
    <w:rsid w:val="00F409E9"/>
    <w:rsid w:val="00F40E2D"/>
    <w:rsid w:val="00F41A82"/>
    <w:rsid w:val="00F41E38"/>
    <w:rsid w:val="00F47202"/>
    <w:rsid w:val="00F473F0"/>
    <w:rsid w:val="00F47526"/>
    <w:rsid w:val="00F51335"/>
    <w:rsid w:val="00F51DD5"/>
    <w:rsid w:val="00F5221C"/>
    <w:rsid w:val="00F524DB"/>
    <w:rsid w:val="00F53B48"/>
    <w:rsid w:val="00F53D45"/>
    <w:rsid w:val="00F53D69"/>
    <w:rsid w:val="00F541A3"/>
    <w:rsid w:val="00F54C0A"/>
    <w:rsid w:val="00F55946"/>
    <w:rsid w:val="00F56176"/>
    <w:rsid w:val="00F6008B"/>
    <w:rsid w:val="00F604C9"/>
    <w:rsid w:val="00F61642"/>
    <w:rsid w:val="00F61B8C"/>
    <w:rsid w:val="00F62D79"/>
    <w:rsid w:val="00F649FF"/>
    <w:rsid w:val="00F6504A"/>
    <w:rsid w:val="00F712BE"/>
    <w:rsid w:val="00F71836"/>
    <w:rsid w:val="00F7223C"/>
    <w:rsid w:val="00F72A4C"/>
    <w:rsid w:val="00F73AD2"/>
    <w:rsid w:val="00F73C76"/>
    <w:rsid w:val="00F75164"/>
    <w:rsid w:val="00F7625F"/>
    <w:rsid w:val="00F76D0F"/>
    <w:rsid w:val="00F77166"/>
    <w:rsid w:val="00F7767C"/>
    <w:rsid w:val="00F80493"/>
    <w:rsid w:val="00F80958"/>
    <w:rsid w:val="00F80A9B"/>
    <w:rsid w:val="00F80CFE"/>
    <w:rsid w:val="00F82024"/>
    <w:rsid w:val="00F82D18"/>
    <w:rsid w:val="00F82F6D"/>
    <w:rsid w:val="00F82FF6"/>
    <w:rsid w:val="00F83DCC"/>
    <w:rsid w:val="00F84F21"/>
    <w:rsid w:val="00F85690"/>
    <w:rsid w:val="00F85E5A"/>
    <w:rsid w:val="00F86411"/>
    <w:rsid w:val="00F86802"/>
    <w:rsid w:val="00F90AF6"/>
    <w:rsid w:val="00F914EE"/>
    <w:rsid w:val="00F916DD"/>
    <w:rsid w:val="00F92600"/>
    <w:rsid w:val="00F92CBC"/>
    <w:rsid w:val="00F92DA6"/>
    <w:rsid w:val="00F92E68"/>
    <w:rsid w:val="00F93378"/>
    <w:rsid w:val="00F9389A"/>
    <w:rsid w:val="00F93A48"/>
    <w:rsid w:val="00F94065"/>
    <w:rsid w:val="00F94576"/>
    <w:rsid w:val="00F94845"/>
    <w:rsid w:val="00F94C90"/>
    <w:rsid w:val="00F94D0D"/>
    <w:rsid w:val="00F955A7"/>
    <w:rsid w:val="00F95E6C"/>
    <w:rsid w:val="00F96592"/>
    <w:rsid w:val="00F97566"/>
    <w:rsid w:val="00FA08E7"/>
    <w:rsid w:val="00FA0F80"/>
    <w:rsid w:val="00FA1104"/>
    <w:rsid w:val="00FA171A"/>
    <w:rsid w:val="00FA1768"/>
    <w:rsid w:val="00FA21E5"/>
    <w:rsid w:val="00FA2551"/>
    <w:rsid w:val="00FA43C2"/>
    <w:rsid w:val="00FA5B67"/>
    <w:rsid w:val="00FA74CE"/>
    <w:rsid w:val="00FA7BF7"/>
    <w:rsid w:val="00FB0921"/>
    <w:rsid w:val="00FB1723"/>
    <w:rsid w:val="00FB31BE"/>
    <w:rsid w:val="00FB35AB"/>
    <w:rsid w:val="00FB4301"/>
    <w:rsid w:val="00FB4378"/>
    <w:rsid w:val="00FB4514"/>
    <w:rsid w:val="00FB4A88"/>
    <w:rsid w:val="00FB59BA"/>
    <w:rsid w:val="00FB60DB"/>
    <w:rsid w:val="00FC02B1"/>
    <w:rsid w:val="00FC128C"/>
    <w:rsid w:val="00FC1402"/>
    <w:rsid w:val="00FC170D"/>
    <w:rsid w:val="00FC23F4"/>
    <w:rsid w:val="00FC2A94"/>
    <w:rsid w:val="00FC41B9"/>
    <w:rsid w:val="00FC448F"/>
    <w:rsid w:val="00FC4709"/>
    <w:rsid w:val="00FC4CC7"/>
    <w:rsid w:val="00FC500C"/>
    <w:rsid w:val="00FC5165"/>
    <w:rsid w:val="00FC543D"/>
    <w:rsid w:val="00FC58EE"/>
    <w:rsid w:val="00FC7AF2"/>
    <w:rsid w:val="00FD0A90"/>
    <w:rsid w:val="00FD1C1F"/>
    <w:rsid w:val="00FD1D17"/>
    <w:rsid w:val="00FD20F0"/>
    <w:rsid w:val="00FD2EE0"/>
    <w:rsid w:val="00FD3551"/>
    <w:rsid w:val="00FD3DEF"/>
    <w:rsid w:val="00FD4959"/>
    <w:rsid w:val="00FD547B"/>
    <w:rsid w:val="00FD56EF"/>
    <w:rsid w:val="00FD5CA2"/>
    <w:rsid w:val="00FD6D1D"/>
    <w:rsid w:val="00FD7825"/>
    <w:rsid w:val="00FD7A3C"/>
    <w:rsid w:val="00FE1C52"/>
    <w:rsid w:val="00FE2DE1"/>
    <w:rsid w:val="00FE3059"/>
    <w:rsid w:val="00FE35B7"/>
    <w:rsid w:val="00FE45B6"/>
    <w:rsid w:val="00FE5126"/>
    <w:rsid w:val="00FE5B09"/>
    <w:rsid w:val="00FE74EA"/>
    <w:rsid w:val="00FF084E"/>
    <w:rsid w:val="00FF09F8"/>
    <w:rsid w:val="00FF114A"/>
    <w:rsid w:val="00FF30CD"/>
    <w:rsid w:val="00FF375F"/>
    <w:rsid w:val="00FF3C0B"/>
    <w:rsid w:val="00FF3C2A"/>
    <w:rsid w:val="00FF4081"/>
    <w:rsid w:val="00FF554E"/>
    <w:rsid w:val="00FF563E"/>
    <w:rsid w:val="00FF58FB"/>
    <w:rsid w:val="00FF621A"/>
    <w:rsid w:val="00FF6E31"/>
    <w:rsid w:val="00FF7160"/>
  </w:rsids>
  <m:mathPr>
    <m:mathFont m:val="Cambria Math"/>
    <m:brkBin m:val="before"/>
    <m:brkBinSub m:val="--"/>
    <m:smallFrac m:val="0"/>
    <m:dispDef/>
    <m:lMargin m:val="0"/>
    <m:rMargin m:val="0"/>
    <m:defJc m:val="centerGroup"/>
    <m:wrapIndent m:val="1440"/>
    <m:intLim m:val="subSup"/>
    <m:naryLim m:val="undOvr"/>
  </m:mathPr>
  <w:themeFontLang w:val="sl-SI"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4C7A17"/>
  <w15:chartTrackingRefBased/>
  <w15:docId w15:val="{E7EF6CED-908C-4ABF-B978-A5962923C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l-SI" w:eastAsia="sl-SI"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qFormat="1"/>
    <w:lsdException w:name="heading 8" w:locked="1" w:qFormat="1"/>
    <w:lsdException w:name="heading 9" w:lock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uiPriority="35"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7E8A"/>
    <w:pPr>
      <w:spacing w:line="360" w:lineRule="auto"/>
      <w:jc w:val="both"/>
    </w:pPr>
    <w:rPr>
      <w:rFonts w:ascii="Calibri" w:hAnsi="Calibri" w:cs="Arial"/>
      <w:sz w:val="24"/>
      <w:szCs w:val="22"/>
      <w:lang w:eastAsia="en-US"/>
    </w:rPr>
  </w:style>
  <w:style w:type="paragraph" w:styleId="Heading1">
    <w:name w:val="heading 1"/>
    <w:basedOn w:val="Normal"/>
    <w:next w:val="Normal"/>
    <w:link w:val="Heading1Char"/>
    <w:uiPriority w:val="99"/>
    <w:qFormat/>
    <w:rsid w:val="003C04D0"/>
    <w:pPr>
      <w:widowControl w:val="0"/>
      <w:numPr>
        <w:numId w:val="1"/>
      </w:numPr>
      <w:spacing w:before="360" w:after="240" w:line="240" w:lineRule="auto"/>
      <w:jc w:val="left"/>
      <w:outlineLvl w:val="0"/>
    </w:pPr>
    <w:rPr>
      <w:rFonts w:cs="Times New Roman"/>
      <w:b/>
      <w:bCs/>
      <w:caps/>
      <w:kern w:val="32"/>
      <w:sz w:val="36"/>
      <w:szCs w:val="36"/>
      <w:lang w:val="en-US"/>
    </w:rPr>
  </w:style>
  <w:style w:type="paragraph" w:styleId="Heading2">
    <w:name w:val="heading 2"/>
    <w:basedOn w:val="Normal"/>
    <w:next w:val="Normal"/>
    <w:link w:val="Heading2Char"/>
    <w:uiPriority w:val="99"/>
    <w:qFormat/>
    <w:rsid w:val="00877E80"/>
    <w:pPr>
      <w:keepNext/>
      <w:numPr>
        <w:ilvl w:val="1"/>
        <w:numId w:val="1"/>
      </w:numPr>
      <w:tabs>
        <w:tab w:val="left" w:pos="0"/>
        <w:tab w:val="left" w:pos="284"/>
      </w:tabs>
      <w:spacing w:before="120"/>
      <w:ind w:left="576"/>
      <w:jc w:val="left"/>
      <w:outlineLvl w:val="1"/>
    </w:pPr>
    <w:rPr>
      <w:rFonts w:eastAsia="Batang"/>
      <w:bCs/>
      <w:iCs/>
      <w:sz w:val="28"/>
      <w:szCs w:val="28"/>
    </w:rPr>
  </w:style>
  <w:style w:type="paragraph" w:styleId="Heading3">
    <w:name w:val="heading 3"/>
    <w:basedOn w:val="Normal"/>
    <w:next w:val="Normal"/>
    <w:link w:val="Heading3Char"/>
    <w:uiPriority w:val="99"/>
    <w:qFormat/>
    <w:rsid w:val="00E710C5"/>
    <w:pPr>
      <w:keepNext/>
      <w:numPr>
        <w:ilvl w:val="2"/>
        <w:numId w:val="1"/>
      </w:numPr>
      <w:spacing w:before="240" w:after="60"/>
      <w:jc w:val="left"/>
      <w:outlineLvl w:val="2"/>
    </w:pPr>
    <w:rPr>
      <w:rFonts w:eastAsia="Batang"/>
      <w:bCs/>
      <w:sz w:val="28"/>
      <w:szCs w:val="28"/>
      <w:lang w:val="en-US"/>
    </w:rPr>
  </w:style>
  <w:style w:type="paragraph" w:styleId="Heading4">
    <w:name w:val="heading 4"/>
    <w:basedOn w:val="Normal"/>
    <w:next w:val="Normal"/>
    <w:link w:val="Heading4Char"/>
    <w:uiPriority w:val="99"/>
    <w:qFormat/>
    <w:rsid w:val="00AF2D09"/>
    <w:pPr>
      <w:keepNext/>
      <w:numPr>
        <w:ilvl w:val="3"/>
        <w:numId w:val="1"/>
      </w:numPr>
      <w:tabs>
        <w:tab w:val="left" w:pos="567"/>
      </w:tabs>
      <w:spacing w:before="120"/>
      <w:jc w:val="left"/>
      <w:outlineLvl w:val="3"/>
    </w:pPr>
    <w:rPr>
      <w:rFonts w:ascii="Times New Roman" w:hAnsi="Times New Roman"/>
      <w:bCs/>
      <w:szCs w:val="28"/>
    </w:rPr>
  </w:style>
  <w:style w:type="paragraph" w:styleId="Heading5">
    <w:name w:val="heading 5"/>
    <w:basedOn w:val="Normal"/>
    <w:next w:val="Normal"/>
    <w:link w:val="Heading5Char"/>
    <w:uiPriority w:val="99"/>
    <w:qFormat/>
    <w:rsid w:val="00AF2D09"/>
    <w:pPr>
      <w:numPr>
        <w:ilvl w:val="4"/>
        <w:numId w:val="1"/>
      </w:numPr>
      <w:outlineLvl w:val="4"/>
    </w:pPr>
    <w:rPr>
      <w:rFonts w:ascii="Times New Roman" w:hAnsi="Times New Roman"/>
      <w:bCs/>
      <w:iCs/>
      <w:szCs w:val="26"/>
    </w:rPr>
  </w:style>
  <w:style w:type="paragraph" w:styleId="Heading6">
    <w:name w:val="heading 6"/>
    <w:basedOn w:val="Normal"/>
    <w:next w:val="Normal"/>
    <w:link w:val="Heading6Char"/>
    <w:uiPriority w:val="99"/>
    <w:qFormat/>
    <w:rsid w:val="00AF2D09"/>
    <w:pPr>
      <w:numPr>
        <w:ilvl w:val="5"/>
        <w:numId w:val="1"/>
      </w:numPr>
      <w:spacing w:before="240" w:after="60"/>
      <w:outlineLvl w:val="5"/>
    </w:pPr>
    <w:rPr>
      <w:rFonts w:ascii="Times New Roman" w:hAnsi="Times New Roman"/>
      <w:b/>
      <w:bCs/>
    </w:rPr>
  </w:style>
  <w:style w:type="paragraph" w:styleId="Heading7">
    <w:name w:val="heading 7"/>
    <w:basedOn w:val="Normal"/>
    <w:next w:val="Normal"/>
    <w:link w:val="Heading7Char"/>
    <w:uiPriority w:val="99"/>
    <w:qFormat/>
    <w:rsid w:val="00AF2D09"/>
    <w:pPr>
      <w:numPr>
        <w:ilvl w:val="6"/>
        <w:numId w:val="1"/>
      </w:numPr>
      <w:spacing w:before="240" w:after="60"/>
      <w:outlineLvl w:val="6"/>
    </w:pPr>
    <w:rPr>
      <w:rFonts w:ascii="Times New Roman" w:hAnsi="Times New Roman"/>
    </w:rPr>
  </w:style>
  <w:style w:type="paragraph" w:styleId="Heading8">
    <w:name w:val="heading 8"/>
    <w:basedOn w:val="Normal"/>
    <w:next w:val="Normal"/>
    <w:link w:val="Heading8Char"/>
    <w:uiPriority w:val="99"/>
    <w:qFormat/>
    <w:rsid w:val="00AF2D09"/>
    <w:pPr>
      <w:numPr>
        <w:ilvl w:val="7"/>
        <w:numId w:val="1"/>
      </w:numPr>
      <w:spacing w:before="240" w:after="60"/>
      <w:outlineLvl w:val="7"/>
    </w:pPr>
    <w:rPr>
      <w:rFonts w:ascii="Times New Roman" w:hAnsi="Times New Roman"/>
      <w:i/>
      <w:iCs/>
    </w:rPr>
  </w:style>
  <w:style w:type="paragraph" w:styleId="Heading9">
    <w:name w:val="heading 9"/>
    <w:basedOn w:val="Normal"/>
    <w:next w:val="Normal"/>
    <w:link w:val="Heading9Char"/>
    <w:uiPriority w:val="99"/>
    <w:qFormat/>
    <w:rsid w:val="00AF2D09"/>
    <w:pPr>
      <w:numPr>
        <w:ilvl w:val="8"/>
        <w:numId w:val="1"/>
      </w:numPr>
      <w:spacing w:before="240" w:after="6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3C04D0"/>
    <w:rPr>
      <w:rFonts w:ascii="Calibri" w:hAnsi="Calibri"/>
      <w:b/>
      <w:bCs/>
      <w:caps/>
      <w:kern w:val="32"/>
      <w:sz w:val="36"/>
      <w:szCs w:val="36"/>
      <w:lang w:val="en-US" w:eastAsia="en-US"/>
    </w:rPr>
  </w:style>
  <w:style w:type="character" w:customStyle="1" w:styleId="Heading2Char">
    <w:name w:val="Heading 2 Char"/>
    <w:link w:val="Heading2"/>
    <w:uiPriority w:val="99"/>
    <w:locked/>
    <w:rsid w:val="00877E80"/>
    <w:rPr>
      <w:rFonts w:ascii="Calibri" w:eastAsia="Batang" w:hAnsi="Calibri" w:cs="Arial"/>
      <w:bCs/>
      <w:iCs/>
      <w:sz w:val="28"/>
      <w:szCs w:val="28"/>
      <w:lang w:eastAsia="en-US"/>
    </w:rPr>
  </w:style>
  <w:style w:type="character" w:customStyle="1" w:styleId="Heading3Char">
    <w:name w:val="Heading 3 Char"/>
    <w:link w:val="Heading3"/>
    <w:uiPriority w:val="99"/>
    <w:locked/>
    <w:rsid w:val="00E710C5"/>
    <w:rPr>
      <w:rFonts w:ascii="Calibri" w:eastAsia="Batang" w:hAnsi="Calibri" w:cs="Arial"/>
      <w:bCs/>
      <w:sz w:val="28"/>
      <w:szCs w:val="28"/>
      <w:lang w:val="en-US" w:eastAsia="en-US"/>
    </w:rPr>
  </w:style>
  <w:style w:type="character" w:customStyle="1" w:styleId="Heading4Char">
    <w:name w:val="Heading 4 Char"/>
    <w:link w:val="Heading4"/>
    <w:uiPriority w:val="99"/>
    <w:locked/>
    <w:rsid w:val="00317DA9"/>
    <w:rPr>
      <w:rFonts w:cs="Arial"/>
      <w:bCs/>
      <w:sz w:val="24"/>
      <w:szCs w:val="28"/>
      <w:lang w:eastAsia="en-US"/>
    </w:rPr>
  </w:style>
  <w:style w:type="character" w:customStyle="1" w:styleId="Heading5Char">
    <w:name w:val="Heading 5 Char"/>
    <w:link w:val="Heading5"/>
    <w:uiPriority w:val="99"/>
    <w:locked/>
    <w:rsid w:val="00317DA9"/>
    <w:rPr>
      <w:rFonts w:cs="Arial"/>
      <w:bCs/>
      <w:iCs/>
      <w:sz w:val="24"/>
      <w:szCs w:val="26"/>
      <w:lang w:eastAsia="en-US"/>
    </w:rPr>
  </w:style>
  <w:style w:type="character" w:customStyle="1" w:styleId="Heading6Char">
    <w:name w:val="Heading 6 Char"/>
    <w:link w:val="Heading6"/>
    <w:uiPriority w:val="99"/>
    <w:locked/>
    <w:rsid w:val="00317DA9"/>
    <w:rPr>
      <w:rFonts w:cs="Arial"/>
      <w:b/>
      <w:bCs/>
      <w:sz w:val="24"/>
      <w:szCs w:val="22"/>
      <w:lang w:eastAsia="en-US"/>
    </w:rPr>
  </w:style>
  <w:style w:type="character" w:customStyle="1" w:styleId="Heading7Char">
    <w:name w:val="Heading 7 Char"/>
    <w:link w:val="Heading7"/>
    <w:uiPriority w:val="99"/>
    <w:locked/>
    <w:rsid w:val="00317DA9"/>
    <w:rPr>
      <w:rFonts w:cs="Arial"/>
      <w:sz w:val="24"/>
      <w:szCs w:val="22"/>
      <w:lang w:eastAsia="en-US"/>
    </w:rPr>
  </w:style>
  <w:style w:type="character" w:customStyle="1" w:styleId="Heading8Char">
    <w:name w:val="Heading 8 Char"/>
    <w:link w:val="Heading8"/>
    <w:uiPriority w:val="99"/>
    <w:locked/>
    <w:rsid w:val="00317DA9"/>
    <w:rPr>
      <w:rFonts w:cs="Arial"/>
      <w:i/>
      <w:iCs/>
      <w:sz w:val="24"/>
      <w:szCs w:val="22"/>
      <w:lang w:eastAsia="en-US"/>
    </w:rPr>
  </w:style>
  <w:style w:type="character" w:customStyle="1" w:styleId="Heading9Char">
    <w:name w:val="Heading 9 Char"/>
    <w:link w:val="Heading9"/>
    <w:uiPriority w:val="99"/>
    <w:locked/>
    <w:rsid w:val="00317DA9"/>
    <w:rPr>
      <w:rFonts w:ascii="Calibri" w:hAnsi="Calibri" w:cs="Arial"/>
      <w:sz w:val="24"/>
      <w:szCs w:val="22"/>
      <w:lang w:eastAsia="en-US"/>
    </w:rPr>
  </w:style>
  <w:style w:type="paragraph" w:styleId="Caption">
    <w:name w:val="caption"/>
    <w:basedOn w:val="Normal"/>
    <w:next w:val="Normal"/>
    <w:uiPriority w:val="99"/>
    <w:qFormat/>
    <w:rsid w:val="005E2D9A"/>
    <w:pPr>
      <w:spacing w:before="120"/>
      <w:jc w:val="center"/>
    </w:pPr>
    <w:rPr>
      <w:bCs/>
      <w:sz w:val="20"/>
      <w:szCs w:val="20"/>
    </w:rPr>
  </w:style>
  <w:style w:type="character" w:styleId="Hyperlink">
    <w:name w:val="Hyperlink"/>
    <w:uiPriority w:val="99"/>
    <w:rsid w:val="00AF2D09"/>
    <w:rPr>
      <w:rFonts w:cs="Times New Roman"/>
      <w:color w:val="0000FF"/>
      <w:u w:val="single"/>
    </w:rPr>
  </w:style>
  <w:style w:type="paragraph" w:styleId="BodyText">
    <w:name w:val="Body Text"/>
    <w:basedOn w:val="Normal"/>
    <w:link w:val="BodyTextChar"/>
    <w:uiPriority w:val="99"/>
    <w:rsid w:val="00AF2D09"/>
    <w:pPr>
      <w:jc w:val="left"/>
    </w:pPr>
  </w:style>
  <w:style w:type="character" w:customStyle="1" w:styleId="BodyTextChar">
    <w:name w:val="Body Text Char"/>
    <w:link w:val="BodyText"/>
    <w:uiPriority w:val="99"/>
    <w:semiHidden/>
    <w:locked/>
    <w:rsid w:val="00317DA9"/>
    <w:rPr>
      <w:rFonts w:ascii="Arial" w:hAnsi="Arial" w:cs="Arial"/>
      <w:lang w:val="sl-SI" w:eastAsia="x-none"/>
    </w:rPr>
  </w:style>
  <w:style w:type="paragraph" w:styleId="TOC1">
    <w:name w:val="toc 1"/>
    <w:basedOn w:val="Normal"/>
    <w:next w:val="Normal"/>
    <w:autoRedefine/>
    <w:uiPriority w:val="39"/>
    <w:rsid w:val="00900611"/>
    <w:pPr>
      <w:tabs>
        <w:tab w:val="left" w:pos="440"/>
        <w:tab w:val="right" w:leader="dot" w:pos="8772"/>
      </w:tabs>
      <w:spacing w:before="240"/>
      <w:jc w:val="left"/>
    </w:pPr>
    <w:rPr>
      <w:b/>
      <w:bCs/>
      <w:caps/>
      <w:noProof/>
      <w:sz w:val="28"/>
      <w:szCs w:val="28"/>
    </w:rPr>
  </w:style>
  <w:style w:type="paragraph" w:styleId="TOC2">
    <w:name w:val="toc 2"/>
    <w:basedOn w:val="Normal"/>
    <w:next w:val="Normal"/>
    <w:autoRedefine/>
    <w:uiPriority w:val="39"/>
    <w:rsid w:val="00C07FEB"/>
    <w:pPr>
      <w:tabs>
        <w:tab w:val="left" w:pos="660"/>
        <w:tab w:val="right" w:leader="dot" w:pos="8772"/>
      </w:tabs>
      <w:spacing w:before="240"/>
      <w:jc w:val="left"/>
    </w:pPr>
    <w:rPr>
      <w:rFonts w:eastAsia="Batang"/>
      <w:b/>
      <w:bCs/>
      <w:noProof/>
      <w:szCs w:val="24"/>
      <w:lang w:val="en-US"/>
    </w:rPr>
  </w:style>
  <w:style w:type="paragraph" w:styleId="TOC3">
    <w:name w:val="toc 3"/>
    <w:basedOn w:val="Normal"/>
    <w:next w:val="Normal"/>
    <w:autoRedefine/>
    <w:uiPriority w:val="39"/>
    <w:rsid w:val="00AF2D09"/>
    <w:pPr>
      <w:ind w:left="220"/>
      <w:jc w:val="left"/>
    </w:pPr>
    <w:rPr>
      <w:sz w:val="20"/>
      <w:szCs w:val="20"/>
    </w:rPr>
  </w:style>
  <w:style w:type="paragraph" w:styleId="TOC4">
    <w:name w:val="toc 4"/>
    <w:basedOn w:val="Normal"/>
    <w:next w:val="Normal"/>
    <w:autoRedefine/>
    <w:uiPriority w:val="99"/>
    <w:semiHidden/>
    <w:rsid w:val="00AF2D09"/>
    <w:pPr>
      <w:ind w:left="440"/>
      <w:jc w:val="left"/>
    </w:pPr>
    <w:rPr>
      <w:sz w:val="20"/>
      <w:szCs w:val="20"/>
    </w:rPr>
  </w:style>
  <w:style w:type="paragraph" w:styleId="TOC5">
    <w:name w:val="toc 5"/>
    <w:basedOn w:val="Normal"/>
    <w:next w:val="Normal"/>
    <w:autoRedefine/>
    <w:uiPriority w:val="99"/>
    <w:semiHidden/>
    <w:rsid w:val="00AF2D09"/>
    <w:pPr>
      <w:ind w:left="660"/>
      <w:jc w:val="left"/>
    </w:pPr>
    <w:rPr>
      <w:sz w:val="20"/>
      <w:szCs w:val="20"/>
    </w:rPr>
  </w:style>
  <w:style w:type="paragraph" w:styleId="TOC6">
    <w:name w:val="toc 6"/>
    <w:basedOn w:val="Normal"/>
    <w:next w:val="Normal"/>
    <w:autoRedefine/>
    <w:uiPriority w:val="99"/>
    <w:semiHidden/>
    <w:rsid w:val="00AF2D09"/>
    <w:pPr>
      <w:ind w:left="880"/>
      <w:jc w:val="left"/>
    </w:pPr>
    <w:rPr>
      <w:sz w:val="20"/>
      <w:szCs w:val="20"/>
    </w:rPr>
  </w:style>
  <w:style w:type="paragraph" w:styleId="TOC7">
    <w:name w:val="toc 7"/>
    <w:basedOn w:val="Normal"/>
    <w:next w:val="Normal"/>
    <w:autoRedefine/>
    <w:uiPriority w:val="99"/>
    <w:semiHidden/>
    <w:rsid w:val="00AF2D09"/>
    <w:pPr>
      <w:ind w:left="1100"/>
      <w:jc w:val="left"/>
    </w:pPr>
    <w:rPr>
      <w:sz w:val="20"/>
      <w:szCs w:val="20"/>
    </w:rPr>
  </w:style>
  <w:style w:type="paragraph" w:styleId="TOC8">
    <w:name w:val="toc 8"/>
    <w:basedOn w:val="Normal"/>
    <w:next w:val="Normal"/>
    <w:autoRedefine/>
    <w:uiPriority w:val="99"/>
    <w:semiHidden/>
    <w:rsid w:val="00AF2D09"/>
    <w:pPr>
      <w:ind w:left="1320"/>
      <w:jc w:val="left"/>
    </w:pPr>
    <w:rPr>
      <w:sz w:val="20"/>
      <w:szCs w:val="20"/>
    </w:rPr>
  </w:style>
  <w:style w:type="paragraph" w:styleId="TOC9">
    <w:name w:val="toc 9"/>
    <w:basedOn w:val="Normal"/>
    <w:next w:val="Normal"/>
    <w:autoRedefine/>
    <w:uiPriority w:val="99"/>
    <w:semiHidden/>
    <w:rsid w:val="00AF2D09"/>
    <w:pPr>
      <w:ind w:left="1540"/>
      <w:jc w:val="left"/>
    </w:pPr>
    <w:rPr>
      <w:sz w:val="20"/>
      <w:szCs w:val="20"/>
    </w:rPr>
  </w:style>
  <w:style w:type="character" w:styleId="PageNumber">
    <w:name w:val="page number"/>
    <w:uiPriority w:val="99"/>
    <w:rsid w:val="00AF2D09"/>
    <w:rPr>
      <w:rFonts w:cs="Times New Roman"/>
      <w:sz w:val="20"/>
    </w:rPr>
  </w:style>
  <w:style w:type="paragraph" w:styleId="Footer">
    <w:name w:val="footer"/>
    <w:basedOn w:val="Normal"/>
    <w:link w:val="FooterChar"/>
    <w:uiPriority w:val="99"/>
    <w:rsid w:val="00AF2D09"/>
    <w:pPr>
      <w:tabs>
        <w:tab w:val="center" w:pos="4536"/>
        <w:tab w:val="right" w:pos="9072"/>
      </w:tabs>
    </w:pPr>
    <w:rPr>
      <w:rFonts w:cs="Times New Roman"/>
      <w:lang w:val="en-US"/>
    </w:rPr>
  </w:style>
  <w:style w:type="character" w:customStyle="1" w:styleId="FooterChar">
    <w:name w:val="Footer Char"/>
    <w:link w:val="Footer"/>
    <w:uiPriority w:val="99"/>
    <w:locked/>
    <w:rsid w:val="000867F4"/>
    <w:rPr>
      <w:rFonts w:ascii="Arial" w:hAnsi="Arial" w:cs="Times New Roman"/>
      <w:sz w:val="22"/>
      <w:lang w:val="x-none" w:eastAsia="en-US"/>
    </w:rPr>
  </w:style>
  <w:style w:type="paragraph" w:styleId="FootnoteText">
    <w:name w:val="footnote text"/>
    <w:basedOn w:val="Normal"/>
    <w:link w:val="FootnoteTextChar"/>
    <w:autoRedefine/>
    <w:uiPriority w:val="99"/>
    <w:semiHidden/>
    <w:rsid w:val="00630063"/>
    <w:pPr>
      <w:tabs>
        <w:tab w:val="left" w:pos="284"/>
      </w:tabs>
      <w:spacing w:line="240" w:lineRule="auto"/>
    </w:pPr>
    <w:rPr>
      <w:sz w:val="20"/>
      <w:szCs w:val="20"/>
    </w:rPr>
  </w:style>
  <w:style w:type="character" w:customStyle="1" w:styleId="FootnoteTextChar">
    <w:name w:val="Footnote Text Char"/>
    <w:link w:val="FootnoteText"/>
    <w:uiPriority w:val="99"/>
    <w:semiHidden/>
    <w:locked/>
    <w:rsid w:val="00630063"/>
    <w:rPr>
      <w:rFonts w:ascii="Calibri" w:hAnsi="Calibri" w:cs="Arial"/>
      <w:lang w:eastAsia="en-US"/>
    </w:rPr>
  </w:style>
  <w:style w:type="character" w:styleId="FootnoteReference">
    <w:name w:val="footnote reference"/>
    <w:uiPriority w:val="99"/>
    <w:semiHidden/>
    <w:rsid w:val="00AF2D09"/>
    <w:rPr>
      <w:rFonts w:cs="Times New Roman"/>
      <w:vertAlign w:val="superscript"/>
    </w:rPr>
  </w:style>
  <w:style w:type="paragraph" w:styleId="Title">
    <w:name w:val="Title"/>
    <w:basedOn w:val="Normal"/>
    <w:link w:val="TitleChar"/>
    <w:uiPriority w:val="99"/>
    <w:qFormat/>
    <w:rsid w:val="00AF2D09"/>
    <w:pPr>
      <w:spacing w:line="240" w:lineRule="auto"/>
      <w:jc w:val="center"/>
    </w:pPr>
    <w:rPr>
      <w:b/>
      <w:sz w:val="40"/>
    </w:rPr>
  </w:style>
  <w:style w:type="character" w:customStyle="1" w:styleId="TitleChar">
    <w:name w:val="Title Char"/>
    <w:link w:val="Title"/>
    <w:uiPriority w:val="99"/>
    <w:locked/>
    <w:rsid w:val="00317DA9"/>
    <w:rPr>
      <w:rFonts w:ascii="Cambria" w:hAnsi="Cambria" w:cs="Times New Roman"/>
      <w:b/>
      <w:bCs/>
      <w:kern w:val="28"/>
      <w:sz w:val="32"/>
      <w:szCs w:val="32"/>
      <w:lang w:val="sl-SI" w:eastAsia="x-none"/>
    </w:rPr>
  </w:style>
  <w:style w:type="paragraph" w:styleId="Subtitle">
    <w:name w:val="Subtitle"/>
    <w:basedOn w:val="Normal"/>
    <w:link w:val="SubtitleChar"/>
    <w:uiPriority w:val="99"/>
    <w:qFormat/>
    <w:rsid w:val="00AF2D09"/>
    <w:pPr>
      <w:spacing w:line="240" w:lineRule="auto"/>
      <w:jc w:val="center"/>
    </w:pPr>
    <w:rPr>
      <w:sz w:val="32"/>
    </w:rPr>
  </w:style>
  <w:style w:type="character" w:customStyle="1" w:styleId="SubtitleChar">
    <w:name w:val="Subtitle Char"/>
    <w:link w:val="Subtitle"/>
    <w:uiPriority w:val="99"/>
    <w:locked/>
    <w:rsid w:val="00317DA9"/>
    <w:rPr>
      <w:rFonts w:ascii="Cambria" w:hAnsi="Cambria" w:cs="Times New Roman"/>
      <w:sz w:val="24"/>
      <w:szCs w:val="24"/>
      <w:lang w:val="sl-SI" w:eastAsia="x-none"/>
    </w:rPr>
  </w:style>
  <w:style w:type="paragraph" w:styleId="TableofFigures">
    <w:name w:val="table of figures"/>
    <w:basedOn w:val="Normal"/>
    <w:next w:val="Normal"/>
    <w:uiPriority w:val="99"/>
    <w:rsid w:val="00AF2D09"/>
    <w:pPr>
      <w:ind w:left="440" w:hanging="440"/>
      <w:jc w:val="left"/>
    </w:pPr>
    <w:rPr>
      <w:rFonts w:cs="Calibri"/>
      <w:smallCaps/>
      <w:sz w:val="20"/>
      <w:szCs w:val="20"/>
    </w:rPr>
  </w:style>
  <w:style w:type="paragraph" w:customStyle="1" w:styleId="formula">
    <w:name w:val="formula"/>
    <w:basedOn w:val="Normal"/>
    <w:uiPriority w:val="99"/>
    <w:rsid w:val="005E2D9A"/>
    <w:pPr>
      <w:tabs>
        <w:tab w:val="right" w:pos="7938"/>
        <w:tab w:val="right" w:pos="9072"/>
      </w:tabs>
      <w:spacing w:before="240" w:after="240" w:line="240" w:lineRule="auto"/>
      <w:ind w:left="1134"/>
      <w:jc w:val="left"/>
    </w:pPr>
    <w:rPr>
      <w:sz w:val="20"/>
      <w:szCs w:val="20"/>
    </w:rPr>
  </w:style>
  <w:style w:type="character" w:styleId="CommentReference">
    <w:name w:val="annotation reference"/>
    <w:uiPriority w:val="99"/>
    <w:semiHidden/>
    <w:rsid w:val="00AF2D09"/>
    <w:rPr>
      <w:rFonts w:cs="Times New Roman"/>
      <w:sz w:val="16"/>
    </w:rPr>
  </w:style>
  <w:style w:type="paragraph" w:styleId="Header">
    <w:name w:val="header"/>
    <w:basedOn w:val="Normal"/>
    <w:link w:val="HeaderChar"/>
    <w:uiPriority w:val="99"/>
    <w:rsid w:val="00363CB0"/>
    <w:pPr>
      <w:tabs>
        <w:tab w:val="center" w:pos="4703"/>
        <w:tab w:val="right" w:pos="9406"/>
      </w:tabs>
      <w:spacing w:line="240" w:lineRule="auto"/>
    </w:pPr>
    <w:rPr>
      <w:rFonts w:cs="Times New Roman"/>
      <w:color w:val="595959"/>
      <w:sz w:val="18"/>
      <w:lang w:val="en-US"/>
    </w:rPr>
  </w:style>
  <w:style w:type="character" w:customStyle="1" w:styleId="HeaderChar">
    <w:name w:val="Header Char"/>
    <w:link w:val="Header"/>
    <w:uiPriority w:val="99"/>
    <w:locked/>
    <w:rsid w:val="00363CB0"/>
    <w:rPr>
      <w:rFonts w:ascii="Arial" w:hAnsi="Arial" w:cs="Times New Roman"/>
      <w:color w:val="595959"/>
      <w:sz w:val="22"/>
      <w:lang w:val="x-none" w:eastAsia="en-US"/>
    </w:rPr>
  </w:style>
  <w:style w:type="character" w:styleId="FollowedHyperlink">
    <w:name w:val="FollowedHyperlink"/>
    <w:uiPriority w:val="99"/>
    <w:rsid w:val="00AF2D09"/>
    <w:rPr>
      <w:rFonts w:cs="Times New Roman"/>
      <w:color w:val="800080"/>
      <w:u w:val="single"/>
    </w:rPr>
  </w:style>
  <w:style w:type="paragraph" w:customStyle="1" w:styleId="Default">
    <w:name w:val="Default"/>
    <w:rsid w:val="00FE74EA"/>
    <w:pPr>
      <w:autoSpaceDE w:val="0"/>
      <w:autoSpaceDN w:val="0"/>
      <w:adjustRightInd w:val="0"/>
    </w:pPr>
    <w:rPr>
      <w:color w:val="000000"/>
      <w:sz w:val="24"/>
      <w:szCs w:val="24"/>
    </w:rPr>
  </w:style>
  <w:style w:type="table" w:styleId="TableGrid">
    <w:name w:val="Table Grid"/>
    <w:basedOn w:val="TableNormal"/>
    <w:uiPriority w:val="99"/>
    <w:rsid w:val="000F5A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193B67"/>
    <w:pPr>
      <w:spacing w:line="288" w:lineRule="auto"/>
      <w:ind w:left="720"/>
      <w:contextualSpacing/>
      <w:jc w:val="left"/>
    </w:pPr>
    <w:rPr>
      <w:rFonts w:cs="Times New Roman"/>
    </w:rPr>
  </w:style>
  <w:style w:type="paragraph" w:customStyle="1" w:styleId="purple">
    <w:name w:val="purple"/>
    <w:basedOn w:val="Normal"/>
    <w:uiPriority w:val="99"/>
    <w:rsid w:val="00193B67"/>
    <w:pPr>
      <w:spacing w:after="175" w:line="240" w:lineRule="auto"/>
      <w:jc w:val="left"/>
    </w:pPr>
    <w:rPr>
      <w:color w:val="6B7E9D"/>
      <w:sz w:val="15"/>
      <w:szCs w:val="15"/>
      <w:lang w:val="en-US"/>
    </w:rPr>
  </w:style>
  <w:style w:type="paragraph" w:styleId="BalloonText">
    <w:name w:val="Balloon Text"/>
    <w:basedOn w:val="Normal"/>
    <w:link w:val="BalloonTextChar"/>
    <w:uiPriority w:val="99"/>
    <w:semiHidden/>
    <w:rsid w:val="000E049C"/>
    <w:rPr>
      <w:rFonts w:ascii="Tahoma" w:hAnsi="Tahoma" w:cs="Tahoma"/>
      <w:sz w:val="16"/>
      <w:szCs w:val="16"/>
    </w:rPr>
  </w:style>
  <w:style w:type="character" w:customStyle="1" w:styleId="BalloonTextChar">
    <w:name w:val="Balloon Text Char"/>
    <w:link w:val="BalloonText"/>
    <w:uiPriority w:val="99"/>
    <w:semiHidden/>
    <w:locked/>
    <w:rsid w:val="00317DA9"/>
    <w:rPr>
      <w:rFonts w:cs="Arial"/>
      <w:sz w:val="2"/>
      <w:lang w:val="sl-SI" w:eastAsia="x-none"/>
    </w:rPr>
  </w:style>
  <w:style w:type="paragraph" w:styleId="CommentText">
    <w:name w:val="annotation text"/>
    <w:basedOn w:val="Normal"/>
    <w:link w:val="CommentTextChar"/>
    <w:uiPriority w:val="99"/>
    <w:rsid w:val="00402B9E"/>
    <w:rPr>
      <w:sz w:val="20"/>
      <w:szCs w:val="20"/>
    </w:rPr>
  </w:style>
  <w:style w:type="character" w:customStyle="1" w:styleId="CommentTextChar">
    <w:name w:val="Comment Text Char"/>
    <w:link w:val="CommentText"/>
    <w:uiPriority w:val="99"/>
    <w:locked/>
    <w:rsid w:val="00402B9E"/>
    <w:rPr>
      <w:rFonts w:ascii="Arial" w:hAnsi="Arial" w:cs="Arial"/>
      <w:lang w:val="x-none" w:eastAsia="en-US"/>
    </w:rPr>
  </w:style>
  <w:style w:type="paragraph" w:styleId="CommentSubject">
    <w:name w:val="annotation subject"/>
    <w:basedOn w:val="CommentText"/>
    <w:next w:val="CommentText"/>
    <w:link w:val="CommentSubjectChar"/>
    <w:uiPriority w:val="99"/>
    <w:rsid w:val="00402B9E"/>
    <w:rPr>
      <w:b/>
      <w:bCs/>
    </w:rPr>
  </w:style>
  <w:style w:type="character" w:customStyle="1" w:styleId="CommentSubjectChar">
    <w:name w:val="Comment Subject Char"/>
    <w:link w:val="CommentSubject"/>
    <w:uiPriority w:val="99"/>
    <w:locked/>
    <w:rsid w:val="00402B9E"/>
    <w:rPr>
      <w:rFonts w:ascii="Arial" w:hAnsi="Arial" w:cs="Arial"/>
      <w:b/>
      <w:bCs/>
      <w:lang w:val="x-none" w:eastAsia="en-US"/>
    </w:rPr>
  </w:style>
  <w:style w:type="character" w:customStyle="1" w:styleId="Besediloograde">
    <w:name w:val="Besedilo ograde"/>
    <w:uiPriority w:val="99"/>
    <w:semiHidden/>
    <w:rsid w:val="00B21C57"/>
    <w:rPr>
      <w:rFonts w:cs="Times New Roman"/>
      <w:color w:val="808080"/>
    </w:rPr>
  </w:style>
  <w:style w:type="character" w:styleId="Strong">
    <w:name w:val="Strong"/>
    <w:uiPriority w:val="22"/>
    <w:qFormat/>
    <w:rsid w:val="00E224A5"/>
    <w:rPr>
      <w:rFonts w:cs="Times New Roman"/>
      <w:b/>
      <w:bCs/>
    </w:rPr>
  </w:style>
  <w:style w:type="paragraph" w:customStyle="1" w:styleId="text">
    <w:name w:val="text"/>
    <w:basedOn w:val="Normal"/>
    <w:rsid w:val="00D16DE5"/>
    <w:pPr>
      <w:ind w:firstLine="340"/>
    </w:pPr>
    <w:rPr>
      <w:rFonts w:ascii="Times New Roman" w:eastAsia="Batang" w:hAnsi="Times New Roman" w:cs="Times New Roman"/>
      <w:szCs w:val="24"/>
      <w:lang w:val="en-US" w:eastAsia="ko-KR"/>
    </w:rPr>
  </w:style>
  <w:style w:type="paragraph" w:customStyle="1" w:styleId="naspovz">
    <w:name w:val="nas_povz"/>
    <w:basedOn w:val="Normal"/>
    <w:next w:val="Normal"/>
    <w:rsid w:val="00D16DE5"/>
    <w:pPr>
      <w:spacing w:before="360" w:after="240" w:line="240" w:lineRule="auto"/>
      <w:jc w:val="left"/>
    </w:pPr>
    <w:rPr>
      <w:rFonts w:eastAsia="Batang" w:cs="Times New Roman"/>
      <w:b/>
      <w:szCs w:val="24"/>
      <w:lang w:val="en-US" w:eastAsia="ko-KR"/>
    </w:rPr>
  </w:style>
  <w:style w:type="paragraph" w:customStyle="1" w:styleId="Povzetek">
    <w:name w:val="Povzetek"/>
    <w:basedOn w:val="Normal"/>
    <w:link w:val="PovzetekChar"/>
    <w:qFormat/>
    <w:rsid w:val="00B00250"/>
    <w:pPr>
      <w:spacing w:line="240" w:lineRule="auto"/>
      <w:jc w:val="left"/>
    </w:pPr>
    <w:rPr>
      <w:rFonts w:cs="Calibri"/>
      <w:i/>
    </w:rPr>
  </w:style>
  <w:style w:type="character" w:customStyle="1" w:styleId="PovzetekChar">
    <w:name w:val="Povzetek Char"/>
    <w:basedOn w:val="DefaultParagraphFont"/>
    <w:link w:val="Povzetek"/>
    <w:rsid w:val="00B00250"/>
    <w:rPr>
      <w:rFonts w:ascii="Calibri" w:hAnsi="Calibri" w:cs="Calibri"/>
      <w:i/>
      <w:sz w:val="24"/>
      <w:szCs w:val="22"/>
      <w:lang w:eastAsia="en-US"/>
    </w:rPr>
  </w:style>
  <w:style w:type="paragraph" w:customStyle="1" w:styleId="Opombe">
    <w:name w:val="Opombe"/>
    <w:basedOn w:val="Normal"/>
    <w:link w:val="OpombeChar"/>
    <w:qFormat/>
    <w:rsid w:val="00D07E8A"/>
  </w:style>
  <w:style w:type="character" w:customStyle="1" w:styleId="OpombeChar">
    <w:name w:val="Opombe Char"/>
    <w:basedOn w:val="DefaultParagraphFont"/>
    <w:link w:val="Opombe"/>
    <w:rsid w:val="00D07E8A"/>
    <w:rPr>
      <w:rFonts w:ascii="Arial" w:hAnsi="Arial" w:cs="Arial"/>
      <w:sz w:val="22"/>
      <w:szCs w:val="22"/>
      <w:lang w:eastAsia="en-US"/>
    </w:rPr>
  </w:style>
  <w:style w:type="paragraph" w:styleId="TOCHeading">
    <w:name w:val="TOC Heading"/>
    <w:basedOn w:val="Heading1"/>
    <w:next w:val="Normal"/>
    <w:uiPriority w:val="39"/>
    <w:unhideWhenUsed/>
    <w:qFormat/>
    <w:rsid w:val="000029B7"/>
    <w:pPr>
      <w:keepNext/>
      <w:keepLines/>
      <w:widowControl/>
      <w:numPr>
        <w:numId w:val="0"/>
      </w:numPr>
      <w:spacing w:before="240" w:after="0" w:line="259" w:lineRule="auto"/>
      <w:outlineLvl w:val="9"/>
    </w:pPr>
    <w:rPr>
      <w:rFonts w:asciiTheme="majorHAnsi" w:eastAsiaTheme="majorEastAsia" w:hAnsiTheme="majorHAnsi" w:cstheme="majorBidi"/>
      <w:b w:val="0"/>
      <w:bCs w:val="0"/>
      <w:caps w:val="0"/>
      <w:color w:val="0F4761" w:themeColor="accent1" w:themeShade="BF"/>
      <w:kern w:val="0"/>
      <w:sz w:val="32"/>
    </w:rPr>
  </w:style>
  <w:style w:type="character" w:styleId="UnresolvedMention">
    <w:name w:val="Unresolved Mention"/>
    <w:basedOn w:val="DefaultParagraphFont"/>
    <w:uiPriority w:val="99"/>
    <w:semiHidden/>
    <w:unhideWhenUsed/>
    <w:rsid w:val="00FC41B9"/>
    <w:rPr>
      <w:color w:val="605E5C"/>
      <w:shd w:val="clear" w:color="auto" w:fill="E1DFDD"/>
    </w:rPr>
  </w:style>
  <w:style w:type="paragraph" w:styleId="NormalWeb">
    <w:name w:val="Normal (Web)"/>
    <w:basedOn w:val="Normal"/>
    <w:uiPriority w:val="99"/>
    <w:semiHidden/>
    <w:unhideWhenUsed/>
    <w:locked/>
    <w:rsid w:val="008447A6"/>
    <w:rPr>
      <w:rFonts w:ascii="Times New Roman" w:hAnsi="Times New Roman" w:cs="Times New Roman"/>
      <w:szCs w:val="24"/>
    </w:rPr>
  </w:style>
  <w:style w:type="paragraph" w:styleId="NoSpacing">
    <w:name w:val="No Spacing"/>
    <w:link w:val="NoSpacingChar"/>
    <w:uiPriority w:val="1"/>
    <w:qFormat/>
    <w:rsid w:val="00544B67"/>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544B67"/>
    <w:rPr>
      <w:rFonts w:asciiTheme="minorHAnsi" w:eastAsiaTheme="minorEastAsia"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124382">
      <w:bodyDiv w:val="1"/>
      <w:marLeft w:val="0"/>
      <w:marRight w:val="0"/>
      <w:marTop w:val="0"/>
      <w:marBottom w:val="0"/>
      <w:divBdr>
        <w:top w:val="none" w:sz="0" w:space="0" w:color="auto"/>
        <w:left w:val="none" w:sz="0" w:space="0" w:color="auto"/>
        <w:bottom w:val="none" w:sz="0" w:space="0" w:color="auto"/>
        <w:right w:val="none" w:sz="0" w:space="0" w:color="auto"/>
      </w:divBdr>
    </w:div>
    <w:div w:id="51315001">
      <w:bodyDiv w:val="1"/>
      <w:marLeft w:val="0"/>
      <w:marRight w:val="0"/>
      <w:marTop w:val="0"/>
      <w:marBottom w:val="0"/>
      <w:divBdr>
        <w:top w:val="none" w:sz="0" w:space="0" w:color="auto"/>
        <w:left w:val="none" w:sz="0" w:space="0" w:color="auto"/>
        <w:bottom w:val="none" w:sz="0" w:space="0" w:color="auto"/>
        <w:right w:val="none" w:sz="0" w:space="0" w:color="auto"/>
      </w:divBdr>
    </w:div>
    <w:div w:id="87240568">
      <w:bodyDiv w:val="1"/>
      <w:marLeft w:val="0"/>
      <w:marRight w:val="0"/>
      <w:marTop w:val="0"/>
      <w:marBottom w:val="0"/>
      <w:divBdr>
        <w:top w:val="none" w:sz="0" w:space="0" w:color="auto"/>
        <w:left w:val="none" w:sz="0" w:space="0" w:color="auto"/>
        <w:bottom w:val="none" w:sz="0" w:space="0" w:color="auto"/>
        <w:right w:val="none" w:sz="0" w:space="0" w:color="auto"/>
      </w:divBdr>
    </w:div>
    <w:div w:id="101732562">
      <w:bodyDiv w:val="1"/>
      <w:marLeft w:val="0"/>
      <w:marRight w:val="0"/>
      <w:marTop w:val="0"/>
      <w:marBottom w:val="0"/>
      <w:divBdr>
        <w:top w:val="none" w:sz="0" w:space="0" w:color="auto"/>
        <w:left w:val="none" w:sz="0" w:space="0" w:color="auto"/>
        <w:bottom w:val="none" w:sz="0" w:space="0" w:color="auto"/>
        <w:right w:val="none" w:sz="0" w:space="0" w:color="auto"/>
      </w:divBdr>
    </w:div>
    <w:div w:id="142620002">
      <w:bodyDiv w:val="1"/>
      <w:marLeft w:val="0"/>
      <w:marRight w:val="0"/>
      <w:marTop w:val="0"/>
      <w:marBottom w:val="0"/>
      <w:divBdr>
        <w:top w:val="none" w:sz="0" w:space="0" w:color="auto"/>
        <w:left w:val="none" w:sz="0" w:space="0" w:color="auto"/>
        <w:bottom w:val="none" w:sz="0" w:space="0" w:color="auto"/>
        <w:right w:val="none" w:sz="0" w:space="0" w:color="auto"/>
      </w:divBdr>
    </w:div>
    <w:div w:id="221135357">
      <w:bodyDiv w:val="1"/>
      <w:marLeft w:val="0"/>
      <w:marRight w:val="0"/>
      <w:marTop w:val="0"/>
      <w:marBottom w:val="0"/>
      <w:divBdr>
        <w:top w:val="none" w:sz="0" w:space="0" w:color="auto"/>
        <w:left w:val="none" w:sz="0" w:space="0" w:color="auto"/>
        <w:bottom w:val="none" w:sz="0" w:space="0" w:color="auto"/>
        <w:right w:val="none" w:sz="0" w:space="0" w:color="auto"/>
      </w:divBdr>
    </w:div>
    <w:div w:id="325937868">
      <w:bodyDiv w:val="1"/>
      <w:marLeft w:val="0"/>
      <w:marRight w:val="0"/>
      <w:marTop w:val="0"/>
      <w:marBottom w:val="0"/>
      <w:divBdr>
        <w:top w:val="none" w:sz="0" w:space="0" w:color="auto"/>
        <w:left w:val="none" w:sz="0" w:space="0" w:color="auto"/>
        <w:bottom w:val="none" w:sz="0" w:space="0" w:color="auto"/>
        <w:right w:val="none" w:sz="0" w:space="0" w:color="auto"/>
      </w:divBdr>
    </w:div>
    <w:div w:id="365836021">
      <w:marLeft w:val="0"/>
      <w:marRight w:val="0"/>
      <w:marTop w:val="0"/>
      <w:marBottom w:val="0"/>
      <w:divBdr>
        <w:top w:val="none" w:sz="0" w:space="0" w:color="auto"/>
        <w:left w:val="none" w:sz="0" w:space="0" w:color="auto"/>
        <w:bottom w:val="none" w:sz="0" w:space="0" w:color="auto"/>
        <w:right w:val="none" w:sz="0" w:space="0" w:color="auto"/>
      </w:divBdr>
      <w:divsChild>
        <w:div w:id="365836030">
          <w:marLeft w:val="0"/>
          <w:marRight w:val="0"/>
          <w:marTop w:val="0"/>
          <w:marBottom w:val="0"/>
          <w:divBdr>
            <w:top w:val="none" w:sz="0" w:space="0" w:color="auto"/>
            <w:left w:val="none" w:sz="0" w:space="0" w:color="auto"/>
            <w:bottom w:val="none" w:sz="0" w:space="0" w:color="auto"/>
            <w:right w:val="none" w:sz="0" w:space="0" w:color="auto"/>
          </w:divBdr>
          <w:divsChild>
            <w:div w:id="365836023">
              <w:marLeft w:val="0"/>
              <w:marRight w:val="0"/>
              <w:marTop w:val="0"/>
              <w:marBottom w:val="0"/>
              <w:divBdr>
                <w:top w:val="none" w:sz="0" w:space="0" w:color="auto"/>
                <w:left w:val="single" w:sz="48" w:space="0" w:color="EBC79E"/>
                <w:bottom w:val="none" w:sz="0" w:space="0" w:color="auto"/>
                <w:right w:val="single" w:sz="48" w:space="0" w:color="EBC79E"/>
              </w:divBdr>
              <w:divsChild>
                <w:div w:id="365836019">
                  <w:marLeft w:val="0"/>
                  <w:marRight w:val="0"/>
                  <w:marTop w:val="0"/>
                  <w:marBottom w:val="0"/>
                  <w:divBdr>
                    <w:top w:val="none" w:sz="0" w:space="0" w:color="auto"/>
                    <w:left w:val="none" w:sz="0" w:space="0" w:color="auto"/>
                    <w:bottom w:val="none" w:sz="0" w:space="0" w:color="auto"/>
                    <w:right w:val="none" w:sz="0" w:space="0" w:color="auto"/>
                  </w:divBdr>
                  <w:divsChild>
                    <w:div w:id="365836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5836026">
      <w:marLeft w:val="0"/>
      <w:marRight w:val="0"/>
      <w:marTop w:val="0"/>
      <w:marBottom w:val="0"/>
      <w:divBdr>
        <w:top w:val="none" w:sz="0" w:space="0" w:color="auto"/>
        <w:left w:val="none" w:sz="0" w:space="0" w:color="auto"/>
        <w:bottom w:val="none" w:sz="0" w:space="0" w:color="auto"/>
        <w:right w:val="none" w:sz="0" w:space="0" w:color="auto"/>
      </w:divBdr>
      <w:divsChild>
        <w:div w:id="365836031">
          <w:marLeft w:val="0"/>
          <w:marRight w:val="0"/>
          <w:marTop w:val="0"/>
          <w:marBottom w:val="0"/>
          <w:divBdr>
            <w:top w:val="none" w:sz="0" w:space="0" w:color="auto"/>
            <w:left w:val="none" w:sz="0" w:space="0" w:color="auto"/>
            <w:bottom w:val="none" w:sz="0" w:space="0" w:color="auto"/>
            <w:right w:val="none" w:sz="0" w:space="0" w:color="auto"/>
          </w:divBdr>
          <w:divsChild>
            <w:div w:id="365836025">
              <w:marLeft w:val="0"/>
              <w:marRight w:val="0"/>
              <w:marTop w:val="0"/>
              <w:marBottom w:val="0"/>
              <w:divBdr>
                <w:top w:val="none" w:sz="0" w:space="0" w:color="auto"/>
                <w:left w:val="single" w:sz="48" w:space="0" w:color="EBC79E"/>
                <w:bottom w:val="none" w:sz="0" w:space="0" w:color="auto"/>
                <w:right w:val="single" w:sz="48" w:space="0" w:color="EBC79E"/>
              </w:divBdr>
              <w:divsChild>
                <w:div w:id="365836017">
                  <w:marLeft w:val="0"/>
                  <w:marRight w:val="0"/>
                  <w:marTop w:val="0"/>
                  <w:marBottom w:val="0"/>
                  <w:divBdr>
                    <w:top w:val="none" w:sz="0" w:space="0" w:color="auto"/>
                    <w:left w:val="none" w:sz="0" w:space="0" w:color="auto"/>
                    <w:bottom w:val="none" w:sz="0" w:space="0" w:color="auto"/>
                    <w:right w:val="none" w:sz="0" w:space="0" w:color="auto"/>
                  </w:divBdr>
                  <w:divsChild>
                    <w:div w:id="36583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5836027">
      <w:marLeft w:val="0"/>
      <w:marRight w:val="0"/>
      <w:marTop w:val="0"/>
      <w:marBottom w:val="0"/>
      <w:divBdr>
        <w:top w:val="none" w:sz="0" w:space="0" w:color="auto"/>
        <w:left w:val="none" w:sz="0" w:space="0" w:color="auto"/>
        <w:bottom w:val="none" w:sz="0" w:space="0" w:color="auto"/>
        <w:right w:val="none" w:sz="0" w:space="0" w:color="auto"/>
      </w:divBdr>
      <w:divsChild>
        <w:div w:id="365836029">
          <w:marLeft w:val="0"/>
          <w:marRight w:val="0"/>
          <w:marTop w:val="0"/>
          <w:marBottom w:val="0"/>
          <w:divBdr>
            <w:top w:val="none" w:sz="0" w:space="0" w:color="auto"/>
            <w:left w:val="none" w:sz="0" w:space="0" w:color="auto"/>
            <w:bottom w:val="none" w:sz="0" w:space="0" w:color="auto"/>
            <w:right w:val="none" w:sz="0" w:space="0" w:color="auto"/>
          </w:divBdr>
          <w:divsChild>
            <w:div w:id="365836020">
              <w:marLeft w:val="0"/>
              <w:marRight w:val="0"/>
              <w:marTop w:val="0"/>
              <w:marBottom w:val="0"/>
              <w:divBdr>
                <w:top w:val="none" w:sz="0" w:space="0" w:color="auto"/>
                <w:left w:val="single" w:sz="48" w:space="0" w:color="EBC79E"/>
                <w:bottom w:val="none" w:sz="0" w:space="0" w:color="auto"/>
                <w:right w:val="single" w:sz="48" w:space="0" w:color="EBC79E"/>
              </w:divBdr>
              <w:divsChild>
                <w:div w:id="365836018">
                  <w:marLeft w:val="0"/>
                  <w:marRight w:val="0"/>
                  <w:marTop w:val="0"/>
                  <w:marBottom w:val="0"/>
                  <w:divBdr>
                    <w:top w:val="none" w:sz="0" w:space="0" w:color="auto"/>
                    <w:left w:val="none" w:sz="0" w:space="0" w:color="auto"/>
                    <w:bottom w:val="none" w:sz="0" w:space="0" w:color="auto"/>
                    <w:right w:val="none" w:sz="0" w:space="0" w:color="auto"/>
                  </w:divBdr>
                  <w:divsChild>
                    <w:div w:id="36583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5836032">
      <w:marLeft w:val="0"/>
      <w:marRight w:val="0"/>
      <w:marTop w:val="0"/>
      <w:marBottom w:val="0"/>
      <w:divBdr>
        <w:top w:val="none" w:sz="0" w:space="0" w:color="auto"/>
        <w:left w:val="none" w:sz="0" w:space="0" w:color="auto"/>
        <w:bottom w:val="none" w:sz="0" w:space="0" w:color="auto"/>
        <w:right w:val="none" w:sz="0" w:space="0" w:color="auto"/>
      </w:divBdr>
    </w:div>
    <w:div w:id="392196257">
      <w:bodyDiv w:val="1"/>
      <w:marLeft w:val="0"/>
      <w:marRight w:val="0"/>
      <w:marTop w:val="0"/>
      <w:marBottom w:val="0"/>
      <w:divBdr>
        <w:top w:val="none" w:sz="0" w:space="0" w:color="auto"/>
        <w:left w:val="none" w:sz="0" w:space="0" w:color="auto"/>
        <w:bottom w:val="none" w:sz="0" w:space="0" w:color="auto"/>
        <w:right w:val="none" w:sz="0" w:space="0" w:color="auto"/>
      </w:divBdr>
    </w:div>
    <w:div w:id="858198063">
      <w:bodyDiv w:val="1"/>
      <w:marLeft w:val="0"/>
      <w:marRight w:val="0"/>
      <w:marTop w:val="0"/>
      <w:marBottom w:val="0"/>
      <w:divBdr>
        <w:top w:val="none" w:sz="0" w:space="0" w:color="auto"/>
        <w:left w:val="none" w:sz="0" w:space="0" w:color="auto"/>
        <w:bottom w:val="none" w:sz="0" w:space="0" w:color="auto"/>
        <w:right w:val="none" w:sz="0" w:space="0" w:color="auto"/>
      </w:divBdr>
    </w:div>
    <w:div w:id="1074666370">
      <w:bodyDiv w:val="1"/>
      <w:marLeft w:val="0"/>
      <w:marRight w:val="0"/>
      <w:marTop w:val="0"/>
      <w:marBottom w:val="0"/>
      <w:divBdr>
        <w:top w:val="none" w:sz="0" w:space="0" w:color="auto"/>
        <w:left w:val="none" w:sz="0" w:space="0" w:color="auto"/>
        <w:bottom w:val="none" w:sz="0" w:space="0" w:color="auto"/>
        <w:right w:val="none" w:sz="0" w:space="0" w:color="auto"/>
      </w:divBdr>
    </w:div>
    <w:div w:id="1215384491">
      <w:bodyDiv w:val="1"/>
      <w:marLeft w:val="0"/>
      <w:marRight w:val="0"/>
      <w:marTop w:val="0"/>
      <w:marBottom w:val="0"/>
      <w:divBdr>
        <w:top w:val="none" w:sz="0" w:space="0" w:color="auto"/>
        <w:left w:val="none" w:sz="0" w:space="0" w:color="auto"/>
        <w:bottom w:val="none" w:sz="0" w:space="0" w:color="auto"/>
        <w:right w:val="none" w:sz="0" w:space="0" w:color="auto"/>
      </w:divBdr>
    </w:div>
    <w:div w:id="1439056888">
      <w:bodyDiv w:val="1"/>
      <w:marLeft w:val="0"/>
      <w:marRight w:val="0"/>
      <w:marTop w:val="0"/>
      <w:marBottom w:val="0"/>
      <w:divBdr>
        <w:top w:val="none" w:sz="0" w:space="0" w:color="auto"/>
        <w:left w:val="none" w:sz="0" w:space="0" w:color="auto"/>
        <w:bottom w:val="none" w:sz="0" w:space="0" w:color="auto"/>
        <w:right w:val="none" w:sz="0" w:space="0" w:color="auto"/>
      </w:divBdr>
    </w:div>
    <w:div w:id="1474441412">
      <w:bodyDiv w:val="1"/>
      <w:marLeft w:val="0"/>
      <w:marRight w:val="0"/>
      <w:marTop w:val="0"/>
      <w:marBottom w:val="0"/>
      <w:divBdr>
        <w:top w:val="none" w:sz="0" w:space="0" w:color="auto"/>
        <w:left w:val="none" w:sz="0" w:space="0" w:color="auto"/>
        <w:bottom w:val="none" w:sz="0" w:space="0" w:color="auto"/>
        <w:right w:val="none" w:sz="0" w:space="0" w:color="auto"/>
      </w:divBdr>
    </w:div>
    <w:div w:id="1854150306">
      <w:bodyDiv w:val="1"/>
      <w:marLeft w:val="0"/>
      <w:marRight w:val="0"/>
      <w:marTop w:val="0"/>
      <w:marBottom w:val="0"/>
      <w:divBdr>
        <w:top w:val="none" w:sz="0" w:space="0" w:color="auto"/>
        <w:left w:val="none" w:sz="0" w:space="0" w:color="auto"/>
        <w:bottom w:val="none" w:sz="0" w:space="0" w:color="auto"/>
        <w:right w:val="none" w:sz="0" w:space="0" w:color="auto"/>
      </w:divBdr>
    </w:div>
    <w:div w:id="1894778648">
      <w:bodyDiv w:val="1"/>
      <w:marLeft w:val="0"/>
      <w:marRight w:val="0"/>
      <w:marTop w:val="0"/>
      <w:marBottom w:val="0"/>
      <w:divBdr>
        <w:top w:val="none" w:sz="0" w:space="0" w:color="auto"/>
        <w:left w:val="none" w:sz="0" w:space="0" w:color="auto"/>
        <w:bottom w:val="none" w:sz="0" w:space="0" w:color="auto"/>
        <w:right w:val="none" w:sz="0" w:space="0" w:color="auto"/>
      </w:divBdr>
    </w:div>
    <w:div w:id="2042127223">
      <w:bodyDiv w:val="1"/>
      <w:marLeft w:val="0"/>
      <w:marRight w:val="0"/>
      <w:marTop w:val="0"/>
      <w:marBottom w:val="0"/>
      <w:divBdr>
        <w:top w:val="none" w:sz="0" w:space="0" w:color="auto"/>
        <w:left w:val="none" w:sz="0" w:space="0" w:color="auto"/>
        <w:bottom w:val="none" w:sz="0" w:space="0" w:color="auto"/>
        <w:right w:val="none" w:sz="0" w:space="0" w:color="auto"/>
      </w:divBdr>
    </w:div>
    <w:div w:id="2076586182">
      <w:bodyDiv w:val="1"/>
      <w:marLeft w:val="0"/>
      <w:marRight w:val="0"/>
      <w:marTop w:val="0"/>
      <w:marBottom w:val="0"/>
      <w:divBdr>
        <w:top w:val="none" w:sz="0" w:space="0" w:color="auto"/>
        <w:left w:val="none" w:sz="0" w:space="0" w:color="auto"/>
        <w:bottom w:val="none" w:sz="0" w:space="0" w:color="auto"/>
        <w:right w:val="none" w:sz="0" w:space="0" w:color="auto"/>
      </w:divBdr>
    </w:div>
    <w:div w:id="2097168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sciencedirect.com/" TargetMode="External"/><Relationship Id="rId18" Type="http://schemas.openxmlformats.org/officeDocument/2006/relationships/image" Target="media/image2.png"/><Relationship Id="rId26" Type="http://schemas.openxmlformats.org/officeDocument/2006/relationships/image" Target="media/image9.png"/><Relationship Id="rId3" Type="http://schemas.openxmlformats.org/officeDocument/2006/relationships/numbering" Target="numbering.xml"/><Relationship Id="rId21" Type="http://schemas.openxmlformats.org/officeDocument/2006/relationships/image" Target="media/image5.png"/><Relationship Id="rId7" Type="http://schemas.openxmlformats.org/officeDocument/2006/relationships/footnotes" Target="footnotes.xml"/><Relationship Id="rId12" Type="http://schemas.openxmlformats.org/officeDocument/2006/relationships/hyperlink" Target="https://www.scopus.com/" TargetMode="External"/><Relationship Id="rId17" Type="http://schemas.openxmlformats.org/officeDocument/2006/relationships/image" Target="media/image1.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www.webofscience.com/wos" TargetMode="External"/><Relationship Id="rId20" Type="http://schemas.openxmlformats.org/officeDocument/2006/relationships/image" Target="media/image4.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proquest.com/" TargetMode="External"/><Relationship Id="rId24" Type="http://schemas.openxmlformats.org/officeDocument/2006/relationships/image" Target="media/image8.png"/><Relationship Id="rId5" Type="http://schemas.openxmlformats.org/officeDocument/2006/relationships/settings" Target="settings.xml"/><Relationship Id="rId15" Type="http://schemas.openxmlformats.org/officeDocument/2006/relationships/hyperlink" Target="https://www.webofscience.com/wos" TargetMode="External"/><Relationship Id="rId23" Type="http://schemas.openxmlformats.org/officeDocument/2006/relationships/image" Target="media/image7.png"/><Relationship Id="rId28" Type="http://schemas.openxmlformats.org/officeDocument/2006/relationships/footer" Target="footer2.xml"/><Relationship Id="rId10" Type="http://schemas.openxmlformats.org/officeDocument/2006/relationships/hyperlink" Target="https://ieeexplore.ieee.org/" TargetMode="External"/><Relationship Id="rId19" Type="http://schemas.openxmlformats.org/officeDocument/2006/relationships/image" Target="media/image3.pn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https://dl.acm.org/" TargetMode="External"/><Relationship Id="rId14" Type="http://schemas.openxmlformats.org/officeDocument/2006/relationships/hyperlink" Target="https://link.springer.com/" TargetMode="External"/><Relationship Id="rId22" Type="http://schemas.openxmlformats.org/officeDocument/2006/relationships/image" Target="media/image6.png"/><Relationship Id="rId27" Type="http://schemas.openxmlformats.org/officeDocument/2006/relationships/image" Target="media/image10.png"/><Relationship Id="rId30"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TEMP\Navodila%20za%20izdelavo%20diplomske%20naloge%20FG.do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920AD02921B43BDB3DCD20890B2FC91"/>
        <w:category>
          <w:name w:val="Splošno"/>
          <w:gallery w:val="placeholder"/>
        </w:category>
        <w:types>
          <w:type w:val="bbPlcHdr"/>
        </w:types>
        <w:behaviors>
          <w:behavior w:val="content"/>
        </w:behaviors>
        <w:guid w:val="{1103D73C-2D61-42C2-8549-585E8DC0A002}"/>
      </w:docPartPr>
      <w:docPartBody>
        <w:p w:rsidR="00A05EAE" w:rsidRDefault="003A66C1" w:rsidP="003A66C1">
          <w:pPr>
            <w:pStyle w:val="C920AD02921B43BDB3DCD20890B2FC91"/>
          </w:pPr>
          <w:r>
            <w:rPr>
              <w:color w:val="0F4761" w:themeColor="accent1" w:themeShade="BF"/>
            </w:rPr>
            <w:t>[Ime podjetja]</w:t>
          </w:r>
        </w:p>
      </w:docPartBody>
    </w:docPart>
    <w:docPart>
      <w:docPartPr>
        <w:name w:val="5047FD2C2BA04D5C96D18EFD38D8860E"/>
        <w:category>
          <w:name w:val="Splošno"/>
          <w:gallery w:val="placeholder"/>
        </w:category>
        <w:types>
          <w:type w:val="bbPlcHdr"/>
        </w:types>
        <w:behaviors>
          <w:behavior w:val="content"/>
        </w:behaviors>
        <w:guid w:val="{E88FB0AA-F1B4-451A-AE86-EF456FB61D37}"/>
      </w:docPartPr>
      <w:docPartBody>
        <w:p w:rsidR="00A05EAE" w:rsidRDefault="003A66C1" w:rsidP="003A66C1">
          <w:pPr>
            <w:pStyle w:val="5047FD2C2BA04D5C96D18EFD38D8860E"/>
          </w:pPr>
          <w:r>
            <w:rPr>
              <w:rFonts w:asciiTheme="majorHAnsi" w:eastAsiaTheme="majorEastAsia" w:hAnsiTheme="majorHAnsi" w:cstheme="majorBidi"/>
              <w:color w:val="156082" w:themeColor="accent1"/>
              <w:sz w:val="88"/>
              <w:szCs w:val="88"/>
            </w:rPr>
            <w:t>[Naslov dokumenta]</w:t>
          </w:r>
        </w:p>
      </w:docPartBody>
    </w:docPart>
    <w:docPart>
      <w:docPartPr>
        <w:name w:val="C4744B439DF2402098E2924B621C183E"/>
        <w:category>
          <w:name w:val="Splošno"/>
          <w:gallery w:val="placeholder"/>
        </w:category>
        <w:types>
          <w:type w:val="bbPlcHdr"/>
        </w:types>
        <w:behaviors>
          <w:behavior w:val="content"/>
        </w:behaviors>
        <w:guid w:val="{E4A869E1-3F79-4EF3-8A5B-607E5B071966}"/>
      </w:docPartPr>
      <w:docPartBody>
        <w:p w:rsidR="00A05EAE" w:rsidRDefault="003A66C1" w:rsidP="003A66C1">
          <w:pPr>
            <w:pStyle w:val="C4744B439DF2402098E2924B621C183E"/>
          </w:pPr>
          <w:r>
            <w:rPr>
              <w:color w:val="0F4761" w:themeColor="accent1" w:themeShade="BF"/>
            </w:rPr>
            <w:t>[Podnaslov dokumenta]</w:t>
          </w:r>
        </w:p>
      </w:docPartBody>
    </w:docPart>
    <w:docPart>
      <w:docPartPr>
        <w:name w:val="6C7BB8275D0A4A848FE297E91CAA12BE"/>
        <w:category>
          <w:name w:val="Splošno"/>
          <w:gallery w:val="placeholder"/>
        </w:category>
        <w:types>
          <w:type w:val="bbPlcHdr"/>
        </w:types>
        <w:behaviors>
          <w:behavior w:val="content"/>
        </w:behaviors>
        <w:guid w:val="{DEEF04E2-F4F5-4D30-88C2-B6FD8FB315FC}"/>
      </w:docPartPr>
      <w:docPartBody>
        <w:p w:rsidR="00A05EAE" w:rsidRDefault="003A66C1" w:rsidP="003A66C1">
          <w:pPr>
            <w:pStyle w:val="6C7BB8275D0A4A848FE297E91CAA12BE"/>
          </w:pPr>
          <w:r>
            <w:rPr>
              <w:color w:val="156082" w:themeColor="accent1"/>
              <w:sz w:val="28"/>
              <w:szCs w:val="28"/>
            </w:rPr>
            <w:t>[Ime avtorja]</w:t>
          </w:r>
        </w:p>
      </w:docPartBody>
    </w:docPart>
    <w:docPart>
      <w:docPartPr>
        <w:name w:val="2A4582C29C0F4D70B1281A22DDF1ABD4"/>
        <w:category>
          <w:name w:val="Splošno"/>
          <w:gallery w:val="placeholder"/>
        </w:category>
        <w:types>
          <w:type w:val="bbPlcHdr"/>
        </w:types>
        <w:behaviors>
          <w:behavior w:val="content"/>
        </w:behaviors>
        <w:guid w:val="{C5F571A0-D216-4119-8132-368691167F62}"/>
      </w:docPartPr>
      <w:docPartBody>
        <w:p w:rsidR="00A05EAE" w:rsidRDefault="003A66C1" w:rsidP="003A66C1">
          <w:pPr>
            <w:pStyle w:val="2A4582C29C0F4D70B1281A22DDF1ABD4"/>
          </w:pPr>
          <w:r>
            <w:rPr>
              <w:color w:val="156082" w:themeColor="accent1"/>
              <w:sz w:val="28"/>
              <w:szCs w:val="28"/>
            </w:rPr>
            <w:t>[Datum]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6C1"/>
    <w:rsid w:val="000653E8"/>
    <w:rsid w:val="00074D17"/>
    <w:rsid w:val="00113CF7"/>
    <w:rsid w:val="00144C9B"/>
    <w:rsid w:val="00231769"/>
    <w:rsid w:val="00350431"/>
    <w:rsid w:val="00383981"/>
    <w:rsid w:val="003A66C1"/>
    <w:rsid w:val="00471DC1"/>
    <w:rsid w:val="008136F3"/>
    <w:rsid w:val="00937B5E"/>
    <w:rsid w:val="00A05EAE"/>
    <w:rsid w:val="00AD666A"/>
    <w:rsid w:val="00B04A97"/>
    <w:rsid w:val="00B91380"/>
    <w:rsid w:val="00BE7210"/>
    <w:rsid w:val="00D7719A"/>
    <w:rsid w:val="00FE5126"/>
  </w:rsids>
  <m:mathPr>
    <m:mathFont m:val="Cambria Math"/>
    <m:brkBin m:val="before"/>
    <m:brkBinSub m:val="--"/>
    <m:smallFrac m:val="0"/>
    <m:dispDef/>
    <m:lMargin m:val="0"/>
    <m:rMargin m:val="0"/>
    <m:defJc m:val="centerGroup"/>
    <m:wrapIndent m:val="1440"/>
    <m:intLim m:val="subSup"/>
    <m:naryLim m:val="undOvr"/>
  </m:mathPr>
  <w:themeFontLang w:val="sl-SI"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sl-SI" w:eastAsia="sl-SI"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920AD02921B43BDB3DCD20890B2FC91">
    <w:name w:val="C920AD02921B43BDB3DCD20890B2FC91"/>
    <w:rsid w:val="003A66C1"/>
  </w:style>
  <w:style w:type="paragraph" w:customStyle="1" w:styleId="5047FD2C2BA04D5C96D18EFD38D8860E">
    <w:name w:val="5047FD2C2BA04D5C96D18EFD38D8860E"/>
    <w:rsid w:val="003A66C1"/>
  </w:style>
  <w:style w:type="paragraph" w:customStyle="1" w:styleId="C4744B439DF2402098E2924B621C183E">
    <w:name w:val="C4744B439DF2402098E2924B621C183E"/>
    <w:rsid w:val="003A66C1"/>
  </w:style>
  <w:style w:type="paragraph" w:customStyle="1" w:styleId="6C7BB8275D0A4A848FE297E91CAA12BE">
    <w:name w:val="6C7BB8275D0A4A848FE297E91CAA12BE"/>
    <w:rsid w:val="003A66C1"/>
  </w:style>
  <w:style w:type="paragraph" w:customStyle="1" w:styleId="2A4582C29C0F4D70B1281A22DDF1ABD4">
    <w:name w:val="2A4582C29C0F4D70B1281A22DDF1ABD4"/>
    <w:rsid w:val="003A66C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isarna">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2026-02-17T00:00:00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Standard 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7A2B8EB-7D71-4F33-A501-0CE7598D04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Navodila za izdelavo diplomske naloge FG</Template>
  <TotalTime>1</TotalTime>
  <Pages>36</Pages>
  <Words>4844</Words>
  <Characters>27856</Characters>
  <Application>Microsoft Office Word</Application>
  <DocSecurity>0</DocSecurity>
  <Lines>733</Lines>
  <Paragraphs>398</Paragraphs>
  <ScaleCrop>false</ScaleCrop>
  <HeadingPairs>
    <vt:vector size="4" baseType="variant">
      <vt:variant>
        <vt:lpstr>Title</vt:lpstr>
      </vt:variant>
      <vt:variant>
        <vt:i4>1</vt:i4>
      </vt:variant>
      <vt:variant>
        <vt:lpstr>Naslov</vt:lpstr>
      </vt:variant>
      <vt:variant>
        <vt:i4>1</vt:i4>
      </vt:variant>
    </vt:vector>
  </HeadingPairs>
  <TitlesOfParts>
    <vt:vector size="2" baseType="lpstr">
      <vt:lpstr>ProjektnaNaloga</vt:lpstr>
      <vt:lpstr>Navodila za pisanje diplomskih nalog UM FERI</vt:lpstr>
    </vt:vector>
  </TitlesOfParts>
  <Company>Univerza v Mariboru, Fakulteta za elektrotehniko, računalništvo in informatiko</Company>
  <LinksUpToDate>false</LinksUpToDate>
  <CharactersWithSpaces>32302</CharactersWithSpaces>
  <SharedDoc>false</SharedDoc>
  <HLinks>
    <vt:vector size="108" baseType="variant">
      <vt:variant>
        <vt:i4>5832791</vt:i4>
      </vt:variant>
      <vt:variant>
        <vt:i4>84</vt:i4>
      </vt:variant>
      <vt:variant>
        <vt:i4>0</vt:i4>
      </vt:variant>
      <vt:variant>
        <vt:i4>5</vt:i4>
      </vt:variant>
      <vt:variant>
        <vt:lpwstr>https://www.webofscience.com/wos</vt:lpwstr>
      </vt:variant>
      <vt:variant>
        <vt:lpwstr/>
      </vt:variant>
      <vt:variant>
        <vt:i4>5832791</vt:i4>
      </vt:variant>
      <vt:variant>
        <vt:i4>81</vt:i4>
      </vt:variant>
      <vt:variant>
        <vt:i4>0</vt:i4>
      </vt:variant>
      <vt:variant>
        <vt:i4>5</vt:i4>
      </vt:variant>
      <vt:variant>
        <vt:lpwstr>https://www.webofscience.com/wos</vt:lpwstr>
      </vt:variant>
      <vt:variant>
        <vt:lpwstr/>
      </vt:variant>
      <vt:variant>
        <vt:i4>7798894</vt:i4>
      </vt:variant>
      <vt:variant>
        <vt:i4>78</vt:i4>
      </vt:variant>
      <vt:variant>
        <vt:i4>0</vt:i4>
      </vt:variant>
      <vt:variant>
        <vt:i4>5</vt:i4>
      </vt:variant>
      <vt:variant>
        <vt:lpwstr>https://link.springer.com/</vt:lpwstr>
      </vt:variant>
      <vt:variant>
        <vt:lpwstr/>
      </vt:variant>
      <vt:variant>
        <vt:i4>3538983</vt:i4>
      </vt:variant>
      <vt:variant>
        <vt:i4>75</vt:i4>
      </vt:variant>
      <vt:variant>
        <vt:i4>0</vt:i4>
      </vt:variant>
      <vt:variant>
        <vt:i4>5</vt:i4>
      </vt:variant>
      <vt:variant>
        <vt:lpwstr>https://www.sciencedirect.com/</vt:lpwstr>
      </vt:variant>
      <vt:variant>
        <vt:lpwstr/>
      </vt:variant>
      <vt:variant>
        <vt:i4>2490472</vt:i4>
      </vt:variant>
      <vt:variant>
        <vt:i4>72</vt:i4>
      </vt:variant>
      <vt:variant>
        <vt:i4>0</vt:i4>
      </vt:variant>
      <vt:variant>
        <vt:i4>5</vt:i4>
      </vt:variant>
      <vt:variant>
        <vt:lpwstr>https://www.scopus.com/</vt:lpwstr>
      </vt:variant>
      <vt:variant>
        <vt:lpwstr/>
      </vt:variant>
      <vt:variant>
        <vt:i4>5505048</vt:i4>
      </vt:variant>
      <vt:variant>
        <vt:i4>69</vt:i4>
      </vt:variant>
      <vt:variant>
        <vt:i4>0</vt:i4>
      </vt:variant>
      <vt:variant>
        <vt:i4>5</vt:i4>
      </vt:variant>
      <vt:variant>
        <vt:lpwstr>https://www.proquest.com/</vt:lpwstr>
      </vt:variant>
      <vt:variant>
        <vt:lpwstr/>
      </vt:variant>
      <vt:variant>
        <vt:i4>1310732</vt:i4>
      </vt:variant>
      <vt:variant>
        <vt:i4>66</vt:i4>
      </vt:variant>
      <vt:variant>
        <vt:i4>0</vt:i4>
      </vt:variant>
      <vt:variant>
        <vt:i4>5</vt:i4>
      </vt:variant>
      <vt:variant>
        <vt:lpwstr>https://ieeexplore.ieee.org/</vt:lpwstr>
      </vt:variant>
      <vt:variant>
        <vt:lpwstr/>
      </vt:variant>
      <vt:variant>
        <vt:i4>7929909</vt:i4>
      </vt:variant>
      <vt:variant>
        <vt:i4>63</vt:i4>
      </vt:variant>
      <vt:variant>
        <vt:i4>0</vt:i4>
      </vt:variant>
      <vt:variant>
        <vt:i4>5</vt:i4>
      </vt:variant>
      <vt:variant>
        <vt:lpwstr>https://dl.acm.org/</vt:lpwstr>
      </vt:variant>
      <vt:variant>
        <vt:lpwstr/>
      </vt:variant>
      <vt:variant>
        <vt:i4>1245237</vt:i4>
      </vt:variant>
      <vt:variant>
        <vt:i4>56</vt:i4>
      </vt:variant>
      <vt:variant>
        <vt:i4>0</vt:i4>
      </vt:variant>
      <vt:variant>
        <vt:i4>5</vt:i4>
      </vt:variant>
      <vt:variant>
        <vt:lpwstr/>
      </vt:variant>
      <vt:variant>
        <vt:lpwstr>_Toc222215417</vt:lpwstr>
      </vt:variant>
      <vt:variant>
        <vt:i4>1245237</vt:i4>
      </vt:variant>
      <vt:variant>
        <vt:i4>50</vt:i4>
      </vt:variant>
      <vt:variant>
        <vt:i4>0</vt:i4>
      </vt:variant>
      <vt:variant>
        <vt:i4>5</vt:i4>
      </vt:variant>
      <vt:variant>
        <vt:lpwstr/>
      </vt:variant>
      <vt:variant>
        <vt:lpwstr>_Toc222215416</vt:lpwstr>
      </vt:variant>
      <vt:variant>
        <vt:i4>1245237</vt:i4>
      </vt:variant>
      <vt:variant>
        <vt:i4>44</vt:i4>
      </vt:variant>
      <vt:variant>
        <vt:i4>0</vt:i4>
      </vt:variant>
      <vt:variant>
        <vt:i4>5</vt:i4>
      </vt:variant>
      <vt:variant>
        <vt:lpwstr/>
      </vt:variant>
      <vt:variant>
        <vt:lpwstr>_Toc222215415</vt:lpwstr>
      </vt:variant>
      <vt:variant>
        <vt:i4>1245237</vt:i4>
      </vt:variant>
      <vt:variant>
        <vt:i4>38</vt:i4>
      </vt:variant>
      <vt:variant>
        <vt:i4>0</vt:i4>
      </vt:variant>
      <vt:variant>
        <vt:i4>5</vt:i4>
      </vt:variant>
      <vt:variant>
        <vt:lpwstr/>
      </vt:variant>
      <vt:variant>
        <vt:lpwstr>_Toc222215414</vt:lpwstr>
      </vt:variant>
      <vt:variant>
        <vt:i4>1245237</vt:i4>
      </vt:variant>
      <vt:variant>
        <vt:i4>32</vt:i4>
      </vt:variant>
      <vt:variant>
        <vt:i4>0</vt:i4>
      </vt:variant>
      <vt:variant>
        <vt:i4>5</vt:i4>
      </vt:variant>
      <vt:variant>
        <vt:lpwstr/>
      </vt:variant>
      <vt:variant>
        <vt:lpwstr>_Toc222215413</vt:lpwstr>
      </vt:variant>
      <vt:variant>
        <vt:i4>1245237</vt:i4>
      </vt:variant>
      <vt:variant>
        <vt:i4>26</vt:i4>
      </vt:variant>
      <vt:variant>
        <vt:i4>0</vt:i4>
      </vt:variant>
      <vt:variant>
        <vt:i4>5</vt:i4>
      </vt:variant>
      <vt:variant>
        <vt:lpwstr/>
      </vt:variant>
      <vt:variant>
        <vt:lpwstr>_Toc222215412</vt:lpwstr>
      </vt:variant>
      <vt:variant>
        <vt:i4>1245237</vt:i4>
      </vt:variant>
      <vt:variant>
        <vt:i4>20</vt:i4>
      </vt:variant>
      <vt:variant>
        <vt:i4>0</vt:i4>
      </vt:variant>
      <vt:variant>
        <vt:i4>5</vt:i4>
      </vt:variant>
      <vt:variant>
        <vt:lpwstr/>
      </vt:variant>
      <vt:variant>
        <vt:lpwstr>_Toc222215411</vt:lpwstr>
      </vt:variant>
      <vt:variant>
        <vt:i4>1245237</vt:i4>
      </vt:variant>
      <vt:variant>
        <vt:i4>14</vt:i4>
      </vt:variant>
      <vt:variant>
        <vt:i4>0</vt:i4>
      </vt:variant>
      <vt:variant>
        <vt:i4>5</vt:i4>
      </vt:variant>
      <vt:variant>
        <vt:lpwstr/>
      </vt:variant>
      <vt:variant>
        <vt:lpwstr>_Toc222215410</vt:lpwstr>
      </vt:variant>
      <vt:variant>
        <vt:i4>1179701</vt:i4>
      </vt:variant>
      <vt:variant>
        <vt:i4>8</vt:i4>
      </vt:variant>
      <vt:variant>
        <vt:i4>0</vt:i4>
      </vt:variant>
      <vt:variant>
        <vt:i4>5</vt:i4>
      </vt:variant>
      <vt:variant>
        <vt:lpwstr/>
      </vt:variant>
      <vt:variant>
        <vt:lpwstr>_Toc222215409</vt:lpwstr>
      </vt:variant>
      <vt:variant>
        <vt:i4>1179701</vt:i4>
      </vt:variant>
      <vt:variant>
        <vt:i4>2</vt:i4>
      </vt:variant>
      <vt:variant>
        <vt:i4>0</vt:i4>
      </vt:variant>
      <vt:variant>
        <vt:i4>5</vt:i4>
      </vt:variant>
      <vt:variant>
        <vt:lpwstr/>
      </vt:variant>
      <vt:variant>
        <vt:lpwstr>_Toc222215408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Zbirka vaj in nalog za akademsko pisanje</dc:title>
  <dc:subject>Veščine komuniciranja v inženirskem poklicu</dc:subject>
  <dc:creator>Darinka Verdonik</dc:creator>
  <cp:keywords/>
  <dc:description/>
  <cp:lastModifiedBy>Darinka Verdonik</cp:lastModifiedBy>
  <cp:revision>3</cp:revision>
  <cp:lastPrinted>2026-02-12T07:41:00Z</cp:lastPrinted>
  <dcterms:created xsi:type="dcterms:W3CDTF">2026-02-17T09:11:00Z</dcterms:created>
  <dcterms:modified xsi:type="dcterms:W3CDTF">2026-02-17T09:12:00Z</dcterms:modified>
</cp:coreProperties>
</file>